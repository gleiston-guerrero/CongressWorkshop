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6B925" w14:textId="77777777" w:rsidR="00B05D6E" w:rsidRPr="00082675" w:rsidRDefault="00082675">
      <w:pPr>
        <w:pStyle w:val="Ttulo"/>
        <w:rPr>
          <w:lang w:val="en-GB"/>
        </w:rPr>
      </w:pPr>
      <w:bookmarkStart w:id="0" w:name="OLE_LINK504"/>
      <w:r>
        <w:rPr>
          <w:lang w:val="en-GB"/>
        </w:rPr>
        <w:t xml:space="preserve">IoT-based </w:t>
      </w:r>
      <w:r w:rsidRPr="00082675">
        <w:rPr>
          <w:lang w:val="en-GB"/>
        </w:rPr>
        <w:t xml:space="preserve">smart medicine dispenser to control </w:t>
      </w:r>
      <w:r w:rsidR="00E86694">
        <w:rPr>
          <w:lang w:val="en-GB"/>
        </w:rPr>
        <w:t xml:space="preserve">and supervise </w:t>
      </w:r>
      <w:r>
        <w:rPr>
          <w:lang w:val="en-GB"/>
        </w:rPr>
        <w:t>medication intake</w:t>
      </w:r>
      <w:bookmarkEnd w:id="0"/>
    </w:p>
    <w:p w14:paraId="1F79A479" w14:textId="77777777" w:rsidR="00136816" w:rsidRPr="005B53B7" w:rsidRDefault="00E34AD7" w:rsidP="00136816">
      <w:pPr>
        <w:pStyle w:val="Author"/>
        <w:rPr>
          <w:lang w:val="en-GB"/>
        </w:rPr>
      </w:pPr>
      <w:r w:rsidRPr="005B53B7">
        <w:rPr>
          <w:lang w:val="en-GB"/>
        </w:rPr>
        <w:t>Gleiston</w:t>
      </w:r>
      <w:r w:rsidR="00B05D6E" w:rsidRPr="005B53B7">
        <w:rPr>
          <w:lang w:val="en-GB"/>
        </w:rPr>
        <w:t xml:space="preserve"> </w:t>
      </w:r>
      <w:r w:rsidR="008D1836" w:rsidRPr="005B53B7">
        <w:rPr>
          <w:lang w:val="en-GB"/>
        </w:rPr>
        <w:t>GUERRERO-</w:t>
      </w:r>
      <w:proofErr w:type="spellStart"/>
      <w:r w:rsidR="008D1836" w:rsidRPr="005B53B7">
        <w:rPr>
          <w:lang w:val="en-GB"/>
        </w:rPr>
        <w:t>ULLOA</w:t>
      </w:r>
      <w:r w:rsidR="00B05D6E" w:rsidRPr="005B53B7">
        <w:rPr>
          <w:vertAlign w:val="superscript"/>
          <w:lang w:val="en-GB"/>
        </w:rPr>
        <w:t>a</w:t>
      </w:r>
      <w:proofErr w:type="spellEnd"/>
      <w:r w:rsidR="00B05D6E" w:rsidRPr="005B53B7">
        <w:rPr>
          <w:vertAlign w:val="superscript"/>
          <w:lang w:val="en-GB"/>
        </w:rPr>
        <w:t>,</w:t>
      </w:r>
      <w:r w:rsidR="00B05D6E" w:rsidRPr="008273DA">
        <w:rPr>
          <w:rStyle w:val="Refdenotaalpie"/>
        </w:rPr>
        <w:footnoteReference w:id="1"/>
      </w:r>
      <w:r w:rsidR="008D1836" w:rsidRPr="005B53B7">
        <w:rPr>
          <w:lang w:val="en-GB"/>
        </w:rPr>
        <w:t>, Miguel J. HORNOS</w:t>
      </w:r>
      <w:r w:rsidR="00B05D6E" w:rsidRPr="005B53B7">
        <w:rPr>
          <w:sz w:val="8"/>
          <w:szCs w:val="8"/>
          <w:lang w:val="en-GB"/>
        </w:rPr>
        <w:t xml:space="preserve"> </w:t>
      </w:r>
      <w:r w:rsidR="00B05D6E" w:rsidRPr="005B53B7">
        <w:rPr>
          <w:vertAlign w:val="superscript"/>
          <w:lang w:val="en-GB"/>
        </w:rPr>
        <w:t>b</w:t>
      </w:r>
      <w:r w:rsidR="00136816" w:rsidRPr="005B53B7">
        <w:rPr>
          <w:lang w:val="en-GB"/>
        </w:rPr>
        <w:t>,</w:t>
      </w:r>
      <w:r w:rsidR="008D1836" w:rsidRPr="005B53B7">
        <w:rPr>
          <w:lang w:val="en-GB"/>
        </w:rPr>
        <w:t xml:space="preserve"> Carlos, RODRÍGUEZ-DOMINGUEZ</w:t>
      </w:r>
      <w:r w:rsidR="008D1836" w:rsidRPr="005B53B7">
        <w:rPr>
          <w:sz w:val="8"/>
          <w:szCs w:val="8"/>
          <w:lang w:val="en-GB"/>
        </w:rPr>
        <w:t xml:space="preserve"> </w:t>
      </w:r>
      <w:r w:rsidR="008D1836" w:rsidRPr="005B53B7">
        <w:rPr>
          <w:vertAlign w:val="superscript"/>
          <w:lang w:val="en-GB"/>
        </w:rPr>
        <w:t>b</w:t>
      </w:r>
      <w:r w:rsidR="00136816" w:rsidRPr="005B53B7">
        <w:rPr>
          <w:lang w:val="en-GB"/>
        </w:rPr>
        <w:t xml:space="preserve"> and Ma. Mercedes, FERNÁNDEZ</w:t>
      </w:r>
      <w:r w:rsidR="00136816" w:rsidRPr="005B53B7">
        <w:rPr>
          <w:sz w:val="8"/>
          <w:szCs w:val="8"/>
          <w:lang w:val="en-GB"/>
        </w:rPr>
        <w:t xml:space="preserve"> </w:t>
      </w:r>
      <w:r w:rsidR="00136816" w:rsidRPr="005B53B7">
        <w:rPr>
          <w:vertAlign w:val="superscript"/>
          <w:lang w:val="en-GB"/>
        </w:rPr>
        <w:t>a</w:t>
      </w:r>
    </w:p>
    <w:p w14:paraId="18A77C3E" w14:textId="77777777" w:rsidR="00B05D6E" w:rsidRPr="005B53B7" w:rsidRDefault="00B05D6E">
      <w:pPr>
        <w:pStyle w:val="Author"/>
        <w:rPr>
          <w:lang w:val="en-GB"/>
        </w:rPr>
      </w:pPr>
    </w:p>
    <w:p w14:paraId="6C561888" w14:textId="77777777" w:rsidR="00B05D6E" w:rsidRPr="00073D87" w:rsidRDefault="00B05D6E">
      <w:pPr>
        <w:pStyle w:val="Affiliation"/>
        <w:rPr>
          <w:lang w:val="es-US"/>
        </w:rPr>
      </w:pPr>
      <w:r w:rsidRPr="00073D87">
        <w:rPr>
          <w:i w:val="0"/>
          <w:vertAlign w:val="superscript"/>
          <w:lang w:val="es-US"/>
        </w:rPr>
        <w:t>a</w:t>
      </w:r>
      <w:r w:rsidRPr="00073D87">
        <w:rPr>
          <w:sz w:val="8"/>
          <w:szCs w:val="8"/>
          <w:lang w:val="es-US"/>
        </w:rPr>
        <w:t xml:space="preserve"> </w:t>
      </w:r>
      <w:r w:rsidR="008D1836" w:rsidRPr="00073D87">
        <w:rPr>
          <w:lang w:val="es-US"/>
        </w:rPr>
        <w:t>Universidad Técnica Estatal de Quevedo, Facultad de Ciencias de la Ingeniería</w:t>
      </w:r>
    </w:p>
    <w:p w14:paraId="3DF81A95" w14:textId="77777777" w:rsidR="00B05D6E" w:rsidRPr="008D1836" w:rsidRDefault="00B05D6E">
      <w:pPr>
        <w:pStyle w:val="Affiliation"/>
      </w:pPr>
      <w:r w:rsidRPr="008D1836">
        <w:rPr>
          <w:i w:val="0"/>
          <w:vertAlign w:val="superscript"/>
        </w:rPr>
        <w:t>b</w:t>
      </w:r>
      <w:r w:rsidRPr="008D1836">
        <w:rPr>
          <w:sz w:val="8"/>
          <w:szCs w:val="8"/>
        </w:rPr>
        <w:t xml:space="preserve"> </w:t>
      </w:r>
      <w:r w:rsidR="008D1836" w:rsidRPr="008D1836">
        <w:t>University of Grana</w:t>
      </w:r>
      <w:r w:rsidR="008D1836">
        <w:t>da, Software Engineering Department</w:t>
      </w:r>
    </w:p>
    <w:p w14:paraId="7220A5A9" w14:textId="77777777" w:rsidR="00B05D6E" w:rsidRPr="00D24C1B" w:rsidRDefault="00B05D6E">
      <w:pPr>
        <w:pStyle w:val="Abstract"/>
        <w:rPr>
          <w:lang w:val="es-US"/>
        </w:rPr>
      </w:pPr>
      <w:proofErr w:type="spellStart"/>
      <w:r w:rsidRPr="00B83DE3">
        <w:rPr>
          <w:b/>
          <w:lang w:val="es-US"/>
        </w:rPr>
        <w:t>Abstract</w:t>
      </w:r>
      <w:proofErr w:type="spellEnd"/>
      <w:r w:rsidRPr="00B83DE3">
        <w:rPr>
          <w:b/>
          <w:lang w:val="es-US"/>
        </w:rPr>
        <w:t>.</w:t>
      </w:r>
      <w:r w:rsidRPr="00B83DE3">
        <w:rPr>
          <w:lang w:val="es-US"/>
        </w:rPr>
        <w:t xml:space="preserve"> </w:t>
      </w:r>
      <w:r w:rsidR="00E34AD7" w:rsidRPr="00E34AD7">
        <w:rPr>
          <w:lang w:val="es-US"/>
        </w:rPr>
        <w:t xml:space="preserve">En este documento presentamos un sistema basado en Internet de las Cosas para dispensar medicamentos (píldoras o cápsulas) a personas autorizadas. Consiste en un dispensador inteligente y una aplicación móvil. El dispensador inteligente libera el medicamento después que dos requisitos sucedan: (1) la hora es la indicada para la ingesta de los medicamentos, y (2) persona autorizada (paciente o cuidador) es identificada. La identificación de las personas autorizadas frente al dispensador se realiza usando identificación facial, y en la aplicación móvil mediante el nombre de usuario y contraseña correspondientes. El sistema se desarrolló siguiendo la Metodología de Desarrollo Guiada por Pruebas para Sistemas Basados en Internet de las Cosas, y la evaluación de esta metodología es presentada. Con este trabajo intentamos proporcionar una solución a la ingesta no autorizada o incorrecta de medicamentos, ya que el sistema garantiza la liberación del medicamento por parte de la persona autorizada. Además, el sistema tiene un módulo para recordar al </w:t>
      </w:r>
      <w:r w:rsidR="00E34AD7" w:rsidRPr="008C1418">
        <w:rPr>
          <w:highlight w:val="yellow"/>
          <w:lang w:val="es-US"/>
        </w:rPr>
        <w:t>paciente</w:t>
      </w:r>
      <w:r w:rsidR="00E34AD7" w:rsidRPr="00E34AD7">
        <w:rPr>
          <w:lang w:val="es-US"/>
        </w:rPr>
        <w:t xml:space="preserve"> acerca de la ingesta de medicamentos, y para que el cuidador se entere si el paciente ha retirado o no el medicamento del dispensador.</w:t>
      </w:r>
      <w:r w:rsidR="005B53B7" w:rsidRPr="00D24C1B">
        <w:rPr>
          <w:lang w:val="es-US"/>
        </w:rPr>
        <w:t xml:space="preserve"> </w:t>
      </w:r>
    </w:p>
    <w:p w14:paraId="698034EF" w14:textId="77777777" w:rsidR="00B05D6E" w:rsidRPr="005B53B7" w:rsidRDefault="00B05D6E">
      <w:pPr>
        <w:pStyle w:val="Keywords"/>
        <w:rPr>
          <w:bCs/>
        </w:rPr>
      </w:pPr>
      <w:r w:rsidRPr="005B53B7">
        <w:rPr>
          <w:b/>
        </w:rPr>
        <w:t>Keywords</w:t>
      </w:r>
      <w:r w:rsidR="005B53B7" w:rsidRPr="005B53B7">
        <w:rPr>
          <w:b/>
        </w:rPr>
        <w:t>:</w:t>
      </w:r>
      <w:r w:rsidR="005B53B7">
        <w:rPr>
          <w:b/>
        </w:rPr>
        <w:t xml:space="preserve"> </w:t>
      </w:r>
      <w:r w:rsidR="005B53B7" w:rsidRPr="005B53B7">
        <w:rPr>
          <w:bCs/>
        </w:rPr>
        <w:t>Smart Dispenser Medicine, TDDM4IoTS, Internet of Things, Elderly</w:t>
      </w:r>
    </w:p>
    <w:p w14:paraId="767BAE6E" w14:textId="77777777" w:rsidR="00B05D6E" w:rsidRDefault="00B05D6E" w:rsidP="00F07FC3">
      <w:pPr>
        <w:pStyle w:val="Ttulo1"/>
      </w:pPr>
      <w:r>
        <w:t>Introduction</w:t>
      </w:r>
    </w:p>
    <w:p w14:paraId="01DFAA9A" w14:textId="77777777" w:rsidR="00E34AD7" w:rsidRPr="00D24C1B" w:rsidRDefault="00E34AD7" w:rsidP="00E34AD7">
      <w:pPr>
        <w:pStyle w:val="NoindentNormal"/>
        <w:rPr>
          <w:lang w:val="es-US"/>
        </w:rPr>
      </w:pPr>
      <w:r w:rsidRPr="00D24C1B">
        <w:rPr>
          <w:lang w:val="es-US"/>
        </w:rPr>
        <w:t>El envejecimiento de la población es inminente en todo el mundo. Según datos de las Naciones Unidas los adultos mayores para el 2019 en España representaron el 19.65% de su población, mientras que en los Estados Unidos de América representaron el 16.21%. La edad promedio para ese mismo año en España fue de 43.24 años y en los Estados Unidos de América fue de 38.89 años. Estas cifras tienden en ser cada año más altas, es así que, según este mismo organismo, para el 2050 se espera que el número de adultos mayores</w:t>
      </w:r>
      <w:r w:rsidRPr="008273DA">
        <w:rPr>
          <w:rStyle w:val="Refdenotaalpie"/>
        </w:rPr>
        <w:footnoteReference w:id="2"/>
      </w:r>
      <w:r w:rsidRPr="00D24C1B">
        <w:rPr>
          <w:lang w:val="es-US"/>
        </w:rPr>
        <w:t xml:space="preserve"> alcancen el 36.81% de un total proyectado de 16,062,075 habitantes. Las cifras proyectadas para el 2050 para Estados Unidos son que el 22.35%, es decir 84,813,265 sean personas de 65 años o más </w:t>
      </w:r>
      <w:r w:rsidRPr="00E34AD7">
        <w:fldChar w:fldCharType="begin" w:fldLock="1"/>
      </w:r>
      <w:r w:rsidRPr="00D24C1B">
        <w:rPr>
          <w:lang w:val="es-US"/>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Pr="00E34AD7">
        <w:fldChar w:fldCharType="separate"/>
      </w:r>
      <w:r w:rsidRPr="00D24C1B">
        <w:rPr>
          <w:noProof/>
          <w:lang w:val="es-US"/>
        </w:rPr>
        <w:t>[1]</w:t>
      </w:r>
      <w:r w:rsidRPr="00E34AD7">
        <w:fldChar w:fldCharType="end"/>
      </w:r>
      <w:r w:rsidRPr="00D24C1B">
        <w:rPr>
          <w:lang w:val="es-US"/>
        </w:rPr>
        <w:t xml:space="preserve">. </w:t>
      </w:r>
    </w:p>
    <w:p w14:paraId="7CA07423" w14:textId="77777777" w:rsidR="00E34AD7" w:rsidRPr="00D24C1B" w:rsidRDefault="00E34AD7" w:rsidP="00E34AD7">
      <w:pPr>
        <w:rPr>
          <w:lang w:val="es-US"/>
        </w:rPr>
      </w:pPr>
      <w:r w:rsidRPr="00D24C1B">
        <w:rPr>
          <w:lang w:val="es-US"/>
        </w:rPr>
        <w:t>La esperanza de vida en las personas aumenta cada año. Según datos publicados por la Comisión Europea, la esperanza de vida para Europa para el 2018, la menor es de 70.1 años (</w:t>
      </w:r>
      <w:proofErr w:type="spellStart"/>
      <w:r w:rsidRPr="00D24C1B">
        <w:rPr>
          <w:lang w:val="es-US"/>
        </w:rPr>
        <w:t>Latvia</w:t>
      </w:r>
      <w:proofErr w:type="spellEnd"/>
      <w:r w:rsidRPr="00D24C1B">
        <w:rPr>
          <w:lang w:val="es-US"/>
        </w:rPr>
        <w:t>) y la mayor de 81.9 años (</w:t>
      </w:r>
      <w:proofErr w:type="spellStart"/>
      <w:r w:rsidRPr="00D24C1B">
        <w:rPr>
          <w:lang w:val="es-US"/>
        </w:rPr>
        <w:t>Switzerland</w:t>
      </w:r>
      <w:proofErr w:type="spellEnd"/>
      <w:r w:rsidRPr="00D24C1B">
        <w:rPr>
          <w:lang w:val="es-US"/>
        </w:rPr>
        <w:t xml:space="preserve">) </w:t>
      </w:r>
      <w:r w:rsidRPr="00E34AD7">
        <w:fldChar w:fldCharType="begin" w:fldLock="1"/>
      </w:r>
      <w:r w:rsidRPr="00D24C1B">
        <w:rPr>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Pr="00E34AD7">
        <w:fldChar w:fldCharType="separate"/>
      </w:r>
      <w:r w:rsidRPr="00D24C1B">
        <w:rPr>
          <w:noProof/>
          <w:lang w:val="es-US"/>
        </w:rPr>
        <w:t>[2]</w:t>
      </w:r>
      <w:r w:rsidRPr="00E34AD7">
        <w:fldChar w:fldCharType="end"/>
      </w:r>
      <w:r w:rsidRPr="00D24C1B">
        <w:rPr>
          <w:lang w:val="es-US"/>
        </w:rPr>
        <w:t xml:space="preserve">. Las personas con el </w:t>
      </w:r>
      <w:r w:rsidRPr="00D24C1B">
        <w:rPr>
          <w:lang w:val="es-US"/>
        </w:rPr>
        <w:lastRenderedPageBreak/>
        <w:t xml:space="preserve">aumento de la edad padecen de enfermedades crónicas, como diabetes, presión arterial, enfermedades del corazón, deterioro cognitivo (pérdida de memoria), por mencionar algunas; enfermedades que son propias de su condición </w:t>
      </w:r>
      <w:r w:rsidRPr="00E34AD7">
        <w:fldChar w:fldCharType="begin" w:fldLock="1"/>
      </w:r>
      <w:r w:rsidRPr="00D24C1B">
        <w:rPr>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Pr="00E34AD7">
        <w:fldChar w:fldCharType="separate"/>
      </w:r>
      <w:r w:rsidRPr="00D24C1B">
        <w:rPr>
          <w:noProof/>
          <w:lang w:val="es-US"/>
        </w:rPr>
        <w:t>[2]</w:t>
      </w:r>
      <w:r w:rsidRPr="00E34AD7">
        <w:fldChar w:fldCharType="end"/>
      </w:r>
      <w:r w:rsidRPr="00D24C1B">
        <w:rPr>
          <w:lang w:val="es-US"/>
        </w:rPr>
        <w:t>.</w:t>
      </w:r>
    </w:p>
    <w:p w14:paraId="32946AA3" w14:textId="77777777" w:rsidR="00E34AD7" w:rsidRPr="00D24C1B" w:rsidRDefault="00E34AD7" w:rsidP="00E34AD7">
      <w:pPr>
        <w:rPr>
          <w:lang w:val="es-US"/>
        </w:rPr>
      </w:pPr>
      <w:r w:rsidRPr="00D24C1B">
        <w:rPr>
          <w:lang w:val="es-US"/>
        </w:rPr>
        <w:t xml:space="preserve">Los problemas que presentan los adultos mayores han preocupado a los investigadores, </w:t>
      </w:r>
      <w:r w:rsidR="008D1836">
        <w:rPr>
          <w:lang w:val="es-US"/>
        </w:rPr>
        <w:t>quienes han</w:t>
      </w:r>
      <w:r w:rsidRPr="00D24C1B">
        <w:rPr>
          <w:lang w:val="es-US"/>
        </w:rPr>
        <w:t xml:space="preserve"> aport</w:t>
      </w:r>
      <w:r w:rsidR="008D1836">
        <w:rPr>
          <w:lang w:val="es-US"/>
        </w:rPr>
        <w:t>ado</w:t>
      </w:r>
      <w:r w:rsidRPr="00D24C1B">
        <w:rPr>
          <w:lang w:val="es-US"/>
        </w:rPr>
        <w:t xml:space="preserve"> con soluciones a algunos de estos problemas, </w:t>
      </w:r>
      <w:r w:rsidR="008D1836">
        <w:rPr>
          <w:lang w:val="es-US"/>
        </w:rPr>
        <w:t>mediante sistemas basados en Internet de las Cosas (IoT).</w:t>
      </w:r>
      <w:r w:rsidRPr="00D24C1B">
        <w:rPr>
          <w:lang w:val="es-US"/>
        </w:rPr>
        <w:t xml:space="preserve"> Entre las áreas de investigación que comprende  IoT son las tecnologías para transmisión de información </w:t>
      </w:r>
      <w:r w:rsidRPr="00E34AD7">
        <w:fldChar w:fldCharType="begin" w:fldLock="1"/>
      </w:r>
      <w:r w:rsidR="0038712F">
        <w:rPr>
          <w:lang w:val="es-US"/>
        </w:rPr>
        <w:instrText>ADDIN CSL_CITATION {"citationItems":[{"id":"ITEM-1","itemData":{"DOI":"10.3390/s19071510","ISSN":"14248220","abstract":"This paper addresses the practical implementation of a wireless sensors network designed to actualize cyber-physical systems that are dedicated to structural health monitoring applications in the construction domain. This network consists of a mesh grid composed of LoRaWAN battery-free wireless sensing nodes that collect physical data and communicating nodes that interface the sensing nodes with the digital world through the Internet. Two prototypes of sensing nodes were manufactured and are powered wirelessly by using a far-field wireless power transmission technique and only one dedicated RF energy source operating in the ISM 868 MHz frequency band. These sensing nodes can simultaneously perform temperature and relative humidity measurements and can transmit the measured data wirelessly over long-range distances by using the LoRa technology and the LoRaWAN protocol. Experimental results for a simplified network confirm that the periodicity of the measurements and data transmission of the sensing nodes can be controlled by the dedicated RF source (embedded in or just controlled by the associated communicating node), by tuning the radiated power density of the RF waves, and without any modification of the software or the hardware implemented in the sensing nodes.","author":[{"dropping-particle":"","family":"Loubet","given":"Gaël","non-dropping-particle":"","parse-names":false,"suffix":""},{"dropping-particle":"","family":"Takacs","given":"Alexandru","non-dropping-particle":"","parse-names":false,"suffix":""},{"dropping-particle":"","family":"Gardner","given":"Ethan","non-dropping-particle":"","parse-names":false,"suffix":""},{"dropping-particle":"","family":"Luca","given":"Andrea","non-dropping-particle":"De","parse-names":false,"suffix":""},{"dropping-particle":"","family":"Udrea","given":"Florin","non-dropping-particle":"","parse-names":false,"suffix":""},{"dropping-particle":"","family":"Dragomirescu","given":"Daniela","non-dropping-particle":"","parse-names":false,"suffix":""}],"container-title":"Sensors (Switzerland)","id":"ITEM-1","issue":"7","issued":{"date-parts":[["2019"]]},"title":"LoRaWAN battery-free wireless sensors network designed for structural health monitoring in the construction domain","type":"article-journal","volume":"19"},"uris":["http://www.mendeley.com/documents/?uuid=54cef653-6ef4-45f5-ac92-695d9b82f4d3"]},{"id":"ITEM-2","itemData":{"DOI":"10.3390/electronics8091023","ISSN":"20799292","abstract":"Internet of Things (IoT) is expected to have a significant impact on city’s service provisioning and make a smart city more accessible and pragmatic since the deployment of heterogeneous smart devices in each infrastructure of cities is increasing. So far, the IPv6 routing protocol for low power and lossy networks (RPL) is considered to fit on IoT infrastructure for achieving the expected network requirements. While RPL meets the IoT network requirements quite well, there are some issues that need to be addressed, such as adaptability to network dynamics. This issue significantly limits the use of RPL in many smart city application scenarios, such as emergency alerts with high traffic flows. As part of a smart city vision, IoT applications are becoming more diverse, which requires context-awareness in routing protocols to support the behavior of the network. To address this issue, we design an objective function that performs the route selection based on fuzzy logic techniques while using contextual information from the application. For this, we present a new context-oriented objective function (COOF) that comprises both nodes as well as link metrics. Further, we suggest two new routing metrics, known as queue fluctuation index (QFI) and residual energy index (REI), which consider the status of queue utilization and remaining energy, respectively. The metrics used are designed to respond to the dynamic needs of the network. The proposed approach has been examined and evaluated in different scenarios when compared to other similar approach and default RPL objective functions. Simulation experiments are conducted in Cooja network simulator for Contiki OS. The evaluation results show that COOF can cope with network dynamics and IoT-based smart city application requirements.","author":[{"dropping-particle":"","family":"Bhandari","given":"Khadak Singh","non-dropping-particle":"","parse-names":false,"suffix":""},{"dropping-particle":"","family":"Cho","given":"Gi Hwan","non-dropping-particle":"","parse-names":false,"suffix":""}],"container-title":"Electronics (Switzerland)","id":"ITEM-2","issue":"9","issued":{"date-parts":[["2019"]]},"note":"cited By 1","publisher":"MDPI AG","title":"A resource oriented route selection framework using contextual information based on fuzzy logic","type":"article-journal","volume":"8"},"uris":["http://www.mendeley.com/documents/?uuid=f6e30181-8c08-4404-9c09-366798857538"]},{"id":"ITEM-3","itemData":{"DOI":"10.1016/j.jnca.2016.06.009","ISSN":"10958592","abstract":"In recent years, Internet of Things (IoT) has been applied to many different fields such as smart home, environmental monitoring and industrial control system, etc. Under the pressure of the continuous expansion of network scale, how to ensure the real-time emergency response ability during data transmission has become a challenging problem for researchers. In this paper, we propose a routing protocol for Emergency Response IoT based on Global Information Decision (ERGID) to improve the performances of reliable data transmission and efficient emergency response in IoT. Specifically, we design and realize a mechanism called Delay Iterative Method (DIM), which is based on delay estimation, to solve the problem of ignoring valid paths. Moreover, a forwarding strategy called Residual Energy Probability Choice (REPC) is proposed to balance the load of network by focusing on the residual energy of node. Simulation results and analysis show that ERGID outperforms EA-SPEED and SPEED in terms of end to end (E2E) delay, packet loss and energy consumption. Additionally, we also carry out some practical experiments with STM32W108 sensor nodes, and observe that ERGID can improve the real-time response ability of network.","author":[{"dropping-particle":"","family":"Qiu","given":"Tie","non-dropping-particle":"","parse-names":false,"suffix":""},{"dropping-particle":"","family":"Lv","given":"Yuan","non-dropping-particle":"","parse-names":false,"suffix":""},{"dropping-particle":"","family":"Xia","given":"Feng","non-dropping-particle":"","parse-names":false,"suffix":""},{"dropping-particle":"","family":"Chen","given":"Ning","non-dropping-particle":"","parse-names":false,"suffix":""},{"dropping-particle":"","family":"Wan","given":"Jiafu","non-dropping-particle":"","parse-names":false,"suffix":""},{"dropping-particle":"","family":"Tolba","given":"Amr","non-dropping-particle":"","parse-names":false,"suffix":""}],"container-title":"Journal of Network and Computer Applications","id":"ITEM-3","issued":{"date-parts":[["2016"]]},"page":"104-112","title":"ERGID: An efficient routing protocol for emergency response Internet of Things","type":"article-journal","volume":"72"},"uris":["http://www.mendeley.com/documents/?uuid=aab94497-cede-4366-9960-ad6b7b44b70e"]}],"mendeley":{"formattedCitation":"[3]–[5]","plainTextFormattedCitation":"[3]–[5]","previouslyFormattedCitation":"[3]–[5]"},"properties":{"noteIndex":0},"schema":"https://github.com/citation-style-language/schema/raw/master/csl-citation.json"}</w:instrText>
      </w:r>
      <w:r w:rsidRPr="00E34AD7">
        <w:fldChar w:fldCharType="separate"/>
      </w:r>
      <w:r w:rsidR="0038712F" w:rsidRPr="0038712F">
        <w:rPr>
          <w:noProof/>
        </w:rPr>
        <w:t>[3]–[5]</w:t>
      </w:r>
      <w:r w:rsidRPr="00E34AD7">
        <w:fldChar w:fldCharType="end"/>
      </w:r>
      <w:r w:rsidRPr="00E34AD7">
        <w:t xml:space="preserve">, </w:t>
      </w:r>
      <w:proofErr w:type="spellStart"/>
      <w:r w:rsidRPr="00E34AD7">
        <w:t>comunicación</w:t>
      </w:r>
      <w:proofErr w:type="spellEnd"/>
      <w:r w:rsidRPr="00E34AD7">
        <w:t xml:space="preserve"> </w:t>
      </w:r>
      <w:proofErr w:type="spellStart"/>
      <w:r w:rsidRPr="00E34AD7">
        <w:t>máquina</w:t>
      </w:r>
      <w:proofErr w:type="spellEnd"/>
      <w:r w:rsidRPr="00E34AD7">
        <w:t xml:space="preserve"> a </w:t>
      </w:r>
      <w:proofErr w:type="spellStart"/>
      <w:r w:rsidRPr="00E34AD7">
        <w:t>máquina</w:t>
      </w:r>
      <w:proofErr w:type="spellEnd"/>
      <w:r w:rsidRPr="00E34AD7">
        <w:t xml:space="preserve"> (</w:t>
      </w:r>
      <w:proofErr w:type="spellStart"/>
      <w:r w:rsidRPr="00E34AD7">
        <w:t>servicios</w:t>
      </w:r>
      <w:proofErr w:type="spellEnd"/>
      <w:r w:rsidRPr="00E34AD7">
        <w:t xml:space="preserve"> web </w:t>
      </w:r>
      <w:r w:rsidRPr="00E34AD7">
        <w:fldChar w:fldCharType="begin" w:fldLock="1"/>
      </w:r>
      <w:r w:rsidR="0038712F">
        <w:instrText>ADDIN CSL_CITATION {"citationItems":[{"id":"ITEM-1","itemData":{"DOI":"10.1007/s10796-014-9532-3","ISSN":"15729419","abstract":"This paper addresses web services for Internet of Things (IoT) applications. The research focus is on IoT applications for mobile monitoring and third party’s database access. Both web services design aspects and deployment issues are studied. By synthesis of functional abstraction for configuration management and performance monitoring, an approach to design RESTful web services for mobile monitoring is suggested. In addition to traditional operations supported by Database Management Systems, web services’ operations for subscription management and notifications about occurrences of specific data-related events, as well as operations for trust and security management are proposed in the context of third party’s database access. Web services deployment issues concern the access control aimed to prevent from overloading. A formal method for a model-based load evaluation of SOA (Service Oriented Architecture) application server is suggested. The method takes into account the distributed server architecture and the processing of heterogeneous traffic. The SOA application server’s utilization is evaluated by simulation.","author":[{"dropping-particle":"","family":"Pencheva","given":"Evelina","non-dropping-particle":"","parse-names":false,"suffix":""},{"dropping-particle":"","family":"Atanasov","given":"Ivaylo","non-dropping-particle":"","parse-names":false,"suffix":""}],"container-title":"Information Systems Frontiers","id":"ITEM-1","issue":"2","issued":{"date-parts":[["2016"]]},"page":"277-292","publisher":"Kluwer Academic Publishers","publisher-place":"USA","title":"Engineering of web services for internet of things applications","type":"article-journal","volume":"18"},"uris":["http://www.mendeley.com/documents/?uuid=cb5d471b-27d9-4167-9f1e-9bf64bb7378c"]},{"id":"ITEM-2","itemData":{"DOI":"10.1007/s11761-017-0221-1","ISSN":"18632394","abstract":"In this modern era of enterprise computing, the enterprise application integration (EAI) is a well-known industry-recognized architectural principle that is built based on loosely coupled application architecture, where service-oriented architecture (SOA) is the architectural pattern for the implementation of EAI, whose computational elements are called as “services.” Though SOA can be implemented in a wide range of technologies, the web services implementation of SOA becomes the current selective choice due to its simplicity that works on basic Internet protocols. Web service technology defines several supporting protocols and specifications such as SOAP and WSDL for communication with client and server for data interchange. A new architectural paradigm has emerged in SOA in recent years called REpresentational State Transfer (REST) that is also used to integrate loosely coupled service components, named RESTful web services, by system integration consortiums. This SOA implementation does not possess adequate security solutions within it, and its security is completely dependent on network/transport layer security that is obsolete owing to latest web technologies such as Web 2.0 and its upgraded version, Web 3.0. Vendor security products have major implementation constraints such as they need secured organizational environment and breach to SOA specifications, hence introducing new vulnerabilities. Herein, we examine the security vulnerabilities of RESTful web services in the view of popular OWASP rating methodologies and analyze the gaps in the existing security solutions. We hence propose an adaptive security solution for REST that uses public key infrastructure techniques to enhance the security architecture. The proposed security architecture is constructed as an adaptive way-forward Internet-of-Things (IoT) friendly security solution that is comprised of three cyclic parts: learn, predict and prevent. A novel security component named “intelligent security engine” is introduced which learns the possible occurrences of security threats on SOA using artificial neural networks learning algorithms, then it predicts the potential attacks on SOA based on obtained results by the developed theoretical security model, and the written algorithms as part of security solution prevent the SOA attacks. This paper is written to present one of such algorithms to prevent SOA attacks on RESTful web services along the discussion on the obtained results of the conduct…","author":[{"dropping-particle":"","family":"Beer","given":"Mohamed Ibrahim","non-dropping-particle":"","parse-names":false,"suffix":""},{"dropping-particle":"","family":"Hassan","given":"Mohd Fadzil","non-dropping-particle":"","parse-names":false,"suffix":""}],"container-title":"Service Oriented Computing and Applications","id":"ITEM-2","issue":"2","issued":{"date-parts":[["2018"]]},"note":"cited By 3","page":"111-121","publisher":"Springer London","title":"Adaptive security architecture for protecting RESTful web services in enterprise computing environment","type":"article-journal","volume":"12"},"uris":["http://www.mendeley.com/documents/?uuid=1e2997e9-0185-405b-8aa4-6375e94a00e0"]}],"mendeley":{"formattedCitation":"[6], [7]","plainTextFormattedCitation":"[6], [7]","previouslyFormattedCitation":"[6], [7]"},"properties":{"noteIndex":0},"schema":"https://github.com/citation-style-language/schema/raw/master/csl-citation.json"}</w:instrText>
      </w:r>
      <w:r w:rsidRPr="00E34AD7">
        <w:fldChar w:fldCharType="separate"/>
      </w:r>
      <w:r w:rsidR="0038712F" w:rsidRPr="0038712F">
        <w:rPr>
          <w:noProof/>
        </w:rPr>
        <w:t>[6], [7]</w:t>
      </w:r>
      <w:r w:rsidRPr="00E34AD7">
        <w:fldChar w:fldCharType="end"/>
      </w:r>
      <w:r w:rsidRPr="00E34AD7">
        <w:t xml:space="preserve">, </w:t>
      </w:r>
      <w:proofErr w:type="spellStart"/>
      <w:r w:rsidRPr="00E34AD7">
        <w:t>publicación</w:t>
      </w:r>
      <w:proofErr w:type="spellEnd"/>
      <w:r w:rsidRPr="00E34AD7">
        <w:t>/</w:t>
      </w:r>
      <w:proofErr w:type="spellStart"/>
      <w:r w:rsidRPr="00E34AD7">
        <w:t>subscripción</w:t>
      </w:r>
      <w:proofErr w:type="spellEnd"/>
      <w:r w:rsidRPr="00E34AD7">
        <w:t xml:space="preserve"> </w:t>
      </w:r>
      <w:r w:rsidRPr="00E34AD7">
        <w:fldChar w:fldCharType="begin" w:fldLock="1"/>
      </w:r>
      <w:r w:rsidR="0038712F">
        <w:instrText>ADDIN CSL_CITATION {"citationItems":[{"id":"ITEM-1","itemData":{"DOI":"10.1109/MCOM.2015.7263374","ISSN":"01636804","abstract":"As one of the fastest growing technologies, machine-to-machine (M2M) communications are expected to provide ubiquitous connectivity. M2M devices can be used for a wide range of emerging applications that have various communications requirements. While M2M communications have been developed for many years, major challenges still remain with their efficient implementation from the perspective of low energy consumption and wide coverage. To address these challenges, low power wide area (LPWA) technology is investigated as one of the potential candidate solutions. In this article, we first introduce some typical LPWA M2M application scenarios. Given their requirements, we highlight key techniques and standards that are explicitly designed for LPWA M2M communications. Finally, we present an LPWA prototype system to evaluate its performance and demonstrate its potential in bridging a technological gap for future Internet-of-Things (IoT) applications.","author":[{"dropping-particle":"","family":"Xiong","given":"Xiong","non-dropping-particle":"","parse-names":false,"suffix":""},{"dropping-particle":"","family":"Zheng","given":"Kan","non-dropping-particle":"","parse-names":false,"suffix":""},{"dropping-particle":"","family":"Xu","given":"Rongtao","non-dropping-particle":"","parse-names":false,"suffix":""},{"dropping-particle":"","family":"Xiang","given":"Wei","non-dropping-particle":"","parse-names":false,"suffix":""},{"dropping-particle":"","family":"Chatzimisios","given":"Periklis","non-dropping-particle":"","parse-names":false,"suffix":""}],"container-title":"IEEE Communications Magazine","id":"ITEM-1","issue":"9","issued":{"date-parts":[["2015"]]},"page":"64-71","title":"Low power wide area machine-to-machine networks: Key techniques and prototype","type":"article-journal","volume":"53"},"uris":["http://www.mendeley.com/documents/?uuid=5426b7d7-ebe7-467f-94fa-dca8effb0ebe"]},{"id":"ITEM-2","itemData":{"DOI":"10.1109/ACCESS.2018.2842706","ISSN":"21693536","abstract":"A variety of contemporary technologies are being framed within the Internet of Things (IoT) architecture, including publish/subscribe (pub/sub) systems. In IoT, things, such as objects, machines, vehicles, and wireless sensors, have to communicate with other things or humans and exchange information based on Internet connectivity. With the integration of pub/sub mechanism with IoT, these things can ''publish'' their presence to a specific node, which can be named a broker or router, while things that ''subscribe'' to that node are able to receive information based on publishers' content. In order to perceive a sound and efficient pub/sub structure in IoT, high performance processing and interoperability are valid requirements. This paper presents a versatile architecture of a broker, named X2CBBR, that can operate in IoT with different pub/sub systems. X2CBBR: 1) adopts XML-based publication data and XPath-based subscription data to yield interoperability; 2) processes both XML data and XPath queries in hardware (instead of software) to boost processing performance; 3) employs a hardware-based matching mechanism that exploits subscription commonalities; and</w:instrText>
      </w:r>
      <w:r w:rsidR="0038712F" w:rsidRPr="0038712F">
        <w:rPr>
          <w:lang w:val="es-US"/>
        </w:rPr>
        <w:instrText xml:space="preserve"> 4) makes use of four different operation modes as a method for accepting or limiting acceptance of either publications or subscriptions. While maintaining the total decoupling feature between publishers and subscribers, the broker switches from an operation mode to another to keep traffic under control. Moreover, its content-based routing mechanism avoids redundant subscription and notification data. Finally, the broker can effectively operate in either centralized or distributed systems. The results obtained through a prototype hardware implementation targeting an FPGA demonstrate the high-efficiency of the broker/router in multiple scenarios.","author":[{"dropping-particle":"","family":"El-Hassan","given":"Fadi T.","non-dropping-particle":"","parse-names":false,"suffix":""},{"dropping-particle":"","family":"Ionescu","given":"Dan","non-dropping-particle":"","parse-names":false,"suffix":""}],"container-title":"IEEE Access","id":"ITEM-2","issued":{"date-parts":[["2018"]]},"page":"31872-31890","title":"Design and implementation of a hardware versatile publish-subscribe architecture for the internet of things","type":"article-journal","volume":"6"},"uris":["http://www.mendeley.com/documents/?uuid=474db1e6-02b4-4fe2-bc39-d8641a479499"]}],"mendeley":{"formattedCitation":"[8], [9]","plainTextFormattedCitation":"[8], [9]","previouslyFormattedCitation":"[8], [9]"},"properties":{"noteIndex":0},"schema":"https://github.com/citation-style-language/schema/raw/master/csl-citation.json"}</w:instrText>
      </w:r>
      <w:r w:rsidRPr="00E34AD7">
        <w:fldChar w:fldCharType="separate"/>
      </w:r>
      <w:r w:rsidR="0038712F" w:rsidRPr="0038712F">
        <w:rPr>
          <w:noProof/>
          <w:lang w:val="es-US"/>
        </w:rPr>
        <w:t>[8], [9]</w:t>
      </w:r>
      <w:r w:rsidRPr="00E34AD7">
        <w:fldChar w:fldCharType="end"/>
      </w:r>
      <w:r w:rsidRPr="00D24C1B">
        <w:rPr>
          <w:lang w:val="es-US"/>
        </w:rPr>
        <w:t xml:space="preserve">), almacenamiento y procesamiento de datos (basados en la nube o  basados en la niebla </w:t>
      </w:r>
      <w:r w:rsidRPr="00E34AD7">
        <w:fldChar w:fldCharType="begin" w:fldLock="1"/>
      </w:r>
      <w:r w:rsidR="0038712F">
        <w:rPr>
          <w:lang w:val="es-US"/>
        </w:rPr>
        <w:instrText>ADDIN CSL_CITATION {"citationItems":[{"id":"ITEM-1","itemData":{"DOI":"10.1016/j.aei.2019.100984","ISSN":"14740346","abstract":"The rapid booming of advanced information and communication technologies (ICT) has promoted an encouraging smart, connected product (SCP) market that further triggers the development of manufacturing towards the servitization proposition, viz. smart product-service systems (PSS). Smart PSS aims to provide a solution (product-service) with high satisfaction and less environmental influence by leveraging SCP as the media tool. Its solution design should not just focus on the physical world nor only be enabled by the cloud side, while the cyber world and the edge side must be included in the Industry 4.0. However, only few current researches investigate about the smart PSS, let alone an overall cyber-physical and edge-cloud discussion to support its solution design. In order to fill this gap, this work proposes an edge-cloud orchestration driven solution design based on the cyber-physical systems (CPS) and industrial Internet of Things (IIoT). To make our ideas concrete, a real-life milling process was conducted as an illustrative example. It is hoped that this study can furnish industrial enterprises with meaningful sights in the process of servitization and value co-creation.","author":[{"dropping-particle":"","family":"Liu","given":"Bufan","non-dropping-particle":"","parse-names":false,"suffix":""},{"dropping-particle":"","family":"Zhang","given":"Yingfeng","non-dropping-particle":"","parse-names":false,"suffix":""},{"dropping-particle":"","family":"Zhang","given":"Geng","non-dropping-particle":"","parse-names":false,"suffix":""},{"dropping-particle":"","family":"Zheng","given":"Pai","non-dropping-particle":"","parse-names":false,"suffix":""}],"container-title":"Advanced Engineering Informatics","id":"ITEM-1","issued":{"date-parts":[["2019"]]},"page":"100984","title":"Edge-cloud orchestration driven industrial smart product-service systems solution design based on CPS and IIoT","type":"article-journal","volume":"42"},"uris":["http://www.mendeley.com/documents/?uuid=e561f662-d455-4203-89ed-0c8fa2894e8a"]},{"id":"ITEM-2","itemData":{"DOI":"10.3389/fcimb.2018.00330","ISSN":"22352988","abstract":"Background: Intraocular tuberculosis (IOTB), an extrapulmonary manifestation of tuberculosis of the eye, has unique and varied clinical presentations with poorly understood pathogenesis. As it is a significant cause of inflammation and visual morbidity, particularly in TB endemic countries, it is essential to study the pathogenesis of IOTB. Clinical and histopathologic studies suggest the presence of Mycobacterium tuberculosis in retinal pigment epithelium (RPE) cells. Methods: A human retinal pigment epithelium (ARPE-19) cell line was infected with a virulent strain of M. tuberculosis (H37Rv). Electron microscopy and colony forming units (CFU) assay were performed to monitor the M. tuberculosis adherence, invasion, and intracellular replication, whereas confocal microscopy was done to study its intracellular fate in the RPE cells. To understand the pathogenesis, the transcriptional profile of M. tuberculosis in ARPE-19 cells was studied by whole genome microarray. Three upregulated M. tuberculosis transcripts were also examined in human IOTB vitreous samples. Results: Scanning electron micrographs of the infected ARPE-19 cells indicated adherence of bacilli, which were further observed to be internalized as monitored by transmission electron microscopy. The CFU assay showed that 22.7 and 8.4% of the initial inoculum of bacilli adhered and invaded the ARPE-19 cells, respectively, with an increase in fold CFU from 1 dpi (0.84) to 5dpi (6.58). The intracellular bacilli were co-localized with lysosomal-associated membrane protein-1 (LAMP-1) and LAMP-2 in ARPE-19 cells. The transcriptome study of intracellular bacilli showed that most of the upregulated transcripts correspond to the genes encoding the proteins involved in the processes such as adherence (e.g., Rv1759c and Rv1026), invasion (e.g., Rv1971 and Rv0169), virulence (e.g., Rv2844 and Rv0775), and intracellular survival (e.g., Rv1884c and Rv2450c) as well as regulators of various metabolic pathways. Two of the upregulated transcripts (Rv1971, Rv1230c) were also present in the vitreous samples of the IOTB patients. Conclusions:M. tuberculosis is phagocytosed by RPE cells and utilizes these cells for intracellular multiplication with the involvement of late endosomal/lysosomal compartments and alters its transcriptional profile plausibly for its intracellular adaptation and survival. The findings of the present study could be important to understanding the molecular pathogenesis of IOTB with a potent…","author":[{"dropping-particle":"","family":"Abhishek","given":"Sudhanshu","non-dropping-particle":"","parse-names":false,"suffix":""},{"dropping-particle":"","family":"Saikia","given":"Uma Nahar","non-dropping-particle":"","parse-names":false,"suffix":""},{"dropping-particle":"","family":"Gupta","given":"Amod","non-dropping-particle":"","parse-names":false,"suffix":""},{"dropping-particle":"","family":"Bansal","given":"Reema","non-dropping-particle":"","parse-names":false,"suffix":""},{"dropping-particle":"","family":"Gupta","given":"Vishali","non-dropping-particle":"","parse-names":false,"suffix":""},{"dropping-particle":"","family":"Singh","given":"Nirbhai","non-dropping-particle":"","parse-names":false,"suffix":""},{"dropping-particle":"","family":"Laal","given":"Suman","non-dropping-particle":"","parse-names":false,"suffix":""},{"dropping-particle":"","family":"Verma","given":"Indu","non-dropping-particle":"","parse-names":false,"suffix":""}],"container-title":"Frontiers in cellular and infection microbiology","id":"ITEM-2","issued":{"date-parts":[["2018"]]},"page":"330","title":"Transcriptional Profile of Mycobacterium tuberculosis in an in vitro Model of Intraocular Tuberculosis","type":"article-journal","volume":"8"},"uris":["http://www.mendeley.com/documents/?uuid=7eedf839-f639-49c7-9b62-3d975090cf4d"]}],"mendeley":{"formattedCitation":"[10], [11]","plainTextFormattedCitation":"[10], [11]","previouslyFormattedCitation":"[10], [11]"},"properties":{"noteIndex":0},"schema":"https://github.com/citation-style-language/schema/raw/master/csl-citation.json"}</w:instrText>
      </w:r>
      <w:r w:rsidRPr="00E34AD7">
        <w:fldChar w:fldCharType="separate"/>
      </w:r>
      <w:r w:rsidR="0038712F" w:rsidRPr="0038712F">
        <w:rPr>
          <w:noProof/>
        </w:rPr>
        <w:t>[10], [11]</w:t>
      </w:r>
      <w:r w:rsidRPr="00E34AD7">
        <w:fldChar w:fldCharType="end"/>
      </w:r>
      <w:r w:rsidRPr="00E34AD7">
        <w:t xml:space="preserve">), </w:t>
      </w:r>
      <w:proofErr w:type="spellStart"/>
      <w:r w:rsidRPr="00E34AD7">
        <w:t>generación</w:t>
      </w:r>
      <w:proofErr w:type="spellEnd"/>
      <w:r w:rsidRPr="00E34AD7">
        <w:t xml:space="preserve"> de </w:t>
      </w:r>
      <w:proofErr w:type="spellStart"/>
      <w:r w:rsidRPr="00E34AD7">
        <w:t>conocimiento</w:t>
      </w:r>
      <w:proofErr w:type="spellEnd"/>
      <w:r w:rsidRPr="00E34AD7">
        <w:t xml:space="preserve"> a base de </w:t>
      </w:r>
      <w:proofErr w:type="spellStart"/>
      <w:r w:rsidRPr="00E34AD7">
        <w:t>inteligencia</w:t>
      </w:r>
      <w:proofErr w:type="spellEnd"/>
      <w:r w:rsidRPr="00E34AD7">
        <w:t xml:space="preserve"> artificial </w:t>
      </w:r>
      <w:r w:rsidRPr="00E34AD7">
        <w:fldChar w:fldCharType="begin" w:fldLock="1"/>
      </w:r>
      <w:r w:rsidR="0038712F">
        <w:instrText>ADDIN CSL_CITATION {"citationItems":[{"id":"ITEM-1","itemData":{"DOI":"10.1016/j.comnet.2019.01.019","ISSN":"13891286","abstract":"Cerebral vascular accidents (CVA) affect about 16 million people worldwide annually. CVA, also know as stroke, is a serious global health problem, and can cause significant physical limitations to those affected. Computed tomography is the most appropriate procedure to diagnose and evaluate the dimensions and magnitude of a stroke. Thus, in this article we present an Internet of Things (IoT) framework for the classification of stroke from CT images applying Convolutional Neural Networks (CNN) in order to identifying a healthy brain, an ischemic stroke or a hemorrhagic stroke. Following the Transfer Learning concept CNN was combined with different consolidated Machine Learning methods such as Bayesian Classifier, Multilayer Perceptron, k-Nearest Neighbor, Random Forest and Support Vector Machines. Our approach contributes to the automation of the diagnostic process by a competent method that is able to obtain information imperceptible to the human eye, and thus it contributes to a more precise diagnosis. In addition, with the advent of IoT, a highly efficient and flexible new instrument emerges to address issues related to health care services and specifically in our approach can provide remote diagnoses and monitoring of patients. The approach was validated by analyzing the parameters Accuracy, F1-Score, Recall, Precision and processing time. The results showed that CNN obtained 100% Accuracy, F1-Score, Recall and Precision in combination with most of the classifiers tested. The shortest training and test times were 0.015 s and 0.001 s, respectively, both in combination with the Bayesian Classifier. Thus, our proposed approach demonstrates efficiency and reliability to detect strokes.","author":[{"dropping-particle":"","family":"Dourado","given":"Carlos M.J.M.","non-dropping-particle":"","parse-names":false,"suffix":""},{"dropping-particle":"","family":"Silva","given":"Suane Pires P.","non-dropping-particle":"da","parse-names":false,"suffix":""},{"dropping-particle":"","family":"Nóbrega","given":"Raul Victor M.","non-dropping-particle":"da","parse-names":false,"suffix":""},{"dropping-particle":"","family":"Antonio","given":"Antonio Carlos","non-dropping-particle":"","parse-names":false,"suffix":""},{"dropping-particle":"","family":"Filho","given":"Pedro P.Rebouças","non-dropping-particle":"","parse-names":false,"suffix":""},{"dropping-particle":"","family":"Albuquerque","given":"Victor Hugo C.","non-dropping-particle":"de","parse-names":false,"suffix":""}],"container-title":"Computer Networks","id":"ITEM-1","issued":{"date-parts":[["2019"]]},"page":"25-39","title":"Deep Learning IoT System for Online Stroke Detection in Skull Computed Tomography Images","type":"article-journal","volume":"152"},"uris":["http://www.mendeley.com/documents/?uuid=34ac9f4a-549b-43bf-9969-4cd6b9e2dedb"]}],"mendeley":{"formattedCitation":"[12]","plainTextFormattedCitation":"[12]","previouslyFormattedCitation":"[12]"},"properties":{"noteIndex":0},"schema":"https://github.com/citation-style-language/schema/raw/master/csl-citation.json"}</w:instrText>
      </w:r>
      <w:r w:rsidRPr="00E34AD7">
        <w:fldChar w:fldCharType="separate"/>
      </w:r>
      <w:r w:rsidR="0038712F" w:rsidRPr="0038712F">
        <w:rPr>
          <w:noProof/>
        </w:rPr>
        <w:t>[12]</w:t>
      </w:r>
      <w:r w:rsidRPr="00E34AD7">
        <w:fldChar w:fldCharType="end"/>
      </w:r>
      <w:r w:rsidRPr="00E34AD7">
        <w:t xml:space="preserve">, </w:t>
      </w:r>
      <w:proofErr w:type="spellStart"/>
      <w:r w:rsidRPr="00E34AD7">
        <w:t>optimización</w:t>
      </w:r>
      <w:proofErr w:type="spellEnd"/>
      <w:r w:rsidRPr="00E34AD7">
        <w:t xml:space="preserve"> del </w:t>
      </w:r>
      <w:proofErr w:type="spellStart"/>
      <w:r w:rsidRPr="00E34AD7">
        <w:t>consumo</w:t>
      </w:r>
      <w:proofErr w:type="spellEnd"/>
      <w:r w:rsidRPr="00E34AD7">
        <w:t xml:space="preserve"> de </w:t>
      </w:r>
      <w:proofErr w:type="spellStart"/>
      <w:r w:rsidRPr="00E34AD7">
        <w:t>energía</w:t>
      </w:r>
      <w:proofErr w:type="spellEnd"/>
      <w:r w:rsidRPr="00E34AD7">
        <w:t xml:space="preserve"> </w:t>
      </w:r>
      <w:r w:rsidRPr="00E34AD7">
        <w:fldChar w:fldCharType="begin" w:fldLock="1"/>
      </w:r>
      <w:r w:rsidR="0038712F">
        <w:instrText>ADDIN CSL_CITATION {"citationItems":[{"id":"ITEM-1","itemData":{"DOI":"10.1109/MCOM.2019.1701288","ISSN":"15581896","abstract":"5G Internet of Things (5G IoT), which is currently under development by 3GPP, paves the way for connecting diverse categories of devices to the IoT via cellular networks. For battery-powered low-cost IoT devices, wake-up radio (WuR) appears as an eminent technique for prolonging the lifetime of such devices, thanks to its outstanding energy consumption performance. However, only some small-size battery-powered IoT devices are able to transmit to a cellular IoT base station (BS) directly. In this article, we present W2B-IoT, a prototype implementation of a WuR-based twotier system, which bridges cellular IoT BS and WuR via a Bluetooth low energy (BLE)-enabled Android smartphone. Such a WuR-enabled IoT device features a current consumption of merely 390 nA and a response time of 95 ms for decoding a wake-up call.","author":[{"dropping-particle":"","family":"Frøytlog","given":"Anders","non-dropping-particle":"","parse-names":false,"suffix":""},{"dropping-particle":"","family":"Foss","given":"Thomas","non-dropping-particle":"","parse-names":false,"suffix":""},{"dropping-particle":"","family":"Bakker","given":"Ole","non-dropping-particle":"","parse-names":false,"suffix":""},{"dropping-particle":"","family":"Jevne","given":"Geir","non-dropping-particle":"","parse-names":false,"suffix":""},{"dropping-particle":"","family":"Haglund","given":"M. Arild","non-dropping-particle":"","parse-names":false,"suffix":""},{"dropping-particle":"","family":"Li","given":"Frank Y.","non-dropping-particle":"","parse-names":false,"suffix":""},{"dropping-particle":"","family":"Oller","given":"Joaquim","non-dropping-particle":"","parse-names":false,"suffix":""},{"dropping-particle":"","family":"Li","given":"Geoffrey Ye","non-dropping-particle":"","parse-names":false,"suffix":""}],"container-title":"IEEE Communications Magazine","id":"ITEM-1","issue":"3","issued":{"date-parts":[["2019"]]},"note":"cited By 5","page":"111-117","publisher":"Institute of Electrical and Electronics Engineers Inc.","title":"Ultra-Low Power Wake-up Radio for 5G IoT","type":"article-journal","volume":"57"},"uris":["http://www.mendeley.com/documents/?uuid=d0eff58d-f471-4c46-a869-bd5dc378d635"]},{"id":"ITEM-2","itemData":{"DOI":"10.1049/iet-net.2017.0105","ISSN":"20474962","abstract":"The Internet of Things (IoT) is a ubiquitous network that interconnects and integrates the devices and cyberspace to enable the smart objects. It lays a platform to collect, process, and to analyse the data for monitoring and controlling the cyber- physical world by using IoT sensor devices. These sensor devices can be wired or wireless that connects to IoT. The wireless devices are battery-operated devices, unlike wired devices. The energy reduction is critical for battery-operated devices. The smart devices need an intelligent transmission that increases the life of the devices. There are difficulties in sensor management with regard to energy reduction by applying the energy-effici</w:instrText>
      </w:r>
      <w:r w:rsidR="0038712F" w:rsidRPr="0038712F">
        <w:rPr>
          <w:lang w:val="es-US"/>
        </w:rPr>
        <w:instrText>ent communication energy saved over IoT devices communication. Finally, the low energy aware communication process can enhance device life time in IoT. Least energy aware communication technique is a promising paradigm for IoT is reduced 30% communication overhead.","author":[{"dropping-particle":"","family":"Kallam","given":"Suresh","non-dropping-particle":"","parse-names":false,"suffix":""},{"dropping-particle":"","family":"Madda","given":"Rajasekhara Babu","non-dropping-particle":"","parse-names":false,"suffix":""},{"dropping-particle":"","family":"Chen","given":"Chi Yuan","non-dropping-particle":"","parse-names":false,"suffix":""},{"dropping-particle":"","family":"Patan","given":"Rizwan","non-dropping-particle":"","parse-names":false,"suffix":""},{"dropping-particle":"","family":"Cheelu","given":"Dhanaraj","non-dropping-particle":"","parse-names":false,"suffix":""}],"container-title":"IET Networks","id":"ITEM-2","issue":"4","issued":{"date-parts":[["2018","11"]]},"page":"1-8","publisher":"IET Digital Library","title":"Low Energy Aware Communication Process In Iot Using The Green Computing Approach","type":"article-journal","volume":"7"},"uris":["http://www.mendeley.com/documents/?uuid=4fda64fe-ba5a-4d90-9d2c-78a939ccb3ca"]}],"mendeley":{"formattedCitation":"[13], [14]","plainTextFormattedCitation":"[13], [14]","previouslyFormattedCitation":"[13], [14]"},"properties":{"noteIndex":0},"schema":"https://github.com/citation-style-language/schema/raw/master/csl-citation.json"}</w:instrText>
      </w:r>
      <w:r w:rsidRPr="00E34AD7">
        <w:fldChar w:fldCharType="separate"/>
      </w:r>
      <w:r w:rsidR="0038712F" w:rsidRPr="0038712F">
        <w:rPr>
          <w:noProof/>
          <w:lang w:val="es-US"/>
        </w:rPr>
        <w:t>[13], [14]</w:t>
      </w:r>
      <w:r w:rsidRPr="00E34AD7">
        <w:fldChar w:fldCharType="end"/>
      </w:r>
      <w:r w:rsidRPr="00D24C1B">
        <w:rPr>
          <w:lang w:val="es-US"/>
        </w:rPr>
        <w:t>, red de sensores inalámbricos (WSN) y red de sensores inalámbricos portátiles (WWSN)</w:t>
      </w:r>
      <w:r w:rsidR="007F1150">
        <w:rPr>
          <w:lang w:val="es-US"/>
        </w:rPr>
        <w:t xml:space="preserve"> </w:t>
      </w:r>
      <w:r w:rsidR="007F1150">
        <w:rPr>
          <w:lang w:val="es-US"/>
        </w:rPr>
        <w:fldChar w:fldCharType="begin" w:fldLock="1"/>
      </w:r>
      <w:r w:rsidR="007F1150">
        <w:rPr>
          <w:lang w:val="es-US"/>
        </w:rPr>
        <w:instrText>ADDIN CSL_CITATION {"citationItems":[{"id":"ITEM-1","itemData":{"DOI":"10.1007/s11276-019-01978-9","ISSN":"15728196","abstract":"With the rapid development in ubiquitous smart sensors, wireless sensor networks have started to evolve into numerous applications including healthcare, medical, agriculture, transportation, industry, internet of things, and smart cities. However, satisfying Quality of Service (QoS) requirements of the diverse application domains remains a challenging issue due to heterogeneous traffic flows, dynamic network conditions, and resource-constrained nature of sensor nodes. In this regard, application-specific QoS provisioning techniques have received considerable research attention at the network layer. This paper presents a systematic review on the QoS mechanisms that have been employed by routing protocols and also highlights the performance issues of each mechanism. Afterwards, the survey presents a comparative analysis of computational intelligence based QoS-aware routing protocols with their strengths and limitations. Finally, this survey discusses various potential directions for future research in the field of QoS provisioning at network layer.","author":[{"dropping-particle":"","family":"Kaur","given":"Tarunpreet","non-dropping-particle":"","parse-names":false,"suffix":""},{"dropping-particle":"","family":"Kumar","given":"Dilip","non-dropping-particle":"","parse-names":false,"suffix":""}],"container-title":"Wireless Networks","id":"ITEM-1","issued":{"date-parts":[["2019"]]},"note":"cited By 3","publisher":"Springer New York LLC","title":"A survey on QoS Mechanisms in WSN for Computational Intelligence Based Routing Protocols","type":"article-journal"},"uris":["http://www.mendeley.com/documents/?uuid=6d52dc5f-ae0d-47f2-bc5a-bf564cf70a5b"]},{"id":"ITEM-2","itemData":{"DOI":"10.1109/MPUL.2015.2498474","ISSN":"21542287","abstract":"Despite the myriad assistive technologies that have been developed over the years, high installation costs and limited functionalities have prevented their widespread adoption. To overcome these barriers, the concept of body sensor networks (BSNs) was introduced, which proposes the development of miniaturized wireless sensing systems to continuously capture physiological signals and context information. Many novel sensing platforms have since been introduced, enabling pervasive monitoring of blood pressure, Galvanic skin response, electrocardiogram (EKG), gait, photoplethysmogram (PPG), and other vital signs.","author":[{"dropping-particle":"","family":"Lo","given":"Benny P.L.","non-dropping-particle":"","parse-names":false,"suffix":""},{"dropping-particle":"","family":"Ip","given":"Henry","non-dropping-particle":"","parse-names":false,"suffix":""},{"dropping-particle":"","family":"Yang","given":"Guang Zhong","non-dropping-particle":"","parse-names":false,"suffix":""}],"container-title":"IEEE Pulse","id":"ITEM-2","issue":"1","issued":{"date-parts":[["2016"]]},"page":"4-8","title":"Transforming Health Care: Body Sensor Networks, Wearables, and the Internet of Things","type":"article-journal","volume":"7"},"uris":["http://www.mendeley.com/documents/?uuid=3ed1eabb-8e08-4c74-8baa-97e7b6b7618e"]}],"mendeley":{"formattedCitation":"[15], [16]","plainTextFormattedCitation":"[15], [16]","previouslyFormattedCitation":"[15], [16]"},"properties":{"noteIndex":0},"schema":"https://github.com/citation-style-language/schema/raw/master/csl-citation.json"}</w:instrText>
      </w:r>
      <w:r w:rsidR="007F1150">
        <w:rPr>
          <w:lang w:val="es-US"/>
        </w:rPr>
        <w:fldChar w:fldCharType="separate"/>
      </w:r>
      <w:r w:rsidR="007F1150" w:rsidRPr="007F1150">
        <w:rPr>
          <w:noProof/>
          <w:lang w:val="es-US"/>
        </w:rPr>
        <w:t>[15], [16]</w:t>
      </w:r>
      <w:r w:rsidR="007F1150">
        <w:rPr>
          <w:lang w:val="es-US"/>
        </w:rPr>
        <w:fldChar w:fldCharType="end"/>
      </w:r>
      <w:r w:rsidRPr="0038712F">
        <w:rPr>
          <w:lang w:val="es-US"/>
        </w:rPr>
        <w:t>, Interacción con el usuario</w:t>
      </w:r>
      <w:r w:rsidR="00E0509D" w:rsidRPr="00E0509D">
        <w:rPr>
          <w:lang w:val="es-US"/>
        </w:rPr>
        <w:t xml:space="preserve"> </w:t>
      </w:r>
      <w:r w:rsidR="00E0509D">
        <w:rPr>
          <w:lang w:val="es-US"/>
        </w:rPr>
        <w:fldChar w:fldCharType="begin" w:fldLock="1"/>
      </w:r>
      <w:r w:rsidR="007F1150">
        <w:rPr>
          <w:lang w:val="es-US"/>
        </w:rPr>
        <w:instrText>ADDIN CSL_CITATION {"citationItems":[{"id":"ITEM-1","itemData":{"DOI":"10.1007/s11042-016-3697-3","ISSN":"15737721","abstract":"This paper describes concepts, design, implementation, and performance evaluation of a 3D-based user interface for accessing IoT-based Smart Environments (IoT-SE). The generic interaction model of the described work addresses some major challenges of Human-IoT-SE-Interaction such as cognitive overload associated with manual device selection in complex IoT-SE, loss of user control, missing system image or over-automation. To address these challenges we propose a 3D-based mobile interface for mixed-initiative interaction in IoT-SE. The 3D visualization and 3D UI, acting as the central feature of the system, create a logical link between physical devices and their virtual representation on the end user’s mobile devices. By so doing, the user can easily identify a device within the environment based on its position, orientation, and form, and access the identified devices through the 3D interface for direct manipulation within the scene. This overcomes the problem of manual device selection. In addition, the 3D visualization provides a system image for the IoT-SE, which supports users in understanding the ambience and things going on in it. Furthermore, the mobile interface allows users to control the amount and the way the IoT-SE automates the environment. For example, users can stop or postpone system triggered automatic actions, if they don’t like or want them. Users also can remove a rule forever. By so doing, users can delete smart behaviors of their IoT-SE. This helps to overcome the automation challenges. In this paper, we present the design, implementation and evaluation of the proposed interaction system. We chose smart meeting rooms as the context for prototyping and evaluating our interaction concepts. However, the presented concepts and methods are generic and could be adapted to similar environments such as smart homes. We conducted a subjective usability evaluation (ISO-Norm 9241/110) with 16 users. All in one the study results indicate that the proposed 3D-User Interface achieved a good high score according to the ISO-Norm scores.","author":[{"dropping-particle":"","family":"Nazari Shirehjini","given":"Ali Asghar","non-dropping-particle":"","parse-names":false,"suffix":""},{"dropping-particle":"","family":"Semsar","given":"Azin","non-dropping-particle":"","parse-names":false,"suffix":""}],"container-title":"Multimedia Tools and Applications","id":"ITEM-1","issue":"11","issued":{"date-parts":[["2017"]]},"page":"13343-13365","title":"Human interaction with IoT-based smart environments","type":"article-journal","volume":"76"},"uris":["http://www.mendeley.com/documents/?uuid=1b122b97-9d33-46b5-84f6-3b9abdd66fef"]}],"mendeley":{"formattedCitation":"[17]","plainTextFormattedCitation":"[17]","previouslyFormattedCitation":"[17]"},"properties":{"noteIndex":0},"schema":"https://github.com/citation-style-language/schema/raw/master/csl-citation.json"}</w:instrText>
      </w:r>
      <w:r w:rsidR="00E0509D">
        <w:rPr>
          <w:lang w:val="es-US"/>
        </w:rPr>
        <w:fldChar w:fldCharType="separate"/>
      </w:r>
      <w:r w:rsidR="007F1150" w:rsidRPr="007F1150">
        <w:rPr>
          <w:noProof/>
          <w:lang w:val="es-US"/>
        </w:rPr>
        <w:t>[17]</w:t>
      </w:r>
      <w:r w:rsidR="00E0509D">
        <w:rPr>
          <w:lang w:val="es-US"/>
        </w:rPr>
        <w:fldChar w:fldCharType="end"/>
      </w:r>
      <w:r w:rsidRPr="00D24C1B">
        <w:rPr>
          <w:lang w:val="es-US"/>
        </w:rPr>
        <w:t xml:space="preserve">, además de la digitalización de objetos físicos como código QR (Quick Response) </w:t>
      </w:r>
      <w:r w:rsidRPr="00E34AD7">
        <w:fldChar w:fldCharType="begin" w:fldLock="1"/>
      </w:r>
      <w:r w:rsidR="007F1150">
        <w:rPr>
          <w:lang w:val="es-US"/>
        </w:rPr>
        <w:instrText>ADDIN CSL_CITATION {"citationItems":[{"id":"ITEM-1","itemData":{"DOI":"10.1007/s12243-015-0486-3","ISSN":"19589395","abstract":"Industrial control systems (ICS), such as smart grid systems, are frequently composed of hundreds of devices distributed over a large geographic area. While mobile applications have been used with good success in managing ICSs, traditional methods of distributing applications (e.g., app stores) are not well suited to the task of discovering, distributing, and building human machine interfaces (HMIs) for ICS, as the highly individualized and often proprietary individual components of ICSs have vastly different interfaces leading to a need to download hundreds of applications. We propose the No Effort Rapid Development (NERD) middleware framework to address the challenges of in-field HMI discovery, provisioning, communication, and co-evolution with related ICSs. Middleware services offer the ability to simplify on-demand HMI distribution and operation of ICSs. NERD leverages existing ICS device-markers (e.g., QR-codes or RFID tags) or Bluetooth low-energy protocols for rapid cyber-physical discovery and provisioning of HMIs in the field. Device-markers and Bluetooth low-energy protocols have a very limited data capacity and transmission speed, and to achieve on-device storage of HMIs, we propose using a compact data-driven domain-specific language that emphasizes data sources and sinks between the HMI and IC.","author":[{"dropping-particle":"","family":"Czauski","given":"Thaddeus","non-dropping-particle":"","parse-names":false,"suffix":""},{"dropping-particle":"","family":"White","given":"Jules","non-dropping-particle":"","parse-names":false,"suffix":""},{"dropping-particle":"","family":"Sun","given":"Yu","non-dropping-particle":"","parse-names":false,"suffix":""},{"dropping-particle":"","family":"Turner","given":"Hamilton","non-dropping-particle":"","parse-names":false,"suffix":""},{"dropping-particle":"","family":"Eade","given":"Sean","non-dropping-particle":"","parse-names":false,"suffix":""}],"container-title":"Annales des Telecommunications/Annals of Telecommunications","id":"ITEM-1","issue":"3-4","issued":{"date-parts":[["2016"]]},"page":"109-119","title":"NERD—middleware for IoT human machine interfaces","type":"article-journal","volume":"71"},"uris":["http://www.mendeley.com/documents/?uuid=a27b6c1f-3e59-4514-bf77-a3560fedae33"]}],"mendeley":{"formattedCitation":"[18]","plainTextFormattedCitation":"[18]","previouslyFormattedCitation":"[18]"},"properties":{"noteIndex":0},"schema":"https://github.com/citation-style-language/schema/raw/master/csl-citation.json"}</w:instrText>
      </w:r>
      <w:r w:rsidRPr="00E34AD7">
        <w:fldChar w:fldCharType="separate"/>
      </w:r>
      <w:r w:rsidR="007F1150" w:rsidRPr="007F1150">
        <w:rPr>
          <w:noProof/>
          <w:lang w:val="es-US"/>
        </w:rPr>
        <w:t>[18]</w:t>
      </w:r>
      <w:r w:rsidRPr="00E34AD7">
        <w:fldChar w:fldCharType="end"/>
      </w:r>
      <w:r w:rsidRPr="00D24C1B">
        <w:rPr>
          <w:lang w:val="es-US"/>
        </w:rPr>
        <w:t xml:space="preserve">, identificación por radio frecuencia (RFID) </w:t>
      </w:r>
      <w:r w:rsidRPr="00E34AD7">
        <w:fldChar w:fldCharType="begin" w:fldLock="1"/>
      </w:r>
      <w:r w:rsidR="007F1150">
        <w:rPr>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sidRPr="00E34AD7">
        <w:fldChar w:fldCharType="separate"/>
      </w:r>
      <w:r w:rsidR="007F1150" w:rsidRPr="007F1150">
        <w:rPr>
          <w:noProof/>
          <w:lang w:val="es-US"/>
        </w:rPr>
        <w:t>[19]</w:t>
      </w:r>
      <w:r w:rsidRPr="00E34AD7">
        <w:fldChar w:fldCharType="end"/>
      </w:r>
      <w:r w:rsidRPr="00D24C1B">
        <w:rPr>
          <w:lang w:val="es-US"/>
        </w:rPr>
        <w:t xml:space="preserve">, etc., entre otras. Así mismo, IoT ha revolucionado el estilo de vida de la sociedad por sus múltiples campos de aplicación, como por ejemplo los campos industrial, ciudades inteligentes, hogares inteligentes, agua inteligente, seguridad y emergencias, agricultura inteligente, medicina, y cuidado de personas mayores, por mencionar algunos </w:t>
      </w:r>
      <w:r w:rsidRPr="00E34AD7">
        <w:fldChar w:fldCharType="begin" w:fldLock="1"/>
      </w:r>
      <w:r w:rsidR="007F1150">
        <w:rPr>
          <w:lang w:val="es-US"/>
        </w:rPr>
        <w:instrText>ADDIN CSL_CITATION {"citationItems":[{"id":"ITEM-1","itemData":{"DOI":"10.4018/978-1-5225-5972-6.ch008","ISBN":"9781522559726","abstract":"Internet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cle":"","family":"Raman","given":"Anupama","non-dropping-particle":"","parse-names":false,"suffix":""}],"id":"ITEM-1","issued":{"date-parts":[["2018"]]},"page":"149-174","publisher":"IGI Global","title":"Internet of Things (IoT) Technologies, Architecture, Protocols, Security, and Applications: A Survey","type":"chapter"},"uris":["http://www.mendeley.com/documents/?uuid=0a6cf7ef-7c5c-4b93-a4be-63cacc49e304"]},{"id":"ITEM-2","itemData":{"DOI":"10.1007/978-3-030-42517-3_4","ISBN":"9783030425166","ISSN":"18650937","abstract":"This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41-55","publisher":"Springer","publisher-place":"Quito","title":"TDDM4IoTS: A Test-Driven Development Methodology for Internet of Things (IoT)-Based Systems","type":"paper-conference","volume":"1193 CCIS"},"uris":["http://www.mendeley.com/documents/?uuid=6d658228-7672-3146-ad79-9b626c1b061a"]},{"id":"ITEM-3","itemData":{"DOI":"10.1007/978-3-030-05532-5_4","ISBN":"9783030055318","ISSN":"18650929","abstract":"The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mendeley":{"formattedCitation":"[19]–[21]","plainTextFormattedCitation":"[19]–[21]","previouslyFormattedCitation":"[19]–[21]"},"properties":{"noteIndex":0},"schema":"https://github.com/citation-style-language/schema/raw/master/csl-citation.json"}</w:instrText>
      </w:r>
      <w:r w:rsidRPr="00E34AD7">
        <w:fldChar w:fldCharType="separate"/>
      </w:r>
      <w:r w:rsidR="007F1150" w:rsidRPr="007F1150">
        <w:rPr>
          <w:noProof/>
          <w:lang w:val="es-US"/>
        </w:rPr>
        <w:t>[19]–[21]</w:t>
      </w:r>
      <w:r w:rsidRPr="00E34AD7">
        <w:fldChar w:fldCharType="end"/>
      </w:r>
      <w:r w:rsidRPr="00D24C1B">
        <w:rPr>
          <w:lang w:val="es-US"/>
        </w:rPr>
        <w:t>.</w:t>
      </w:r>
    </w:p>
    <w:p w14:paraId="02CBCCCE" w14:textId="5AE40B51" w:rsidR="00E34AD7" w:rsidRPr="00D24C1B" w:rsidRDefault="001535A4" w:rsidP="00E34AD7">
      <w:pPr>
        <w:rPr>
          <w:lang w:val="es-US"/>
        </w:rPr>
      </w:pPr>
      <w:r w:rsidRPr="00D24C1B">
        <w:rPr>
          <w:lang w:val="es-US"/>
        </w:rPr>
        <w:t xml:space="preserve">Las personas mayores que padecen algún problema crónico de salud deben ingerir medicamentos continuamente en un horario y en condiciones según sean prescritos por profesionales de la salud, para mejorar su estado de salud. </w:t>
      </w:r>
      <w:r>
        <w:rPr>
          <w:lang w:val="es-US"/>
        </w:rPr>
        <w:t>L</w:t>
      </w:r>
      <w:r w:rsidRPr="00D24C1B">
        <w:rPr>
          <w:lang w:val="es-US"/>
        </w:rPr>
        <w:t xml:space="preserve">a pérdida de memoria </w:t>
      </w:r>
      <w:r>
        <w:rPr>
          <w:lang w:val="es-US"/>
        </w:rPr>
        <w:t xml:space="preserve">es </w:t>
      </w:r>
      <w:r w:rsidRPr="00D24C1B">
        <w:rPr>
          <w:lang w:val="es-US"/>
        </w:rPr>
        <w:t>un problema que se agrava con el aumento de la edad</w:t>
      </w:r>
      <w:r>
        <w:rPr>
          <w:lang w:val="es-US"/>
        </w:rPr>
        <w:t>. E</w:t>
      </w:r>
      <w:r w:rsidRPr="00D24C1B">
        <w:rPr>
          <w:lang w:val="es-US"/>
        </w:rPr>
        <w:t>s muy probable que las personas mayores olviden realizar sus actividades cotidianas como la</w:t>
      </w:r>
      <w:r>
        <w:rPr>
          <w:lang w:val="es-US"/>
        </w:rPr>
        <w:t xml:space="preserve"> beber agua, los cumpleaños de sus familiares, la</w:t>
      </w:r>
      <w:r w:rsidRPr="00D24C1B">
        <w:rPr>
          <w:lang w:val="es-US"/>
        </w:rPr>
        <w:t xml:space="preserve"> ingesta de medicinas</w:t>
      </w:r>
      <w:r>
        <w:rPr>
          <w:lang w:val="es-US"/>
        </w:rPr>
        <w:t xml:space="preserve"> </w:t>
      </w:r>
      <w:r>
        <w:rPr>
          <w:lang w:val="es-US"/>
        </w:rPr>
        <w:fldChar w:fldCharType="begin" w:fldLock="1"/>
      </w:r>
      <w:r w:rsidR="004079BA">
        <w:rPr>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Pr>
          <w:lang w:val="es-US"/>
        </w:rPr>
        <w:fldChar w:fldCharType="separate"/>
      </w:r>
      <w:r w:rsidRPr="001535A4">
        <w:rPr>
          <w:noProof/>
          <w:lang w:val="es-US"/>
        </w:rPr>
        <w:t>[22]</w:t>
      </w:r>
      <w:r>
        <w:rPr>
          <w:lang w:val="es-US"/>
        </w:rPr>
        <w:fldChar w:fldCharType="end"/>
      </w:r>
      <w:r w:rsidRPr="00D24C1B">
        <w:rPr>
          <w:lang w:val="es-US"/>
        </w:rPr>
        <w:t xml:space="preserve">, o podría tomar medicamentos de manera errónea o medicamentos </w:t>
      </w:r>
      <w:r>
        <w:rPr>
          <w:lang w:val="es-US"/>
        </w:rPr>
        <w:t xml:space="preserve">que </w:t>
      </w:r>
      <w:r w:rsidRPr="00D24C1B">
        <w:rPr>
          <w:lang w:val="es-US"/>
        </w:rPr>
        <w:t xml:space="preserve">no son de su prescripción. Al no ingerir a tiempo y la dosis correcta de los medicamentos, puede retrasar su recuperación, empeorar su estado de salud, e inclusive puede caer en la necesidad de hospitalización o en algún caso causarle la muerte </w:t>
      </w:r>
      <w:r w:rsidRPr="00E34AD7">
        <w:fldChar w:fldCharType="begin" w:fldLock="1"/>
      </w:r>
      <w:r w:rsidR="00CF0E4E">
        <w:rPr>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[23]–[25]","plainTextFormattedCitation":"[23]–[25]","previouslyFormattedCitation":"[23]–[25]"},"properties":{"noteIndex":0},"schema":"https://github.com/citation-style-language/schema/raw/master/csl-citation.json"}</w:instrText>
      </w:r>
      <w:r w:rsidRPr="00E34AD7">
        <w:fldChar w:fldCharType="separate"/>
      </w:r>
      <w:r w:rsidR="004079BA" w:rsidRPr="004079BA">
        <w:rPr>
          <w:noProof/>
          <w:lang w:val="es-US"/>
        </w:rPr>
        <w:t>[23]–[25]</w:t>
      </w:r>
      <w:r w:rsidRPr="00E34AD7">
        <w:fldChar w:fldCharType="end"/>
      </w:r>
      <w:r w:rsidRPr="00D24C1B">
        <w:rPr>
          <w:lang w:val="es-US"/>
        </w:rPr>
        <w:t>.</w:t>
      </w:r>
      <w:r>
        <w:rPr>
          <w:lang w:val="es-US"/>
        </w:rPr>
        <w:t xml:space="preserve"> </w:t>
      </w:r>
      <w:r w:rsidR="00E34AD7" w:rsidRPr="00D24C1B">
        <w:rPr>
          <w:lang w:val="es-US"/>
        </w:rPr>
        <w:t xml:space="preserve">En el campo de la salud se han desarrollado sistemas para </w:t>
      </w:r>
      <w:r w:rsidRPr="00D24C1B">
        <w:rPr>
          <w:lang w:val="es-US"/>
        </w:rPr>
        <w:t xml:space="preserve">el cuidado de pacientes </w:t>
      </w:r>
      <w:r w:rsidRPr="00E34AD7">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Villages","type":"paper-conference"},"uris":["http://www.mendeley.com/documents/?uuid=81d29c7f-abb3-4a60-adb5-9a4015f8f451"]},{"id":"ITEM-2","itemData":{"DOI":"10.1109/JSYST.2017.2662602","ISSN":"19379234","abstract":"The nature of healthcare and the computational and physical technologies and constraints present a number of challenges to systems designers and implementers. In spite of the challenges, there is a significant market for systems and products to support caregivers in their tasks as the number of people needing assistance grows substantially. In this paper, we present a structured approach for describing Internet of Things (IoT) for healthcare systems. We illustrate the approach for three use cases and discuss relevant quality issues that arise, in particular, the need to consider caring as a requirement.","author":[{"dropping-particle":"","family":"Laplante","given":"Phillip A.","non-dropping-particle":"","parse-names":false,"suffix":""},{"dropping-particle":"","family":"Kassab","given":"Mohamad","non-dropping-particle":"","parse-names":false,"suffix":""},{"dropping-particle":"","family":"Laplante","given":"Nancy L.","non-dropping-particle":"","parse-names":false,"suffix":""},{"dropping-particle":"","family":"Voas","given":"Jeffrey M.","non-dropping-particle":"","parse-names":false,"suffix":""}],"container-title":"IEEE Systems Journal","id":"ITEM-2","issue":"3","issued":{"date-parts":[["2018"]]},"page":"3030-3037","title":"Building caring healthcare systems in the Internet of Things","type":"article-journal","volume":"12"},"uris":["http://www.mendeley.com/documents/?uuid=76a05c37-0647-42b1-8e52-2f9bd0794aac"]},{"id":"ITEM-3","itemData":{"DOI":"10.1016/j.compind.2017.05.006","ISSN":"01663615","abstract":"Chikungunya is a vector borne disease that spreads quickly in geographically affected areas. Its outbreak results in acute illness that may lead to chronic phase. Chikungunya virus (CHV) diagnosis solutions are not easily accessible and affordable in developing countries. Also old approaches are very slow in identifying and controlling the spread of CHV outbreak. The sudden development and advancement of wearable internet of things (IoT) sensors, fog computing, mobile technology, cloud computing and better internet coverage have enhanced the quality of remote healthcare services. IoT assisted fog health monitoring system can be used to identify possibly infected users from CHV in an early phase of their illness so that the outbreak of CHV can be controlled. Fog computing provides many benefits such as low latency, minimum response time, high mobility, enhanced service quality, location awareness and notification service itself at the edge of the network. In this paper, IoT and fog based healthcare system is proposed to identify and control the outbreak of CHV. Fuzzy-C means (FCM) is used to diagnose the possibly infected users and immediately generate diagnostic and emergency alerts to users from fog layer. Furthermore on cloud server, social network analysis (SNA) is used to represent the state of CHV outbreak. Outbreak role index is calculated from SNA graph which represents the probability of any user to receive or spread the infection. It also generates warning alerts to government and healthcare agencies to control the outbreak of CHV in risk prone or infected regions. The experimental results highlight the advantages of using both fog computing and cloud computing services together for achieving network bandwidth efficiency, high quality of service and minimum response time in generation of real time notification as compared to a cloud only model.","author":[{"dropping-particle":"","family":"Sood","given":"Sandeep K.","non-dropping-particle":"","parse-names":false,"suffix":""},{"dropping-particle":"","family":"Mahajan","given":"Isha","non-dropping-particle":"","parse-names":false,"suffix":""}],"container-title":"Computers in Industry","id":"ITEM-3","issued":{"date-parts":[["2017"]]},"page":"33-44","title":"Wearable IoT sensor based healthcare system for identifying and controlling chikungunya virus","type":"article-journal","volume":"91"},"uris":["http://www.mendeley.com/documents/?uuid=d2d44ee1-3c0d-44b7-bbd4-0c1f4042a322"]},{"id":"ITEM-4","itemData":{"DOI":"10.1016/j.iot.2020.100173","ISSN":"25426605","author":[{"dropping-particle":"","family":"Akkaş","given":"M. Alper","non-dropping-particle":"","parse-names":false,"suffix":""},{"dropping-particle":"","family":"SOKULLU","given":"Radosveta","non-dropping-particle":"","parse-names":false,"suffix":""},{"dropping-particle":"","family":"Ertürk Çetin","given":"Hüseyin","non-dropping-particle":"","parse-names":false,"suffix":""}],"container-title":"Internet of Things","id":"ITEM-4","issued":{"date-parts":[["2020","2","7"]]},"page":"100173","publisher":"Elsevier BV","title":"Healthcare and Patient Monitoring Using IoT","type":"article-journal"},"uris":["http://www.mendeley.com/documents/?uuid=6a1ff934-5b8a-3722-9622-91ccb9dfe684"]},{"id":"ITEM-5","itemData":{"DOI":"10.1145/2933566.2935684","ISBN":"9781450343343","abstract":"The healthcare scene is changing radically around the world as innovative digital technologies are being adopted to meet the challenges of burgeoning healthcare costs, maintain quality of care and provide access to healthcare services. Global internet connectivity, wide-spread use of smart phones, social media and existence in an environment of ubiquitous computing and ambient intelligence have empowered the people to participate more actively in the management of their personal health. The advent of Health IOT heralds a paradigm shift with Smart healthcare in which integrated care models adopted to consolidate the fragmented care services will be technologically enhanced to deliver personalised and precision healthcare tailored to the individual. Home healthcare promises to be the new frontier and a potentially disruptive technology innovation. Wearable biosensors, digital health monitoring devices, intelligent home monitoring, digital avatars for behavioural modification and treatment compliance, wellness and healthcare mobile applications, telemedicine, tele-rehabilitation, telepresence robots, social robots, homecare and services networks driven by artificial intelligence and point-of-care diagnostics for personalised healthcare are some of the exciting changes on the horizon if not already in practice. Integration of these technologies into existing healthcare systems and workflows can be challenging. Singapore is well-poised with the Smart Nation programme to harness the value of these health technologies.","author":[{"dropping-particle":"","family":"Lai","given":"David T.","non-dropping-particle":"","parse-names":false,"suffix":""}],"container-title":"IoTofHealth 2016 - Proceedings of the 1st Workshop on IoT-Enabled Healthcare and Wellness Technologies and Systems, co-located with MobiSys 2016","id":"ITEM-5","issued":{"date-parts":[["2016"]]},"page":"1","publisher":"ACM Press","publisher-place":"New York, New York, USA","title":"Keynote Talk: Harnessing Health IoT For Smart Healthcare","type":"paper-conference"},"uris":["http://www.mendeley.com/documents/?uuid=d652567c-fe46-3d66-93b1-3821c2e7cd5e"]}],"mendeley":{"formattedCitation":"[26]–[30]","plainTextFormattedCitation":"[26]–[30]","previouslyFormattedCitation":"[26]–[30]"},"properties":{"noteIndex":0},"schema":"https://github.com/citation-style-language/schema/raw/master/csl-citation.json"}</w:instrText>
      </w:r>
      <w:r w:rsidRPr="00E34AD7">
        <w:fldChar w:fldCharType="separate"/>
      </w:r>
      <w:r w:rsidR="004079BA" w:rsidRPr="004079BA">
        <w:rPr>
          <w:noProof/>
          <w:lang w:val="es-US"/>
        </w:rPr>
        <w:t>[26]–[30]</w:t>
      </w:r>
      <w:r w:rsidRPr="00E34AD7">
        <w:fldChar w:fldCharType="end"/>
      </w:r>
      <w:r w:rsidRPr="007A2537">
        <w:rPr>
          <w:lang w:val="es-US"/>
        </w:rPr>
        <w:t xml:space="preserve">, </w:t>
      </w:r>
      <w:r>
        <w:rPr>
          <w:lang w:val="es-US"/>
        </w:rPr>
        <w:t xml:space="preserve">para el </w:t>
      </w:r>
      <w:r w:rsidR="00E34AD7" w:rsidRPr="00D24C1B">
        <w:rPr>
          <w:lang w:val="es-US"/>
        </w:rPr>
        <w:t>monitoreo de pacientes en la ingesta de medicinas</w:t>
      </w:r>
      <w:r w:rsidR="00462F27">
        <w:rPr>
          <w:lang w:val="es-US"/>
        </w:rPr>
        <w:t xml:space="preserve"> </w:t>
      </w:r>
      <w:r w:rsidR="00462F27">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2019","id":"ITEM-3","issued":{"date-parts":[["2019"]]},"page":"1-5","title":"IoMT Based Pill Dispensing System","type":"paper-conference"},"uris":["http://www.mendeley.com/documents/?uuid=2880de85-c772-4cb8-939c-d5d86fa5ff56"]},{"id":"ITEM-4","itemData":{"DOI":"10.35940/ijeat.E1012.0785S319","ISSN":"22498958","abstract":"Medication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Technology","id":"ITEM-4","issue":"5 Special Issue 3","issued":{"date-parts":[["2019"]]},"page":"42-46","title":"IoT Based Portable Medical Kit","type":"article-journal","volume":"8"},"uris":["http://www.mendeley.com/documents/?uuid=1827eb40-25b7-33f3-8052-9c4089c1fa30"]},{"id":"ITEM-5","itemData":{"DOI":"10.1109/EMBC.2013.6611236","ISBN":"9781457702167","ISSN":"1557170X","abstract":"The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EMBS","id":"ITEM-5","issued":{"date-parts":[["2013"]]},"page":"7270-7273","title":"Design and evaluation of a multimodal mHealth based medication management system for patient self administration","type":"paper-conference"},"uris":["http://www.mendeley.com/documents/?uuid=63023cc9-53ed-471e-be92-d946e49050d6"]},{"id":"ITEM-6","itemData":{"DOI":"10.1109/ViTECoN.2019.8899719","ISBN":"9781538693537","abstract":"IoT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2019","id":"ITEM-6","issued":{"date-parts":[["2019"]]},"page":"1-3","title":"Medical Dispense System Using IoT","type":"paper-conference"},"uris":["http://www.mendeley.com/documents/?uuid=1bb59b22-d39b-471b-80f8-903e158870fb"]},{"id":"ITEM-7","itemData":{"DOI":"10.1109/ICACCE.2018.8441709","ISBN":"9781538644850","abstract":"In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2018","id":"ITEM-7","issued":{"date-parts":[["2018"]]},"page":"413-418","title":"The real time hardware of Smart Medicine Dispenser to Reduce the Adverse Drugs Reactions","type":"paper-conference"},"uris":["http://www.mendeley.com/documents/?uuid=5ae4c4c6-760f-43e8-83fb-8b9d644ba29d"]}],"mendeley":{"formattedCitation":"[25], [31]–[36]","plainTextFormattedCitation":"[25], [31]–[36]","previouslyFormattedCitation":"[25], [31]–[36]"},"properties":{"noteIndex":0},"schema":"https://github.com/citation-style-language/schema/raw/master/csl-citation.json"}</w:instrText>
      </w:r>
      <w:r w:rsidR="00462F27">
        <w:rPr>
          <w:lang w:val="es-US"/>
        </w:rPr>
        <w:fldChar w:fldCharType="separate"/>
      </w:r>
      <w:r w:rsidR="004079BA" w:rsidRPr="004079BA">
        <w:rPr>
          <w:noProof/>
          <w:lang w:val="es-US"/>
        </w:rPr>
        <w:t>[25], [31]–[36]</w:t>
      </w:r>
      <w:r w:rsidR="00462F27">
        <w:rPr>
          <w:lang w:val="es-US"/>
        </w:rPr>
        <w:fldChar w:fldCharType="end"/>
      </w:r>
      <w:r w:rsidR="00E34AD7" w:rsidRPr="00D24C1B">
        <w:rPr>
          <w:lang w:val="es-US"/>
        </w:rPr>
        <w:t xml:space="preserve">, </w:t>
      </w:r>
      <w:r w:rsidR="00462F27" w:rsidRPr="007A2537">
        <w:rPr>
          <w:lang w:val="es-US"/>
        </w:rPr>
        <w:t>entre otros</w:t>
      </w:r>
      <w:r w:rsidR="00E34AD7" w:rsidRPr="00D24C1B">
        <w:rPr>
          <w:lang w:val="es-US"/>
        </w:rPr>
        <w:t>.</w:t>
      </w:r>
    </w:p>
    <w:p w14:paraId="5F7CA94A" w14:textId="77777777" w:rsidR="00E34AD7" w:rsidRPr="00D24C1B" w:rsidRDefault="00E34AD7" w:rsidP="00E34AD7">
      <w:pPr>
        <w:rPr>
          <w:lang w:val="es-US"/>
        </w:rPr>
      </w:pPr>
      <w:r w:rsidRPr="00D24C1B">
        <w:rPr>
          <w:lang w:val="es-US"/>
        </w:rPr>
        <w:t xml:space="preserve">En lo que respecta a la medicación de los pacientes pueden presentarse algunos tipos de errores que no están en el ámbito de este documento, sin embargo Singh, et al. </w:t>
      </w:r>
      <w:r w:rsidRPr="00E34AD7">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Pr="00E34AD7">
        <w:fldChar w:fldCharType="separate"/>
      </w:r>
      <w:r w:rsidR="004079BA" w:rsidRPr="004079BA">
        <w:rPr>
          <w:noProof/>
          <w:lang w:val="es-US"/>
        </w:rPr>
        <w:t>[33]</w:t>
      </w:r>
      <w:r w:rsidRPr="00E34AD7">
        <w:fldChar w:fldCharType="end"/>
      </w:r>
      <w:r w:rsidRPr="00D24C1B">
        <w:rPr>
          <w:lang w:val="es-US"/>
        </w:rPr>
        <w:t xml:space="preserve">, han estimado que alrededor del 25% de la población de adultos mayores no ingiere sus medicamentos según la prescripción del profesional de la salud, lo que puede agravar su salud drásticamente. El olvido de la ingesta de medicamentos puede ser una de las razones para la no adherencia a los medicamentos, y al existir probabilidades de ingerir medicamentos erróneos, la situación del paciente se torna más complicada. La ingesta de medicamentos equivocados puede suceder al no recordar qué medicamento debe </w:t>
      </w:r>
      <w:r w:rsidR="00D536F0">
        <w:rPr>
          <w:lang w:val="es-US"/>
        </w:rPr>
        <w:t xml:space="preserve">consumir </w:t>
      </w:r>
      <w:r w:rsidRPr="00D24C1B">
        <w:rPr>
          <w:lang w:val="es-US"/>
        </w:rPr>
        <w:t xml:space="preserve">en un horario determinado, o </w:t>
      </w:r>
      <w:r w:rsidR="00D536F0">
        <w:rPr>
          <w:lang w:val="es-US"/>
        </w:rPr>
        <w:t>consumir medicamentos de otros pacientes</w:t>
      </w:r>
      <w:r w:rsidRPr="00D24C1B">
        <w:rPr>
          <w:lang w:val="es-US"/>
        </w:rPr>
        <w:t xml:space="preserve"> que conviven </w:t>
      </w:r>
      <w:r w:rsidR="00D536F0">
        <w:rPr>
          <w:lang w:val="es-US"/>
        </w:rPr>
        <w:t>en el hogar</w:t>
      </w:r>
      <w:r w:rsidRPr="00D24C1B">
        <w:rPr>
          <w:lang w:val="es-US"/>
        </w:rPr>
        <w:t xml:space="preserve">. El documento presente presenta un sistema basado en IoT para la ingesta de medicamentos. El sistema propuesto consiste básicamente de tres módulos (1) un pastillero con reconocimiento facial que arroja las pastillas o cápsulas (individuales) dentro del horario establecido previamente al momento que la persona es reconocida. (2) los recordatorios: el </w:t>
      </w:r>
      <w:r w:rsidR="005B53B7">
        <w:rPr>
          <w:lang w:val="es-US"/>
        </w:rPr>
        <w:t xml:space="preserve">paciente </w:t>
      </w:r>
      <w:r w:rsidRPr="00D24C1B">
        <w:rPr>
          <w:lang w:val="es-US"/>
        </w:rPr>
        <w:t xml:space="preserve">percibirá los recordatorios si se encuentra en el hogar. El sistema emitirá los recordatorios por medio del uso de luces y de sonido. Las notificaciones serán enviadas al smartphone de la persona responsable del </w:t>
      </w:r>
      <w:r w:rsidR="005B53B7">
        <w:rPr>
          <w:lang w:val="es-US"/>
        </w:rPr>
        <w:t>paciente</w:t>
      </w:r>
      <w:r w:rsidRPr="00D24C1B">
        <w:rPr>
          <w:lang w:val="es-US"/>
        </w:rPr>
        <w:t xml:space="preserve">, informándole si el </w:t>
      </w:r>
      <w:r w:rsidR="005B53B7">
        <w:rPr>
          <w:lang w:val="es-US"/>
        </w:rPr>
        <w:t>paciente</w:t>
      </w:r>
      <w:r w:rsidRPr="00D24C1B">
        <w:rPr>
          <w:lang w:val="es-US"/>
        </w:rPr>
        <w:t xml:space="preserve"> extrajo o no los medicamentos del pastillero. Las configuraciones como los datos del paciente, horarios </w:t>
      </w:r>
      <w:r w:rsidRPr="00D24C1B">
        <w:rPr>
          <w:lang w:val="es-US"/>
        </w:rPr>
        <w:lastRenderedPageBreak/>
        <w:t>y medicamentos las hace el cuidador a través de una aplicación móvil que el cuidador o la persona responsable debe utilizar.</w:t>
      </w:r>
    </w:p>
    <w:p w14:paraId="4C776D67" w14:textId="77777777" w:rsidR="00BC17AB" w:rsidRPr="00BE17D2" w:rsidRDefault="00BC17AB" w:rsidP="00E34AD7">
      <w:pPr>
        <w:rPr>
          <w:lang w:val="es-ES"/>
        </w:rPr>
      </w:pPr>
      <w:r>
        <w:rPr>
          <w:lang w:val="es-US"/>
        </w:rPr>
        <w:t xml:space="preserve">Uno de los objetivos del sistema propuesto es evitar la substracción de los medicamentos por personas ajenas a los pacientes y correr el riesgo de que sean usadas incorrectamente </w:t>
      </w:r>
      <w:r>
        <w:rPr>
          <w:lang w:val="es-US"/>
        </w:rPr>
        <w:fldChar w:fldCharType="begin" w:fldLock="1"/>
      </w:r>
      <w:r>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w:instrText>
      </w:r>
      <w:r w:rsidRPr="00BC17AB">
        <w:rPr>
          <w:lang w:val="es-ES"/>
        </w:rPr>
        <w:instrText>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Pr>
          <w:lang w:val="es-US"/>
        </w:rPr>
        <w:fldChar w:fldCharType="separate"/>
      </w:r>
      <w:r w:rsidRPr="00BC17AB">
        <w:rPr>
          <w:noProof/>
          <w:lang w:val="es-ES"/>
        </w:rPr>
        <w:t>[43]</w:t>
      </w:r>
      <w:r>
        <w:rPr>
          <w:lang w:val="es-US"/>
        </w:rPr>
        <w:fldChar w:fldCharType="end"/>
      </w:r>
      <w:r w:rsidRPr="00BC17AB">
        <w:rPr>
          <w:lang w:val="es-ES"/>
        </w:rPr>
        <w:t>.</w:t>
      </w:r>
    </w:p>
    <w:p w14:paraId="1CACDA04" w14:textId="16A54D5B" w:rsidR="00E34AD7" w:rsidRPr="00D24C1B" w:rsidRDefault="00D22590" w:rsidP="00E34AD7">
      <w:pPr>
        <w:rPr>
          <w:lang w:val="es-US"/>
        </w:rPr>
      </w:pPr>
      <w:r w:rsidRPr="00D24C1B">
        <w:rPr>
          <w:lang w:val="es-US"/>
        </w:rPr>
        <w:t xml:space="preserve">El resto del documento está estructurado de la siguiente manera, en la </w:t>
      </w:r>
      <w:r>
        <w:rPr>
          <w:lang w:val="es-US"/>
        </w:rPr>
        <w:t>s</w:t>
      </w:r>
      <w:r w:rsidRPr="00D24C1B">
        <w:rPr>
          <w:lang w:val="es-US"/>
        </w:rPr>
        <w:t xml:space="preserve">ección II se presentan los trabajos relacionados con la ingesta de medicinas. En la sección III se describe claramente el sistema propuesto. </w:t>
      </w:r>
      <w:r>
        <w:rPr>
          <w:lang w:val="es-US"/>
        </w:rPr>
        <w:t xml:space="preserve">Nuestras conclusiones y trabajo futuro en la </w:t>
      </w:r>
      <w:r w:rsidRPr="00D24C1B">
        <w:rPr>
          <w:lang w:val="es-US"/>
        </w:rPr>
        <w:t xml:space="preserve">sección </w:t>
      </w:r>
      <w:r>
        <w:rPr>
          <w:lang w:val="es-US"/>
        </w:rPr>
        <w:t>I</w:t>
      </w:r>
      <w:r w:rsidRPr="00D24C1B">
        <w:rPr>
          <w:lang w:val="es-US"/>
        </w:rPr>
        <w:t>V.</w:t>
      </w:r>
    </w:p>
    <w:p w14:paraId="2E349DE0" w14:textId="77777777" w:rsidR="00B05D6E" w:rsidRDefault="00E34AD7">
      <w:pPr>
        <w:pStyle w:val="Ttulo1"/>
        <w:rPr>
          <w:szCs w:val="20"/>
          <w:lang w:eastAsia="en-US"/>
        </w:rPr>
      </w:pPr>
      <w:proofErr w:type="spellStart"/>
      <w:r>
        <w:rPr>
          <w:lang w:eastAsia="en-US"/>
        </w:rPr>
        <w:t>Trabajos</w:t>
      </w:r>
      <w:proofErr w:type="spellEnd"/>
      <w:r>
        <w:rPr>
          <w:lang w:eastAsia="en-US"/>
        </w:rPr>
        <w:t xml:space="preserve"> </w:t>
      </w:r>
      <w:proofErr w:type="spellStart"/>
      <w:r>
        <w:rPr>
          <w:lang w:eastAsia="en-US"/>
        </w:rPr>
        <w:t>relacionados</w:t>
      </w:r>
      <w:proofErr w:type="spellEnd"/>
    </w:p>
    <w:p w14:paraId="33996CB9" w14:textId="77777777" w:rsidR="00B05D6E" w:rsidRPr="00E34AD7" w:rsidRDefault="00E34AD7">
      <w:pPr>
        <w:pStyle w:val="NoindentNormal"/>
        <w:rPr>
          <w:lang w:val="es-US"/>
        </w:rPr>
      </w:pPr>
      <w:r w:rsidRPr="004E7EA5">
        <w:rPr>
          <w:lang w:val="es-US"/>
        </w:rPr>
        <w:t xml:space="preserve">IoT es un paradigma que ha revolucionado la forma de ver el mundo, es así que se le considera la cuarta revolución industrial </w:t>
      </w:r>
      <w:r w:rsidRPr="004E7EA5">
        <w:rPr>
          <w:lang w:val="es-US"/>
        </w:rPr>
        <w:fldChar w:fldCharType="begin" w:fldLock="1"/>
      </w:r>
      <w:r w:rsidR="004079BA">
        <w:rPr>
          <w:lang w:val="es-US"/>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Perspective","type":"article","volume":"6"},"uris":["http://www.mendeley.com/documents/?uuid=ec603990-8e6e-3359-b312-18895c92594d"]}],"mendeley":{"formattedCitation":"[37], [38]","plainTextFormattedCitation":"[37], [38]","previouslyFormattedCitation":"[37], [38]"},"properties":{"noteIndex":0},"schema":"https://github.com/citation-style-language/schema/raw/master/csl-citation.json"}</w:instrText>
      </w:r>
      <w:r w:rsidRPr="004E7EA5">
        <w:rPr>
          <w:lang w:val="es-US"/>
        </w:rPr>
        <w:fldChar w:fldCharType="separate"/>
      </w:r>
      <w:r w:rsidR="001535A4" w:rsidRPr="001535A4">
        <w:rPr>
          <w:noProof/>
          <w:lang w:val="es-US"/>
        </w:rPr>
        <w:t>[37], [38]</w:t>
      </w:r>
      <w:r w:rsidRPr="004E7EA5">
        <w:rPr>
          <w:lang w:val="es-US"/>
        </w:rPr>
        <w:fldChar w:fldCharType="end"/>
      </w:r>
      <w:r w:rsidRPr="004E7EA5">
        <w:rPr>
          <w:lang w:val="es-US"/>
        </w:rPr>
        <w:t xml:space="preserve">. El objetivo de IoT es mejorar el estilo de vida de las personas, en lo laboral, social, entretenimiento, personal, entre otros aspectos </w:t>
      </w:r>
      <w:r w:rsidRPr="004E7EA5">
        <w:rPr>
          <w:lang w:val="es-US"/>
        </w:rPr>
        <w:fldChar w:fldCharType="begin" w:fldLock="1"/>
      </w:r>
      <w:r w:rsidR="004079BA">
        <w:rPr>
          <w:lang w:val="es-US"/>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[39]","plainTextFormattedCitation":"[39]","previouslyFormattedCitation":"[39]"},"properties":{"noteIndex":0},"schema":"https://github.com/citation-style-language/schema/raw/master/csl-citation.json"}</w:instrText>
      </w:r>
      <w:r w:rsidRPr="004E7EA5">
        <w:rPr>
          <w:lang w:val="es-US"/>
        </w:rPr>
        <w:fldChar w:fldCharType="separate"/>
      </w:r>
      <w:r w:rsidR="001535A4" w:rsidRPr="001535A4">
        <w:rPr>
          <w:noProof/>
          <w:lang w:val="es-US"/>
        </w:rPr>
        <w:t>[39]</w:t>
      </w:r>
      <w:r w:rsidRPr="004E7EA5">
        <w:rPr>
          <w:lang w:val="es-US"/>
        </w:rPr>
        <w:fldChar w:fldCharType="end"/>
      </w:r>
      <w:r w:rsidRPr="004E7EA5">
        <w:rPr>
          <w:lang w:val="es-US"/>
        </w:rPr>
        <w:t>. Los investigadores han visto en IoT la oportunidad de desarrollar sistemas que mejoran el estilo de vida de las personas, en especial de los adultos mayores.</w:t>
      </w:r>
    </w:p>
    <w:p w14:paraId="1FECC096" w14:textId="77777777" w:rsidR="00E34AD7" w:rsidRDefault="00E34AD7" w:rsidP="00E34AD7">
      <w:pPr>
        <w:rPr>
          <w:lang w:val="es-US"/>
        </w:rPr>
      </w:pPr>
      <w:r w:rsidRPr="004E7EA5">
        <w:rPr>
          <w:lang w:val="es-US"/>
        </w:rPr>
        <w:t xml:space="preserve">El denominador común de las personas de avanzada edad es sufrir de deterioro cognitivo leve (MCI) en un alto grado o menor grado. Uno de los problemas que envuelve MCI es la pérdida de memoria </w:t>
      </w:r>
      <w:r w:rsidRPr="004E7EA5">
        <w:rPr>
          <w:lang w:val="es-US"/>
        </w:rPr>
        <w:fldChar w:fldCharType="begin" w:fldLock="1"/>
      </w:r>
      <w:r w:rsidR="00CF0E4E">
        <w:rPr>
          <w:lang w:val="es-US"/>
        </w:rPr>
        <w:instrText>ADDIN CSL_CITATION {"citationItems":[{"id":"ITEM-1","itemData":{"URL":"https://www.mayoclinic.org/diseases-conditions/mild-cognitive-impairment/symptoms-causes/syc-20354578","abstract":"Mild cognitive impairment (MCI) is the stage between the expected cognitive decline of normal aging and the more serious decline of dementia. It can involve problems with memory, language, thinking and judgment that are greater than normal age-related changes.","accessed":{"date-parts":[["2020","4","11"]]},"author":[{"dropping-particle":"","family":"Clinic","given":"Mayo","non-dropping-particle":"","parse-names":false,"suffix":""}],"container-title":"Mild cognitive impairment (MCI)","id":"ITEM-1","issued":{"date-parts":[["2020"]]},"title":"Mild cognitive impairment (MCI)","type":"webpage"},"uris":["http://www.mendeley.com/documents/?uuid=dad4342e-5dcb-4628-8e45-445d331465e7"]},{"id":"ITEM-2","itemData":{"DOI":"10.1109/ICACCAF.2018.8776734","ISBN":"9781538671672","ISSN":"2642-7354","abstract":"This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2018","id":"ITEM-2","issued":{"date-parts":[["2018","10"]]},"page":"1-6","title":"Smart Medicine Reminder Device For The Elderly","type":"paper-conference"},"uris":["http://www.mendeley.com/documents/?uuid=760827ef-8f31-43ce-a277-dd1a59ada89d"]}],"mendeley":{"formattedCitation":"[31], [40]","plainTextFormattedCitation":"[31], [40]","previouslyFormattedCitation":"[31], [40]"},"properties":{"noteIndex":0},"schema":"https://github.com/citation-style-language/schema/raw/master/csl-citation.json"}</w:instrText>
      </w:r>
      <w:r w:rsidRPr="004E7EA5">
        <w:rPr>
          <w:lang w:val="es-US"/>
        </w:rPr>
        <w:fldChar w:fldCharType="separate"/>
      </w:r>
      <w:r w:rsidR="004079BA" w:rsidRPr="004079BA">
        <w:rPr>
          <w:noProof/>
          <w:lang w:val="es-US"/>
        </w:rPr>
        <w:t>[31], [40]</w:t>
      </w:r>
      <w:r w:rsidRPr="004E7EA5">
        <w:rPr>
          <w:lang w:val="es-US"/>
        </w:rPr>
        <w:fldChar w:fldCharType="end"/>
      </w:r>
      <w:r w:rsidRPr="004E7EA5">
        <w:rPr>
          <w:lang w:val="es-US"/>
        </w:rPr>
        <w:t xml:space="preserve">. Los investigadores han desarrollado varios sistemas basados en IoT (IoTS) como posibles soluciones al problema de la pérdida de memoria. En </w:t>
      </w:r>
      <w:r w:rsidRPr="004E7EA5">
        <w:rPr>
          <w:lang w:val="es-US"/>
        </w:rPr>
        <w:fldChar w:fldCharType="begin" w:fldLock="1"/>
      </w:r>
      <w:r w:rsidR="004079BA">
        <w:rPr>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[22]","plainTextFormattedCitation":"[22]","previouslyFormattedCitation":"[22]"},"properties":{"noteIndex":0},"schema":"https://github.com/citation-style-language/schema/raw/master/csl-citation.json"}</w:instrText>
      </w:r>
      <w:r w:rsidRPr="004E7EA5">
        <w:rPr>
          <w:lang w:val="es-US"/>
        </w:rPr>
        <w:fldChar w:fldCharType="separate"/>
      </w:r>
      <w:r w:rsidR="001535A4" w:rsidRPr="001535A4">
        <w:rPr>
          <w:noProof/>
          <w:lang w:val="es-US"/>
        </w:rPr>
        <w:t>[22]</w:t>
      </w:r>
      <w:r w:rsidRPr="004E7EA5">
        <w:rPr>
          <w:lang w:val="es-US"/>
        </w:rPr>
        <w:fldChar w:fldCharType="end"/>
      </w:r>
      <w:r w:rsidRPr="004E7EA5">
        <w:rPr>
          <w:lang w:val="es-US"/>
        </w:rPr>
        <w:t xml:space="preserve"> proponen un sistema prototipo basado en IoT para recordatorios</w:t>
      </w:r>
      <w:r w:rsidR="00F00D37">
        <w:rPr>
          <w:lang w:val="es-US"/>
        </w:rPr>
        <w:t xml:space="preserve"> emitidos mediante luces, vos y vibración, todo esto en una silla de uso común, </w:t>
      </w:r>
      <w:r w:rsidRPr="004E7EA5">
        <w:rPr>
          <w:lang w:val="es-US"/>
        </w:rPr>
        <w:t xml:space="preserve">enfocado a personas mayores. </w:t>
      </w:r>
      <w:r>
        <w:rPr>
          <w:lang w:val="es-US"/>
        </w:rPr>
        <w:t xml:space="preserve">Otro </w:t>
      </w:r>
      <w:r w:rsidRPr="004E7EA5">
        <w:rPr>
          <w:lang w:val="es-US"/>
        </w:rPr>
        <w:t>trabajo</w:t>
      </w:r>
      <w:r>
        <w:rPr>
          <w:lang w:val="es-US"/>
        </w:rPr>
        <w:t xml:space="preserve"> con el mismo objetivo </w:t>
      </w:r>
      <w:r w:rsidRPr="004E7EA5">
        <w:rPr>
          <w:lang w:val="es-US"/>
        </w:rPr>
        <w:t xml:space="preserve">es presentado en </w:t>
      </w:r>
      <w:r w:rsidRPr="004E7EA5">
        <w:rPr>
          <w:lang w:val="es-US"/>
        </w:rPr>
        <w:fldChar w:fldCharType="begin" w:fldLock="1"/>
      </w:r>
      <w:r w:rsidR="007F1150">
        <w:rPr>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[41]","plainTextFormattedCitation":"[41]","previouslyFormattedCitation":"[41]"},"properties":{"noteIndex":0},"schema":"https://github.com/citation-style-language/schema/raw/master/csl-citation.json"}</w:instrText>
      </w:r>
      <w:r w:rsidRPr="004E7EA5">
        <w:rPr>
          <w:lang w:val="es-US"/>
        </w:rPr>
        <w:fldChar w:fldCharType="separate"/>
      </w:r>
      <w:r w:rsidR="007F1150" w:rsidRPr="007F1150">
        <w:rPr>
          <w:noProof/>
          <w:lang w:val="es-US"/>
        </w:rPr>
        <w:t>[41]</w:t>
      </w:r>
      <w:r w:rsidRPr="004E7EA5">
        <w:rPr>
          <w:lang w:val="es-US"/>
        </w:rPr>
        <w:fldChar w:fldCharType="end"/>
      </w:r>
      <w:r w:rsidRPr="004E7EA5">
        <w:rPr>
          <w:lang w:val="es-US"/>
        </w:rPr>
        <w:t xml:space="preserve">, </w:t>
      </w:r>
      <w:r w:rsidR="00F00D37">
        <w:rPr>
          <w:lang w:val="es-US"/>
        </w:rPr>
        <w:t xml:space="preserve">así mismo, usan un objeto cotidiano como es </w:t>
      </w:r>
      <w:r w:rsidRPr="004E7EA5">
        <w:rPr>
          <w:lang w:val="es-US"/>
        </w:rPr>
        <w:t xml:space="preserve">un cuadro de fotos para </w:t>
      </w:r>
      <w:r>
        <w:rPr>
          <w:lang w:val="es-US"/>
        </w:rPr>
        <w:t>emitir</w:t>
      </w:r>
      <w:r w:rsidRPr="004E7EA5">
        <w:rPr>
          <w:lang w:val="es-US"/>
        </w:rPr>
        <w:t xml:space="preserve"> recordatorios</w:t>
      </w:r>
      <w:r>
        <w:rPr>
          <w:lang w:val="es-US"/>
        </w:rPr>
        <w:t xml:space="preserve"> que son configurados desde un teléfono. La </w:t>
      </w:r>
      <w:r w:rsidRPr="004E7EA5">
        <w:rPr>
          <w:lang w:val="es-US"/>
        </w:rPr>
        <w:t>función de ambos sistemas</w:t>
      </w:r>
      <w:r>
        <w:rPr>
          <w:lang w:val="es-US"/>
        </w:rPr>
        <w:t xml:space="preserve"> </w:t>
      </w:r>
      <w:r>
        <w:rPr>
          <w:lang w:val="es-US"/>
        </w:rPr>
        <w:fldChar w:fldCharType="begin" w:fldLock="1"/>
      </w:r>
      <w:r w:rsidR="004079BA">
        <w:rPr>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Adults","type":"report","volume":"16"},"uris":["http://www.mendeley.com/documents/?uuid=52dc819b-2aa2-3770-992c-06b95d64caef"]},{"id":"ITEM-2","itemData":{"DOI":"10.1007/978-3-030-42520-3_35","ISBN":"9783030425197","ISSN":"18650937","abstract":"Over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439-448","publisher":"Springer","publisher-place":"Quito","title":"From a Common Chair to a Device that Issues Reminders to Seniors","type":"paper-conference","volume":"1194 CCIS"},"uris":["http://www.mendeley.com/documents/?uuid=729f4fcd-74d4-37a6-9c06-c39a57a484bc"]}],"mendeley":{"formattedCitation":"[22], [41]","plainTextFormattedCitation":"[22], [41]","previouslyFormattedCitation":"[22], [41]"},"properties":{"noteIndex":0},"schema":"https://github.com/citation-style-language/schema/raw/master/csl-citation.json"}</w:instrText>
      </w:r>
      <w:r>
        <w:rPr>
          <w:lang w:val="es-US"/>
        </w:rPr>
        <w:fldChar w:fldCharType="separate"/>
      </w:r>
      <w:r w:rsidR="001535A4" w:rsidRPr="001535A4">
        <w:rPr>
          <w:noProof/>
          <w:lang w:val="es-US"/>
        </w:rPr>
        <w:t>[22], [41]</w:t>
      </w:r>
      <w:r>
        <w:rPr>
          <w:lang w:val="es-US"/>
        </w:rPr>
        <w:fldChar w:fldCharType="end"/>
      </w:r>
      <w:r w:rsidRPr="004E7EA5">
        <w:rPr>
          <w:lang w:val="es-US"/>
        </w:rPr>
        <w:t xml:space="preserve"> es únicamente de emitir recordatorios sin especificidad.</w:t>
      </w:r>
    </w:p>
    <w:p w14:paraId="58A509FD" w14:textId="77777777" w:rsidR="00E34AD7" w:rsidRDefault="00E34AD7" w:rsidP="00E34AD7">
      <w:pPr>
        <w:rPr>
          <w:lang w:val="es-US"/>
        </w:rPr>
      </w:pPr>
      <w:r w:rsidRPr="004E7EA5">
        <w:rPr>
          <w:lang w:val="es-US"/>
        </w:rPr>
        <w:t xml:space="preserve">Los problemas de pérdida de memoria agravan el estilo de vida de las personas especialmente cuando se trata de consumir sus medicamentos a tiempo, de manera constante y de manera correcta. Se han desarrollado IoTS motivados específicamente a resolver este problema. </w:t>
      </w:r>
      <w:r>
        <w:rPr>
          <w:lang w:val="es-US"/>
        </w:rPr>
        <w:t xml:space="preserve">En </w:t>
      </w:r>
      <w:r>
        <w:rPr>
          <w:lang w:val="es-US"/>
        </w:rPr>
        <w:fldChar w:fldCharType="begin" w:fldLock="1"/>
      </w:r>
      <w:r w:rsidR="00CF0E4E">
        <w:rPr>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[23]","plainTextFormattedCitation":"[23]","previouslyFormattedCitation":"[23]"},"properties":{"noteIndex":0},"schema":"https://github.com/citation-style-language/schema/raw/master/csl-citation.json"}</w:instrText>
      </w:r>
      <w:r>
        <w:rPr>
          <w:lang w:val="es-US"/>
        </w:rPr>
        <w:fldChar w:fldCharType="separate"/>
      </w:r>
      <w:r w:rsidR="004079BA" w:rsidRPr="004079BA">
        <w:rPr>
          <w:noProof/>
          <w:lang w:val="es-US"/>
        </w:rPr>
        <w:t>[23]</w:t>
      </w:r>
      <w:r>
        <w:rPr>
          <w:lang w:val="es-US"/>
        </w:rPr>
        <w:fldChar w:fldCharType="end"/>
      </w:r>
      <w:r>
        <w:rPr>
          <w:lang w:val="es-US"/>
        </w:rPr>
        <w:t>, presentan una comparación de algunos de los pastilleros existentes en la que concluyen que pocos de ellos tienen conexión a internet, y ellos no tienen interacción con el usuario. Además de estos sistemas de dispensación de medicamentos, se han analizado algunos otros.</w:t>
      </w:r>
    </w:p>
    <w:p w14:paraId="4E7D2466" w14:textId="77777777" w:rsidR="00507F02" w:rsidRDefault="004B5765" w:rsidP="001A008F">
      <w:pPr>
        <w:rPr>
          <w:lang w:val="es-US"/>
        </w:rPr>
      </w:pPr>
      <w:r>
        <w:rPr>
          <w:lang w:val="es-US"/>
        </w:rPr>
        <w:t xml:space="preserve">En </w:t>
      </w:r>
      <w:r>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2019","id":"ITEM-3","issued":{"date-parts":[["2019"]]},"page":"1-5","title":"IoMT Based Pill Dispensing System","type":"paper-conference"},"uris":["http://www.mendeley.com/documents/?uuid=2880de85-c772-4cb8-939c-d5d86fa5ff56"]},{"id":"ITEM-4","itemData":{"DOI":"10.35940/ijeat.E1012.0785S319","ISSN":"22498958","abstract":"Medication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Technology","id":"ITEM-4","issue":"5 Special Issue 3","issued":{"date-parts":[["2019"]]},"page":"42-46","title":"IoT Based Portable Medical Kit","type":"article-journal","volume":"8"},"uris":["http://www.mendeley.com/documents/?uuid=1827eb40-25b7-33f3-8052-9c4089c1fa30"]},{"id":"ITEM-5","itemData":{"DOI":"10.1109/ViTECoN.2019.8899719","ISBN":"9781538693537","abstract":"IoT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2019","id":"ITEM-5","issued":{"date-parts":[["2019"]]},"page":"1-3","title":"Medical Dispense System Using IoT","type":"paper-conference"},"uris":["http://www.mendeley.com/documents/?uuid=1bb59b22-d39b-471b-80f8-903e158870fb"]},{"id":"ITEM-6","itemData":{"DOI":"10.1109/ICACCE.2018.8441709","ISBN":"9781538644850","abstract":"In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2018","id":"ITEM-6","issued":{"date-parts":[["2018"]]},"page":"413-418","title":"The real time hardware of Smart Medicine Dispenser to Reduce the Adverse Drugs Reactions","type":"paper-conference"},"uris":["http://www.mendeley.com/documents/?uuid=5ae4c4c6-760f-43e8-83fb-8b9d644ba29d"]},{"id":"ITEM-7","itemData":{"DOI":"10.1145/3283458.3283470","ISBN":"9781450365581","abstract":"We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Series","id":"ITEM-7","issued":{"date-parts":[["2018"]]},"page":"184-187","publisher":"Association for Computing Machinery","publisher-place":"New York, NY, USA","title":"A Low-cost Flexible IoT System Supporting Elderly's Healthcare in Rural Villages","type":"paper-conference"},"uris":["http://www.mendeley.com/documents/?uuid=81d29c7f-abb3-4a60-adb5-9a4015f8f451"]},{"id":"ITEM-8","itemData":{"DOI":"10.1109/ISS1.2019.8907996","ISBN":"9781538677995","abstract":"Now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2019","id":"ITEM-8","issued":{"date-parts":[["2019","2"]]},"page":"565-569","title":"An intelligent medical box remotely controlled by doctor","type":"paper-conference"},"uris":["http://www.mendeley.com/documents/?uuid=bf98becd-95f8-474f-a13f-7cb3d86b34dd"]},{"id":"ITEM-9","itemData":{"DOI":"10.1109/i-smac47947.2019.9032709","abstract":"The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(I-SMAC)","id":"ITEM-9","issued":{"date-parts":[["2020"]]},"page":"134-138","title":"IoT Enabled Prescription Reading Smart Medicine Dispenser Implementing Maximally Stable Extremal Regions and OCR","type":"paper-conference"},"uris":["http://www.mendeley.com/documents/?uuid=777b1d28-74c8-437c-9369-ff366fac403e"]}],"mendeley":{"formattedCitation":"[24], [26], [31]–[36], [42]","plainTextFormattedCitation":"[24], [26], [31]–[36], [42]","previouslyFormattedCitation":"[24], [26], [31]–[36], [42]"},"properties":{"noteIndex":0},"schema":"https://github.com/citation-style-language/schema/raw/master/csl-citation.json"}</w:instrText>
      </w:r>
      <w:r>
        <w:rPr>
          <w:lang w:val="es-US"/>
        </w:rPr>
        <w:fldChar w:fldCharType="separate"/>
      </w:r>
      <w:r w:rsidR="004079BA" w:rsidRPr="004079BA">
        <w:rPr>
          <w:noProof/>
          <w:lang w:val="es-US"/>
        </w:rPr>
        <w:t>[24], [26], [31]–[36], [42]</w:t>
      </w:r>
      <w:r>
        <w:rPr>
          <w:lang w:val="es-US"/>
        </w:rPr>
        <w:fldChar w:fldCharType="end"/>
      </w:r>
      <w:r w:rsidR="00E57C51">
        <w:rPr>
          <w:lang w:val="es-US"/>
        </w:rPr>
        <w:t xml:space="preserve"> proponen </w:t>
      </w:r>
      <w:r w:rsidRPr="005435F6">
        <w:rPr>
          <w:lang w:val="es-US"/>
        </w:rPr>
        <w:t>dispensador</w:t>
      </w:r>
      <w:r w:rsidR="00E57C51">
        <w:rPr>
          <w:lang w:val="es-US"/>
        </w:rPr>
        <w:t>es de medicinas.</w:t>
      </w:r>
      <w:r w:rsidR="002E3543">
        <w:rPr>
          <w:lang w:val="es-US"/>
        </w:rPr>
        <w:t xml:space="preserve"> En </w:t>
      </w:r>
      <w:r w:rsidR="002E3543">
        <w:rPr>
          <w:lang w:val="es-US"/>
        </w:rPr>
        <w:fldChar w:fldCharType="begin" w:fldLock="1"/>
      </w:r>
      <w:r w:rsidR="007F1150">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2E3543">
        <w:rPr>
          <w:lang w:val="es-US"/>
        </w:rPr>
        <w:fldChar w:fldCharType="separate"/>
      </w:r>
      <w:r w:rsidR="007F1150" w:rsidRPr="007F1150">
        <w:rPr>
          <w:noProof/>
          <w:lang w:val="es-US"/>
        </w:rPr>
        <w:t>[43]</w:t>
      </w:r>
      <w:r w:rsidR="002E3543">
        <w:rPr>
          <w:lang w:val="es-US"/>
        </w:rPr>
        <w:fldChar w:fldCharType="end"/>
      </w:r>
      <w:r w:rsidR="002E3543">
        <w:rPr>
          <w:lang w:val="es-US"/>
        </w:rPr>
        <w:t xml:space="preserve"> presentan un frasco inteligente que envía recordatorios para el consumo de medicamentos según horarios establecidos. </w:t>
      </w:r>
      <w:r w:rsidR="0085100E" w:rsidRPr="0085100E">
        <w:rPr>
          <w:lang w:val="es-US"/>
        </w:rPr>
        <w:t>En</w:t>
      </w:r>
      <w:r w:rsidR="0085100E">
        <w:rPr>
          <w:lang w:val="es-US"/>
        </w:rPr>
        <w:t xml:space="preserve"> </w:t>
      </w:r>
      <w:r w:rsidR="0085100E">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85100E">
        <w:rPr>
          <w:lang w:val="es-US"/>
        </w:rPr>
        <w:fldChar w:fldCharType="separate"/>
      </w:r>
      <w:r w:rsidR="004079BA" w:rsidRPr="004079BA">
        <w:rPr>
          <w:noProof/>
          <w:lang w:val="es-US"/>
        </w:rPr>
        <w:t>[31]</w:t>
      </w:r>
      <w:r w:rsidR="0085100E">
        <w:rPr>
          <w:lang w:val="es-US"/>
        </w:rPr>
        <w:fldChar w:fldCharType="end"/>
      </w:r>
      <w:r w:rsidR="00507F02">
        <w:rPr>
          <w:lang w:val="es-US"/>
        </w:rPr>
        <w:t xml:space="preserve">, </w:t>
      </w:r>
      <w:r w:rsidR="001A008F"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1A008F" w:rsidRPr="004E7EA5">
        <w:rPr>
          <w:lang w:val="es-US"/>
        </w:rPr>
        <w:fldChar w:fldCharType="separate"/>
      </w:r>
      <w:r w:rsidR="004079BA" w:rsidRPr="004079BA">
        <w:rPr>
          <w:noProof/>
          <w:lang w:val="es-US"/>
        </w:rPr>
        <w:t>[32]</w:t>
      </w:r>
      <w:r w:rsidR="001A008F" w:rsidRPr="004E7EA5">
        <w:rPr>
          <w:lang w:val="es-US"/>
        </w:rPr>
        <w:fldChar w:fldCharType="end"/>
      </w:r>
      <w:r w:rsidR="008A516E" w:rsidRPr="0085100E">
        <w:rPr>
          <w:lang w:val="es-US"/>
        </w:rPr>
        <w:t xml:space="preserve">, </w:t>
      </w:r>
      <w:r w:rsidR="001A008F">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1A008F">
        <w:rPr>
          <w:lang w:val="es-US"/>
        </w:rPr>
        <w:fldChar w:fldCharType="separate"/>
      </w:r>
      <w:r w:rsidR="004079BA" w:rsidRPr="004079BA">
        <w:rPr>
          <w:noProof/>
          <w:lang w:val="es-US"/>
        </w:rPr>
        <w:t>[35]</w:t>
      </w:r>
      <w:r w:rsidR="001A008F">
        <w:rPr>
          <w:lang w:val="es-US"/>
        </w:rPr>
        <w:fldChar w:fldCharType="end"/>
      </w:r>
      <w:r w:rsidR="002E3543">
        <w:rPr>
          <w:lang w:val="es-US"/>
        </w:rPr>
        <w:t xml:space="preserve"> y</w:t>
      </w:r>
      <w:r w:rsidR="008A516E" w:rsidRPr="0085100E">
        <w:rPr>
          <w:lang w:val="es-US"/>
        </w:rPr>
        <w:t xml:space="preserve"> </w:t>
      </w:r>
      <w:r w:rsidR="008A516E">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8A516E">
        <w:rPr>
          <w:lang w:val="es-US"/>
        </w:rPr>
        <w:fldChar w:fldCharType="separate"/>
      </w:r>
      <w:r w:rsidR="004079BA" w:rsidRPr="004079BA">
        <w:rPr>
          <w:noProof/>
          <w:lang w:val="es-US"/>
        </w:rPr>
        <w:t>[26]</w:t>
      </w:r>
      <w:r w:rsidR="008A516E">
        <w:rPr>
          <w:lang w:val="es-US"/>
        </w:rPr>
        <w:fldChar w:fldCharType="end"/>
      </w:r>
      <w:r w:rsidR="001A008F" w:rsidRPr="0085100E">
        <w:rPr>
          <w:lang w:val="es-US"/>
        </w:rPr>
        <w:t>, presentan un sistema que consiste en un dispensador de medicamentos que envía notificaciones al paciente</w:t>
      </w:r>
      <w:r w:rsidR="00A61DC6">
        <w:rPr>
          <w:lang w:val="es-US"/>
        </w:rPr>
        <w:t xml:space="preserve">. En </w:t>
      </w:r>
      <w:r w:rsidR="00A61DC6">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A61DC6">
        <w:rPr>
          <w:lang w:val="es-US"/>
        </w:rPr>
        <w:fldChar w:fldCharType="separate"/>
      </w:r>
      <w:r w:rsidR="004079BA" w:rsidRPr="004079BA">
        <w:rPr>
          <w:noProof/>
          <w:lang w:val="es-US"/>
        </w:rPr>
        <w:t>[31]</w:t>
      </w:r>
      <w:r w:rsidR="00A61DC6">
        <w:rPr>
          <w:lang w:val="es-US"/>
        </w:rPr>
        <w:fldChar w:fldCharType="end"/>
      </w:r>
      <w:r w:rsidR="00A61DC6" w:rsidRPr="004E7EA5">
        <w:rPr>
          <w:lang w:val="es-US"/>
        </w:rPr>
        <w:t xml:space="preserve"> </w:t>
      </w:r>
      <w:r w:rsidR="00A61DC6">
        <w:rPr>
          <w:lang w:val="es-US"/>
        </w:rPr>
        <w:t xml:space="preserve">las notificaciones se muestran en el smartphone del anciano. En </w:t>
      </w:r>
      <w:r w:rsidR="00A61DC6"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A61DC6" w:rsidRPr="004E7EA5">
        <w:rPr>
          <w:lang w:val="es-US"/>
        </w:rPr>
        <w:fldChar w:fldCharType="separate"/>
      </w:r>
      <w:r w:rsidR="004079BA" w:rsidRPr="004079BA">
        <w:rPr>
          <w:noProof/>
          <w:lang w:val="es-US"/>
        </w:rPr>
        <w:t>[32]</w:t>
      </w:r>
      <w:r w:rsidR="00A61DC6" w:rsidRPr="004E7EA5">
        <w:rPr>
          <w:lang w:val="es-US"/>
        </w:rPr>
        <w:fldChar w:fldCharType="end"/>
      </w:r>
      <w:r w:rsidR="00A61DC6" w:rsidRPr="0085100E">
        <w:rPr>
          <w:lang w:val="es-US"/>
        </w:rPr>
        <w:t xml:space="preserve">, </w:t>
      </w:r>
      <w:r w:rsidR="00A61DC6">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A61DC6">
        <w:rPr>
          <w:lang w:val="es-US"/>
        </w:rPr>
        <w:fldChar w:fldCharType="separate"/>
      </w:r>
      <w:r w:rsidR="004079BA" w:rsidRPr="004079BA">
        <w:rPr>
          <w:noProof/>
          <w:lang w:val="es-US"/>
        </w:rPr>
        <w:t>[35]</w:t>
      </w:r>
      <w:r w:rsidR="00A61DC6">
        <w:rPr>
          <w:lang w:val="es-US"/>
        </w:rPr>
        <w:fldChar w:fldCharType="end"/>
      </w:r>
      <w:r w:rsidR="00A61DC6">
        <w:rPr>
          <w:lang w:val="es-US"/>
        </w:rPr>
        <w:t xml:space="preserve">, </w:t>
      </w:r>
      <w:r w:rsidR="00A61DC6" w:rsidRPr="0085100E">
        <w:rPr>
          <w:lang w:val="es-US"/>
        </w:rPr>
        <w:t xml:space="preserve"> </w:t>
      </w:r>
      <w:r w:rsidR="00A61DC6">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A61DC6">
        <w:rPr>
          <w:lang w:val="es-US"/>
        </w:rPr>
        <w:fldChar w:fldCharType="separate"/>
      </w:r>
      <w:r w:rsidR="004079BA" w:rsidRPr="004079BA">
        <w:rPr>
          <w:noProof/>
          <w:lang w:val="es-US"/>
        </w:rPr>
        <w:t>[36]</w:t>
      </w:r>
      <w:r w:rsidR="00A61DC6">
        <w:rPr>
          <w:lang w:val="es-US"/>
        </w:rPr>
        <w:fldChar w:fldCharType="end"/>
      </w:r>
      <w:r w:rsidR="00A61DC6">
        <w:rPr>
          <w:lang w:val="es-US"/>
        </w:rPr>
        <w:t>,</w:t>
      </w:r>
      <w:r w:rsidR="00A61DC6" w:rsidRPr="0085100E">
        <w:rPr>
          <w:lang w:val="es-US"/>
        </w:rPr>
        <w:t xml:space="preserve"> </w:t>
      </w:r>
      <w:r w:rsidR="00A61DC6">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A61DC6">
        <w:rPr>
          <w:lang w:val="es-US"/>
        </w:rPr>
        <w:fldChar w:fldCharType="separate"/>
      </w:r>
      <w:r w:rsidR="004079BA" w:rsidRPr="004079BA">
        <w:rPr>
          <w:noProof/>
          <w:lang w:val="es-US"/>
        </w:rPr>
        <w:t>[26]</w:t>
      </w:r>
      <w:r w:rsidR="00A61DC6">
        <w:rPr>
          <w:lang w:val="es-US"/>
        </w:rPr>
        <w:fldChar w:fldCharType="end"/>
      </w:r>
      <w:r w:rsidR="00A61DC6" w:rsidRPr="00A61DC6">
        <w:rPr>
          <w:lang w:val="es-US"/>
        </w:rPr>
        <w:t xml:space="preserve"> </w:t>
      </w:r>
      <w:r w:rsidR="00A61DC6">
        <w:rPr>
          <w:lang w:val="es-US"/>
        </w:rPr>
        <w:t xml:space="preserve">y </w:t>
      </w:r>
      <w:r w:rsidR="00A61DC6">
        <w:rPr>
          <w:lang w:val="es-US"/>
        </w:rPr>
        <w:fldChar w:fldCharType="begin" w:fldLock="1"/>
      </w:r>
      <w:r w:rsidR="00CF0E4E">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A61DC6">
        <w:rPr>
          <w:lang w:val="es-US"/>
        </w:rPr>
        <w:fldChar w:fldCharType="separate"/>
      </w:r>
      <w:r w:rsidR="004079BA" w:rsidRPr="004079BA">
        <w:rPr>
          <w:noProof/>
          <w:lang w:val="es-US"/>
        </w:rPr>
        <w:t>[24]</w:t>
      </w:r>
      <w:r w:rsidR="00A61DC6">
        <w:rPr>
          <w:lang w:val="es-US"/>
        </w:rPr>
        <w:fldChar w:fldCharType="end"/>
      </w:r>
      <w:r w:rsidR="00A61DC6">
        <w:rPr>
          <w:lang w:val="es-US"/>
        </w:rPr>
        <w:t xml:space="preserve"> las notificaciones se hacen en el ambiente (dispensador), </w:t>
      </w:r>
      <w:r w:rsidR="001A008F" w:rsidRPr="0085100E">
        <w:rPr>
          <w:lang w:val="es-US"/>
        </w:rPr>
        <w:t>por medio de sonido</w:t>
      </w:r>
      <w:r w:rsidR="003155A4" w:rsidRPr="0085100E">
        <w:rPr>
          <w:lang w:val="es-US"/>
        </w:rPr>
        <w:t xml:space="preserve"> </w:t>
      </w:r>
      <w:r w:rsidR="00507F02">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507F02">
        <w:rPr>
          <w:lang w:val="es-US"/>
        </w:rPr>
        <w:fldChar w:fldCharType="separate"/>
      </w:r>
      <w:r w:rsidR="004079BA" w:rsidRPr="004079BA">
        <w:rPr>
          <w:noProof/>
          <w:lang w:val="es-US"/>
        </w:rPr>
        <w:t>[31]</w:t>
      </w:r>
      <w:r w:rsidR="00507F02">
        <w:rPr>
          <w:lang w:val="es-US"/>
        </w:rPr>
        <w:fldChar w:fldCharType="end"/>
      </w:r>
      <w:r w:rsidR="00A61DC6">
        <w:rPr>
          <w:lang w:val="es-US"/>
        </w:rPr>
        <w:t xml:space="preserve">, </w:t>
      </w:r>
      <w:r w:rsidR="003155A4"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3155A4" w:rsidRPr="004E7EA5">
        <w:rPr>
          <w:lang w:val="es-US"/>
        </w:rPr>
        <w:fldChar w:fldCharType="separate"/>
      </w:r>
      <w:r w:rsidR="004079BA" w:rsidRPr="004079BA">
        <w:rPr>
          <w:noProof/>
          <w:lang w:val="es-US"/>
        </w:rPr>
        <w:t>[32]</w:t>
      </w:r>
      <w:r w:rsidR="003155A4" w:rsidRPr="004E7EA5">
        <w:rPr>
          <w:lang w:val="es-US"/>
        </w:rPr>
        <w:fldChar w:fldCharType="end"/>
      </w:r>
      <w:r w:rsidR="00A61DC6">
        <w:rPr>
          <w:lang w:val="es-US"/>
        </w:rPr>
        <w:t xml:space="preserve"> y </w:t>
      </w:r>
      <w:r w:rsidR="00A61DC6">
        <w:rPr>
          <w:lang w:val="es-US"/>
        </w:rPr>
        <w:fldChar w:fldCharType="begin" w:fldLock="1"/>
      </w:r>
      <w:r w:rsidR="007F1150">
        <w:rPr>
          <w:lang w:val="es-US"/>
        </w:rPr>
        <w:instrText>ADDIN CSL_CITATION {"citationItems":[{"id":"ITEM-1","itemData":{"DOI":"10.1109/i-smac47947.2019.9032709","abstract":"The concept of the Internet of Things (IoT) integrated with embedded system and new technologies in the healthcare sector has opened a new era. The natural decrease in physical condition of senior citizens with aging prompts and expansion in frequencies of different diseases, for that reason they need to take medicine on time to improve their health conditions. In this research work we are focusing on the circumstances of senior citizens, we have proposed an IoT enabled smart medicine box equipped with camera for scanning the prescription. After the system scans the prescription through camera, a number of preprocessing techniques are applied on the prescription for better extraction of information. Following that, we applied Maximally Stable Extremal Regions (MSER). Later, string manipulation is done on the extracted text and relevant information is uploaded in the database. Afterwards, our medicine box uses the information to notify the patient using buzzer and shows the medication information on the LCD display. A patient has to verify his identity using fingerprint to take the medicine. Finally, the medicine box dispenses specific medicines and updates the consumption time in the database. Our system will also notify the patient if the dispenser is getting low on medicine using the display by showing message.","author":[{"dropping-particle":"","family":"Rumi","given":"Roisul Islam","non-dropping-particle":"","parse-names":false,"suffix":""},{"dropping-particle":"","family":"Pavel","given":"Monirul Islam","non-dropping-particle":"","parse-names":false,"suffix":""},{"dropping-particle":"","family":"Islam","given":"Ekhwan","non-dropping-particle":"","parse-names":false,"suffix":""},{"dropping-particle":"","family":"Shakir","given":"Mohsinul Bari","non-dropping-particle":"","parse-names":false,"suffix":""},{"dropping-particle":"","family":"Hossain","given":"Mohammad Amzad","non-dropping-particle":"","parse-names":false,"suffix":""}],"container-title":"2019 Third International conference on I-SMAC (IoT in Social, Mobile, Analytics and Cloud) (I-SMAC)","id":"ITEM-1","issued":{"date-parts":[["2020"]]},"page":"134-138","title":"IoT Enabled Prescription Reading Smart Medicine Dispenser Implementing Maximally Stable Extremal Regions and OCR","type":"paper-conference"},"uris":["http://www.mendeley.com/documents/?uuid=777b1d28-74c8-437c-9369-ff366fac403e"]}],"mendeley":{"formattedCitation":"[42]","plainTextFormattedCitation":"[42]","previouslyFormattedCitation":"[42]"},"properties":{"noteIndex":0},"schema":"https://github.com/citation-style-language/schema/raw/master/csl-citation.json"}</w:instrText>
      </w:r>
      <w:r w:rsidR="00A61DC6">
        <w:rPr>
          <w:lang w:val="es-US"/>
        </w:rPr>
        <w:fldChar w:fldCharType="separate"/>
      </w:r>
      <w:r w:rsidR="007F1150" w:rsidRPr="007F1150">
        <w:rPr>
          <w:noProof/>
          <w:lang w:val="es-US"/>
        </w:rPr>
        <w:t>[42]</w:t>
      </w:r>
      <w:r w:rsidR="00A61DC6">
        <w:rPr>
          <w:lang w:val="es-US"/>
        </w:rPr>
        <w:fldChar w:fldCharType="end"/>
      </w:r>
      <w:r w:rsidR="0040313C">
        <w:rPr>
          <w:lang w:val="es-US"/>
        </w:rPr>
        <w:t>,</w:t>
      </w:r>
      <w:r w:rsidR="001A008F" w:rsidRPr="004E7EA5">
        <w:rPr>
          <w:lang w:val="es-US"/>
        </w:rPr>
        <w:t xml:space="preserve"> luces </w:t>
      </w:r>
      <w:r w:rsidR="003155A4">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3155A4">
        <w:rPr>
          <w:lang w:val="es-US"/>
        </w:rPr>
        <w:fldChar w:fldCharType="separate"/>
      </w:r>
      <w:r w:rsidR="004079BA" w:rsidRPr="004079BA">
        <w:rPr>
          <w:noProof/>
          <w:lang w:val="es-US"/>
        </w:rPr>
        <w:t>[35]</w:t>
      </w:r>
      <w:r w:rsidR="003155A4">
        <w:rPr>
          <w:lang w:val="es-US"/>
        </w:rPr>
        <w:fldChar w:fldCharType="end"/>
      </w:r>
      <w:r w:rsidR="00DA1CE4">
        <w:rPr>
          <w:lang w:val="es-US"/>
        </w:rPr>
        <w:t xml:space="preserve"> y </w:t>
      </w:r>
      <w:r w:rsidR="00DA1CE4">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DA1CE4">
        <w:rPr>
          <w:lang w:val="es-US"/>
        </w:rPr>
        <w:fldChar w:fldCharType="separate"/>
      </w:r>
      <w:r w:rsidR="004079BA" w:rsidRPr="004079BA">
        <w:rPr>
          <w:noProof/>
          <w:lang w:val="es-US"/>
        </w:rPr>
        <w:t>[26]</w:t>
      </w:r>
      <w:r w:rsidR="00DA1CE4">
        <w:rPr>
          <w:lang w:val="es-US"/>
        </w:rPr>
        <w:fldChar w:fldCharType="end"/>
      </w:r>
      <w:r w:rsidR="0040313C">
        <w:rPr>
          <w:lang w:val="es-US"/>
        </w:rPr>
        <w:t xml:space="preserve">, mientras que </w:t>
      </w:r>
      <w:r w:rsidR="0040313C">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40313C">
        <w:rPr>
          <w:lang w:val="es-US"/>
        </w:rPr>
        <w:fldChar w:fldCharType="separate"/>
      </w:r>
      <w:r w:rsidR="004079BA" w:rsidRPr="004079BA">
        <w:rPr>
          <w:noProof/>
          <w:lang w:val="es-US"/>
        </w:rPr>
        <w:t>[36]</w:t>
      </w:r>
      <w:r w:rsidR="0040313C">
        <w:rPr>
          <w:lang w:val="es-US"/>
        </w:rPr>
        <w:fldChar w:fldCharType="end"/>
      </w:r>
      <w:r w:rsidR="0040313C">
        <w:rPr>
          <w:lang w:val="es-US"/>
        </w:rPr>
        <w:t xml:space="preserve"> lo hacen de ambas maneras</w:t>
      </w:r>
      <w:r w:rsidR="002E3543">
        <w:rPr>
          <w:lang w:val="es-US"/>
        </w:rPr>
        <w:t xml:space="preserve"> al igual que </w:t>
      </w:r>
      <w:r w:rsidR="002E3543">
        <w:rPr>
          <w:lang w:val="es-US"/>
        </w:rPr>
        <w:fldChar w:fldCharType="begin" w:fldLock="1"/>
      </w:r>
      <w:r w:rsidR="007F1150">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2E3543">
        <w:rPr>
          <w:lang w:val="es-US"/>
        </w:rPr>
        <w:fldChar w:fldCharType="separate"/>
      </w:r>
      <w:r w:rsidR="007F1150" w:rsidRPr="007F1150">
        <w:rPr>
          <w:noProof/>
          <w:lang w:val="es-US"/>
        </w:rPr>
        <w:t>[43]</w:t>
      </w:r>
      <w:r w:rsidR="002E3543">
        <w:rPr>
          <w:lang w:val="es-US"/>
        </w:rPr>
        <w:fldChar w:fldCharType="end"/>
      </w:r>
      <w:r w:rsidR="0040313C">
        <w:rPr>
          <w:lang w:val="es-US"/>
        </w:rPr>
        <w:t xml:space="preserve">, </w:t>
      </w:r>
      <w:r w:rsidR="001A008F" w:rsidRPr="004E7EA5">
        <w:rPr>
          <w:lang w:val="es-US"/>
        </w:rPr>
        <w:t>cuando es la hora de tomar las medicinas</w:t>
      </w:r>
      <w:r w:rsidR="001D3324">
        <w:rPr>
          <w:lang w:val="es-US"/>
        </w:rPr>
        <w:t>.</w:t>
      </w:r>
      <w:r w:rsidR="00A61DC6">
        <w:rPr>
          <w:lang w:val="es-US"/>
        </w:rPr>
        <w:t xml:space="preserve"> El dispensador se activa en algún momento para entregar a la persona el medicamento. </w:t>
      </w:r>
      <w:r w:rsidR="00A61DC6" w:rsidRPr="00A61DC6">
        <w:rPr>
          <w:lang w:val="es-US"/>
        </w:rPr>
        <w:t xml:space="preserve">En </w:t>
      </w:r>
      <w:r w:rsidR="00A61DC6">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A61DC6">
        <w:rPr>
          <w:lang w:val="es-US"/>
        </w:rPr>
        <w:fldChar w:fldCharType="separate"/>
      </w:r>
      <w:r w:rsidR="004079BA" w:rsidRPr="004079BA">
        <w:rPr>
          <w:noProof/>
          <w:lang w:val="es-US"/>
        </w:rPr>
        <w:t>[31]</w:t>
      </w:r>
      <w:r w:rsidR="00A61DC6">
        <w:rPr>
          <w:lang w:val="es-US"/>
        </w:rPr>
        <w:fldChar w:fldCharType="end"/>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A61DC6">
        <w:rPr>
          <w:lang w:val="es-US"/>
        </w:rPr>
        <w:fldChar w:fldCharType="separate"/>
      </w:r>
      <w:r w:rsidR="004079BA" w:rsidRPr="004079BA">
        <w:rPr>
          <w:noProof/>
          <w:lang w:val="es-US"/>
        </w:rPr>
        <w:t>[33]</w:t>
      </w:r>
      <w:r w:rsidR="00A61DC6">
        <w:rPr>
          <w:lang w:val="es-US"/>
        </w:rPr>
        <w:fldChar w:fldCharType="end"/>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00A61DC6">
        <w:rPr>
          <w:lang w:val="es-US"/>
        </w:rPr>
        <w:fldChar w:fldCharType="separate"/>
      </w:r>
      <w:r w:rsidR="004079BA" w:rsidRPr="004079BA">
        <w:rPr>
          <w:noProof/>
          <w:lang w:val="es-US"/>
        </w:rPr>
        <w:t>[36]</w:t>
      </w:r>
      <w:r w:rsidR="00A61DC6">
        <w:rPr>
          <w:lang w:val="es-US"/>
        </w:rPr>
        <w:fldChar w:fldCharType="end"/>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[26]","plainTextFormattedCitation":"[26]","previouslyFormattedCitation":"[26]"},"properties":{"noteIndex":0},"schema":"https://github.com/citation-style-language/schema/raw/master/csl-citation.json"}</w:instrText>
      </w:r>
      <w:r w:rsidR="00A61DC6">
        <w:rPr>
          <w:lang w:val="es-US"/>
        </w:rPr>
        <w:fldChar w:fldCharType="separate"/>
      </w:r>
      <w:r w:rsidR="004079BA" w:rsidRPr="004079BA">
        <w:rPr>
          <w:noProof/>
          <w:lang w:val="es-US"/>
        </w:rPr>
        <w:t>[26]</w:t>
      </w:r>
      <w:r w:rsidR="00A61DC6">
        <w:rPr>
          <w:lang w:val="es-US"/>
        </w:rPr>
        <w:fldChar w:fldCharType="end"/>
      </w:r>
      <w:r w:rsidR="00117F43">
        <w:rPr>
          <w:lang w:val="es-US"/>
        </w:rPr>
        <w:t>,</w:t>
      </w:r>
      <w:r w:rsidR="00A61DC6" w:rsidRPr="00A61DC6">
        <w:rPr>
          <w:lang w:val="es-US"/>
        </w:rPr>
        <w:t xml:space="preserve"> </w:t>
      </w:r>
      <w:r w:rsidR="00A61DC6">
        <w:rPr>
          <w:lang w:val="es-US"/>
        </w:rPr>
        <w:fldChar w:fldCharType="begin" w:fldLock="1"/>
      </w:r>
      <w:r w:rsidR="00CF0E4E">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A61DC6">
        <w:rPr>
          <w:lang w:val="es-US"/>
        </w:rPr>
        <w:fldChar w:fldCharType="separate"/>
      </w:r>
      <w:r w:rsidR="004079BA" w:rsidRPr="004079BA">
        <w:rPr>
          <w:noProof/>
          <w:lang w:val="es-US"/>
        </w:rPr>
        <w:t>[24]</w:t>
      </w:r>
      <w:r w:rsidR="00A61DC6">
        <w:rPr>
          <w:lang w:val="es-US"/>
        </w:rPr>
        <w:fldChar w:fldCharType="end"/>
      </w:r>
      <w:r w:rsidR="00117F43">
        <w:rPr>
          <w:lang w:val="es-US"/>
        </w:rPr>
        <w:t xml:space="preserve"> y </w:t>
      </w:r>
      <w:r w:rsidR="00117F43">
        <w:rPr>
          <w:lang w:val="es-US"/>
        </w:rPr>
        <w:fldChar w:fldCharType="begin" w:fldLock="1"/>
      </w:r>
      <w:r w:rsidR="007F1150">
        <w:rPr>
          <w:lang w:val="es-US"/>
        </w:rPr>
        <w:instrText>ADDIN CSL_CITATION {"citationItems":[{"id":"ITEM-1","itemData":{"DOI":"10.1109/ICETIETR.2018.8529030","ISBN":"9781538657447","abstract":"Central to most aspects of medicine from primary care to specialized treatments, prescription drugs have become a major component of health systems worldwide. Owing to their psychoactive effects, these drugs are often taken in ways not intended by the doctor or by someone other than the person for whom it had been prescribed. patients often forget to take their prescribed medications or consume it out of the schedule recommended by the doctor. There are also instances of teenagers stealing drugs such as opiates, CNS depressants and stimulants from their friends and family. Our goal for this project is to build a system around prescription drugs that helps authenticate a patient's access of such medication based on their identity and prescribed schedule, and also facilitates the pharmacist or doctor to monitor this consumption.","author":[{"dropping-particle":"","family":"Nijiya Jabin Najeeb","given":"P. K.","non-dropping-particle":"","parse-names":false,"suffix":""},{"dropping-particle":"","family":"Rimna","given":"Aysha","non-dropping-particle":"","parse-names":false,"suffix":""},{"dropping-particle":"","family":"Safa","given":"K. P.","non-dropping-particle":"","parse-names":false,"suffix":""},{"dropping-particle":"","family":"Silvana","given":"M.","non-dropping-particle":"","parse-names":false,"suffix":""},{"dropping-particle":"","family":"Adarsh","given":"T. K.","non-dropping-particle":"","parse-names":false,"suffix":""}],"container-title":"2018 International Conference on Emerging Trends and Innovations In Engineering And Technological Research, ICETIETR 2018","id":"ITEM-1","issued":{"date-parts":[["2018"]]},"page":"1-5","title":"Pill care-the smart pill box with remind, authenticate and confirmation function","type":"paper-conference"},"uris":["http://www.mendeley.com/documents/?uuid=a7b968eb-71bf-4fe0-aad8-4431cb970401"]}],"mendeley":{"formattedCitation":"[43]","plainTextFormattedCitation":"[43]","previouslyFormattedCitation":"[43]"},"properties":{"noteIndex":0},"schema":"https://github.com/citation-style-language/schema/raw/master/csl-citation.json"}</w:instrText>
      </w:r>
      <w:r w:rsidR="00117F43">
        <w:rPr>
          <w:lang w:val="es-US"/>
        </w:rPr>
        <w:fldChar w:fldCharType="separate"/>
      </w:r>
      <w:r w:rsidR="007F1150" w:rsidRPr="007F1150">
        <w:rPr>
          <w:noProof/>
          <w:lang w:val="es-US"/>
        </w:rPr>
        <w:t>[43]</w:t>
      </w:r>
      <w:r w:rsidR="00117F43">
        <w:rPr>
          <w:lang w:val="es-US"/>
        </w:rPr>
        <w:fldChar w:fldCharType="end"/>
      </w:r>
      <w:r w:rsidR="00A61DC6" w:rsidRPr="00A61DC6">
        <w:rPr>
          <w:lang w:val="es-US"/>
        </w:rPr>
        <w:t xml:space="preserve"> no </w:t>
      </w:r>
      <w:r w:rsidR="00DA1CE4">
        <w:rPr>
          <w:lang w:val="es-US"/>
        </w:rPr>
        <w:t xml:space="preserve">implementan detección de personas para conocer si el </w:t>
      </w:r>
      <w:r w:rsidR="00A61DC6" w:rsidRPr="00A61DC6">
        <w:rPr>
          <w:lang w:val="es-US"/>
        </w:rPr>
        <w:t xml:space="preserve">paciente </w:t>
      </w:r>
      <w:r w:rsidR="00DA1CE4">
        <w:rPr>
          <w:lang w:val="es-US"/>
        </w:rPr>
        <w:t xml:space="preserve">está </w:t>
      </w:r>
      <w:r w:rsidR="00A61DC6" w:rsidRPr="00A61DC6">
        <w:rPr>
          <w:lang w:val="es-US"/>
        </w:rPr>
        <w:t xml:space="preserve">cerca del dispensador. </w:t>
      </w:r>
      <w:r w:rsidR="00A61DC6">
        <w:rPr>
          <w:lang w:val="es-US"/>
        </w:rPr>
        <w:t xml:space="preserve">En </w:t>
      </w:r>
      <w:r w:rsidR="00A61DC6" w:rsidRPr="004E7EA5">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[32]","plainTextFormattedCitation":"[32]","previouslyFormattedCitation":"[32]"},"properties":{"noteIndex":0},"schema":"https://github.com/citation-style-language/schema/raw/master/csl-citation.json"}</w:instrText>
      </w:r>
      <w:r w:rsidR="00A61DC6" w:rsidRPr="004E7EA5">
        <w:rPr>
          <w:lang w:val="es-US"/>
        </w:rPr>
        <w:fldChar w:fldCharType="separate"/>
      </w:r>
      <w:r w:rsidR="004079BA" w:rsidRPr="004079BA">
        <w:rPr>
          <w:noProof/>
          <w:lang w:val="es-US"/>
        </w:rPr>
        <w:t>[32]</w:t>
      </w:r>
      <w:r w:rsidR="00A61DC6" w:rsidRPr="004E7EA5">
        <w:rPr>
          <w:lang w:val="es-US"/>
        </w:rPr>
        <w:fldChar w:fldCharType="end"/>
      </w:r>
      <w:r w:rsidR="00A61DC6">
        <w:rPr>
          <w:lang w:val="es-US"/>
        </w:rPr>
        <w:t xml:space="preserve"> l</w:t>
      </w:r>
      <w:r w:rsidR="00A61DC6" w:rsidRPr="004E7EA5">
        <w:rPr>
          <w:lang w:val="es-US"/>
        </w:rPr>
        <w:t xml:space="preserve">a presencia del paciente es detectada por medio de </w:t>
      </w:r>
      <w:r w:rsidR="00A61DC6">
        <w:rPr>
          <w:lang w:val="es-US"/>
        </w:rPr>
        <w:t xml:space="preserve">sensores infrarrojos, en </w:t>
      </w:r>
      <w:r w:rsidR="00A61DC6">
        <w:rPr>
          <w:lang w:val="es-US"/>
        </w:rPr>
        <w:fldChar w:fldCharType="begin" w:fldLock="1"/>
      </w:r>
      <w:r w:rsidR="00CF0E4E">
        <w:rPr>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00A61DC6">
        <w:rPr>
          <w:lang w:val="es-US"/>
        </w:rPr>
        <w:fldChar w:fldCharType="separate"/>
      </w:r>
      <w:r w:rsidR="004079BA" w:rsidRPr="004079BA">
        <w:rPr>
          <w:noProof/>
          <w:lang w:val="es-US"/>
        </w:rPr>
        <w:t>[34]</w:t>
      </w:r>
      <w:r w:rsidR="00A61DC6">
        <w:rPr>
          <w:lang w:val="es-US"/>
        </w:rPr>
        <w:fldChar w:fldCharType="end"/>
      </w:r>
      <w:r w:rsidR="00A61DC6">
        <w:rPr>
          <w:lang w:val="es-US"/>
        </w:rPr>
        <w:t xml:space="preserve"> y </w:t>
      </w:r>
      <w:r w:rsidR="00A61DC6">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A61DC6">
        <w:rPr>
          <w:lang w:val="es-US"/>
        </w:rPr>
        <w:fldChar w:fldCharType="separate"/>
      </w:r>
      <w:r w:rsidR="004079BA" w:rsidRPr="004079BA">
        <w:rPr>
          <w:noProof/>
          <w:lang w:val="es-US"/>
        </w:rPr>
        <w:t>[35]</w:t>
      </w:r>
      <w:r w:rsidR="00A61DC6">
        <w:rPr>
          <w:lang w:val="es-US"/>
        </w:rPr>
        <w:fldChar w:fldCharType="end"/>
      </w:r>
      <w:r w:rsidR="00A61DC6">
        <w:rPr>
          <w:lang w:val="es-US"/>
        </w:rPr>
        <w:t xml:space="preserve"> </w:t>
      </w:r>
      <w:r w:rsidR="00A61DC6" w:rsidRPr="004E7EA5">
        <w:rPr>
          <w:lang w:val="es-US"/>
        </w:rPr>
        <w:t xml:space="preserve">por medio de </w:t>
      </w:r>
      <w:r w:rsidR="00A61DC6">
        <w:rPr>
          <w:lang w:val="es-US"/>
        </w:rPr>
        <w:t>ultrasonidos.</w:t>
      </w:r>
      <w:r w:rsidR="001D3324">
        <w:rPr>
          <w:lang w:val="es-US"/>
        </w:rPr>
        <w:t xml:space="preserve"> P</w:t>
      </w:r>
      <w:r w:rsidR="0040313C">
        <w:rPr>
          <w:lang w:val="es-US"/>
        </w:rPr>
        <w:t xml:space="preserve">or otro lado, </w:t>
      </w:r>
      <w:r w:rsidR="0040313C">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doctor","type":"paper-conference"},"uris":["http://www.mendeley.com/documents/?uuid=bf98becd-95f8-474f-a13f-7cb3d86b34dd"]}],"mendeley":{"formattedCitation":"[24], [33]","plainTextFormattedCitation":"[24], [33]","previouslyFormattedCitation":"[24], [33]"},"properties":{"noteIndex":0},"schema":"https://github.com/citation-style-language/schema/raw/master/csl-citation.json"}</w:instrText>
      </w:r>
      <w:r w:rsidR="0040313C">
        <w:rPr>
          <w:lang w:val="es-US"/>
        </w:rPr>
        <w:fldChar w:fldCharType="separate"/>
      </w:r>
      <w:r w:rsidR="004079BA" w:rsidRPr="004079BA">
        <w:rPr>
          <w:noProof/>
          <w:lang w:val="es-US"/>
        </w:rPr>
        <w:t>[24], [33]</w:t>
      </w:r>
      <w:r w:rsidR="0040313C">
        <w:rPr>
          <w:lang w:val="es-US"/>
        </w:rPr>
        <w:fldChar w:fldCharType="end"/>
      </w:r>
      <w:r w:rsidR="00BB5AA7">
        <w:rPr>
          <w:lang w:val="es-US"/>
        </w:rPr>
        <w:t xml:space="preserve"> </w:t>
      </w:r>
      <w:r w:rsidR="001D3324">
        <w:rPr>
          <w:lang w:val="es-US"/>
        </w:rPr>
        <w:t xml:space="preserve">está diseñado para que el dispensador se active dependiendo de los </w:t>
      </w:r>
      <w:r w:rsidR="001D3324">
        <w:rPr>
          <w:lang w:val="es-US"/>
        </w:rPr>
        <w:lastRenderedPageBreak/>
        <w:t>signos vitales del paciente, por lo tanto, n</w:t>
      </w:r>
      <w:r w:rsidR="000401AB">
        <w:rPr>
          <w:lang w:val="es-US"/>
        </w:rPr>
        <w:t xml:space="preserve">o emite recordatorios, sin embargo, </w:t>
      </w:r>
      <w:r w:rsidR="001D3324">
        <w:rPr>
          <w:lang w:val="es-US"/>
        </w:rPr>
        <w:t xml:space="preserve">notifica al personal responsable si </w:t>
      </w:r>
      <w:r w:rsidR="000401AB">
        <w:rPr>
          <w:lang w:val="es-US"/>
        </w:rPr>
        <w:t xml:space="preserve">el paciente extrajo </w:t>
      </w:r>
      <w:r w:rsidR="001D3324">
        <w:rPr>
          <w:lang w:val="es-US"/>
        </w:rPr>
        <w:t xml:space="preserve">o no </w:t>
      </w:r>
      <w:r w:rsidR="000401AB">
        <w:rPr>
          <w:lang w:val="es-US"/>
        </w:rPr>
        <w:t>el medicamento</w:t>
      </w:r>
      <w:r w:rsidR="00AE4435">
        <w:rPr>
          <w:lang w:val="es-US"/>
        </w:rPr>
        <w:t xml:space="preserve"> del dispensador</w:t>
      </w:r>
      <w:r w:rsidR="0040313C">
        <w:rPr>
          <w:lang w:val="es-US"/>
        </w:rPr>
        <w:t>.</w:t>
      </w:r>
      <w:r w:rsidR="00507F02">
        <w:rPr>
          <w:lang w:val="es-US"/>
        </w:rPr>
        <w:t xml:space="preserve"> </w:t>
      </w:r>
    </w:p>
    <w:p w14:paraId="31EA2FB4" w14:textId="77777777" w:rsidR="00CD3E8B" w:rsidRDefault="00E34AD7" w:rsidP="00E34AD7">
      <w:pPr>
        <w:rPr>
          <w:lang w:val="es-US"/>
        </w:rPr>
      </w:pPr>
      <w:r>
        <w:rPr>
          <w:lang w:val="es-US"/>
        </w:rPr>
        <w:t xml:space="preserve">En </w:t>
      </w:r>
      <w:r>
        <w:rPr>
          <w:lang w:val="es-US"/>
        </w:rPr>
        <w:fldChar w:fldCharType="begin" w:fldLock="1"/>
      </w:r>
      <w:r w:rsidR="00CF0E4E">
        <w:rPr>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Pr>
          <w:lang w:val="es-US"/>
        </w:rPr>
        <w:fldChar w:fldCharType="separate"/>
      </w:r>
      <w:r w:rsidR="004079BA" w:rsidRPr="004079BA">
        <w:rPr>
          <w:noProof/>
          <w:lang w:val="es-US"/>
        </w:rPr>
        <w:t>[34]</w:t>
      </w:r>
      <w:r>
        <w:rPr>
          <w:lang w:val="es-US"/>
        </w:rPr>
        <w:fldChar w:fldCharType="end"/>
      </w:r>
      <w:r>
        <w:rPr>
          <w:lang w:val="es-US"/>
        </w:rPr>
        <w:t xml:space="preserve"> proponen un dispensador de pastillas dirigido a personas</w:t>
      </w:r>
      <w:r w:rsidR="00DA1CE4">
        <w:rPr>
          <w:lang w:val="es-US"/>
        </w:rPr>
        <w:t xml:space="preserve"> que no necesitan asistencia</w:t>
      </w:r>
      <w:r>
        <w:rPr>
          <w:lang w:val="es-US"/>
        </w:rPr>
        <w:t xml:space="preserve">, en vista de que </w:t>
      </w:r>
      <w:r w:rsidR="00CD3E8B">
        <w:rPr>
          <w:lang w:val="es-US"/>
        </w:rPr>
        <w:t xml:space="preserve">el </w:t>
      </w:r>
      <w:r>
        <w:rPr>
          <w:lang w:val="es-US"/>
        </w:rPr>
        <w:t xml:space="preserve">usuario </w:t>
      </w:r>
      <w:r w:rsidR="00CD3E8B">
        <w:rPr>
          <w:lang w:val="es-US"/>
        </w:rPr>
        <w:t xml:space="preserve">es </w:t>
      </w:r>
      <w:r>
        <w:rPr>
          <w:lang w:val="es-US"/>
        </w:rPr>
        <w:t xml:space="preserve">quien debe especificar la cantidad de pastillas y establecer el horario que el dispensador debe </w:t>
      </w:r>
      <w:r w:rsidR="00DA1CE4">
        <w:rPr>
          <w:lang w:val="es-US"/>
        </w:rPr>
        <w:t>suministrar</w:t>
      </w:r>
      <w:r w:rsidR="00CD3E8B">
        <w:rPr>
          <w:lang w:val="es-US"/>
        </w:rPr>
        <w:t xml:space="preserve"> el medicamento, y el paciente es quien se debe acercar a la hora adecuada para ser suministrado su medicamento</w:t>
      </w:r>
      <w:r w:rsidR="004374F3">
        <w:rPr>
          <w:lang w:val="es-US"/>
        </w:rPr>
        <w:t>.</w:t>
      </w:r>
      <w:r w:rsidR="00DA1CE4">
        <w:rPr>
          <w:lang w:val="es-US"/>
        </w:rPr>
        <w:t xml:space="preserve"> Dejando los recordatorios a otros mecanismos que el usuario podrá implementar.</w:t>
      </w:r>
    </w:p>
    <w:p w14:paraId="0034CD48" w14:textId="587DB15C" w:rsidR="00164782" w:rsidRPr="00CF0C53" w:rsidRDefault="00E34AD7" w:rsidP="00E34AD7">
      <w:pPr>
        <w:rPr>
          <w:lang w:val="es-US"/>
        </w:rPr>
      </w:pPr>
      <w:r>
        <w:rPr>
          <w:lang w:val="es-US"/>
        </w:rPr>
        <w:t xml:space="preserve">En </w:t>
      </w:r>
      <w:r w:rsidR="00A75A83">
        <w:rPr>
          <w:lang w:val="es-US"/>
        </w:rPr>
        <w:t xml:space="preserve">la </w:t>
      </w:r>
      <w:r>
        <w:rPr>
          <w:lang w:val="es-US"/>
        </w:rPr>
        <w:t>litera</w:t>
      </w:r>
      <w:r w:rsidR="00A75A83">
        <w:rPr>
          <w:lang w:val="es-US"/>
        </w:rPr>
        <w:t>tur</w:t>
      </w:r>
      <w:r>
        <w:rPr>
          <w:lang w:val="es-US"/>
        </w:rPr>
        <w:t xml:space="preserve">a, todos los sistemas que se han </w:t>
      </w:r>
      <w:r w:rsidR="00A75A83">
        <w:rPr>
          <w:lang w:val="es-US"/>
        </w:rPr>
        <w:t>revisado</w:t>
      </w:r>
      <w:r>
        <w:rPr>
          <w:lang w:val="es-US"/>
        </w:rPr>
        <w:t xml:space="preserve">, </w:t>
      </w:r>
      <w:r w:rsidR="00AB2552">
        <w:rPr>
          <w:lang w:val="es-US"/>
        </w:rPr>
        <w:t xml:space="preserve">hay poca </w:t>
      </w:r>
      <w:r>
        <w:rPr>
          <w:lang w:val="es-US"/>
        </w:rPr>
        <w:t>garant</w:t>
      </w:r>
      <w:r w:rsidR="00AB2552">
        <w:rPr>
          <w:lang w:val="es-US"/>
        </w:rPr>
        <w:t>ía</w:t>
      </w:r>
      <w:r>
        <w:rPr>
          <w:lang w:val="es-US"/>
        </w:rPr>
        <w:t xml:space="preserve"> que es el paciente </w:t>
      </w:r>
      <w:r w:rsidR="00AB2552">
        <w:rPr>
          <w:lang w:val="es-US"/>
        </w:rPr>
        <w:t xml:space="preserve">el que extrae del dispensador </w:t>
      </w:r>
      <w:r>
        <w:rPr>
          <w:lang w:val="es-US"/>
        </w:rPr>
        <w:t xml:space="preserve">el medicamento prescrito. </w:t>
      </w:r>
      <w:r w:rsidR="00DC2FE7">
        <w:rPr>
          <w:lang w:val="es-US"/>
        </w:rPr>
        <w:t xml:space="preserve">En </w:t>
      </w:r>
      <w:r w:rsidR="00DC2FE7">
        <w:rPr>
          <w:lang w:val="es-US"/>
        </w:rPr>
        <w:fldChar w:fldCharType="begin" w:fldLock="1"/>
      </w:r>
      <w:r w:rsidR="00CF0E4E">
        <w:rPr>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[31]","plainTextFormattedCitation":"[31]","previouslyFormattedCitation":"[31]"},"properties":{"noteIndex":0},"schema":"https://github.com/citation-style-language/schema/raw/master/csl-citation.json"}</w:instrText>
      </w:r>
      <w:r w:rsidR="00DC2FE7">
        <w:rPr>
          <w:lang w:val="es-US"/>
        </w:rPr>
        <w:fldChar w:fldCharType="separate"/>
      </w:r>
      <w:r w:rsidR="004079BA" w:rsidRPr="004079BA">
        <w:rPr>
          <w:noProof/>
          <w:lang w:val="es-US"/>
        </w:rPr>
        <w:t>[31]</w:t>
      </w:r>
      <w:r w:rsidR="00DC2FE7">
        <w:rPr>
          <w:lang w:val="es-US"/>
        </w:rPr>
        <w:fldChar w:fldCharType="end"/>
      </w:r>
      <w:r w:rsidR="00DC2FE7">
        <w:rPr>
          <w:lang w:val="es-US"/>
        </w:rPr>
        <w:t xml:space="preserve">, para la identificación se basan en la aplicación móvil. En </w:t>
      </w:r>
      <w:r>
        <w:rPr>
          <w:lang w:val="es-US"/>
        </w:rPr>
        <w:fldChar w:fldCharType="begin" w:fldLock="1"/>
      </w:r>
      <w:r w:rsidR="00CF0E4E">
        <w:rPr>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dispenser","type":"paper-conference"},"uris":["http://www.mendeley.com/documents/?uuid=194d545e-e55d-480d-b7b4-385de2e8e1b6"]},{"id":"ITEM-2","itemData":{"DOI":"10.1109/ViTECoN.2019.8899719","ISBN":"9781538693537","abstract":"IoT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2019","id":"ITEM-2","issued":{"date-parts":[["2019"]]},"page":"1-3","title":"Medical Dispense System Using IoT","type":"paper-conference"},"uris":["http://www.mendeley.com/documents/?uuid=1bb59b22-d39b-471b-80f8-903e158870fb"]}],"mendeley":{"formattedCitation":"[32], [35]","plainTextFormattedCitation":"[32], [35]","previouslyFormattedCitation":"[32], [35]"},"properties":{"noteIndex":0},"schema":"https://github.com/citation-style-language/schema/raw/master/csl-citation.json"}</w:instrText>
      </w:r>
      <w:r>
        <w:rPr>
          <w:lang w:val="es-US"/>
        </w:rPr>
        <w:fldChar w:fldCharType="separate"/>
      </w:r>
      <w:r w:rsidR="004079BA" w:rsidRPr="004079BA">
        <w:rPr>
          <w:noProof/>
          <w:lang w:val="es-US"/>
        </w:rPr>
        <w:t>[32], [35]</w:t>
      </w:r>
      <w:r>
        <w:rPr>
          <w:lang w:val="es-US"/>
        </w:rPr>
        <w:fldChar w:fldCharType="end"/>
      </w:r>
      <w:r>
        <w:rPr>
          <w:lang w:val="es-US"/>
        </w:rPr>
        <w:t xml:space="preserve">, </w:t>
      </w:r>
      <w:r w:rsidR="00DC2FE7">
        <w:rPr>
          <w:lang w:val="es-US"/>
        </w:rPr>
        <w:t>es más alta la probabilidad de suplantación del</w:t>
      </w:r>
      <w:r>
        <w:rPr>
          <w:lang w:val="es-US"/>
        </w:rPr>
        <w:t xml:space="preserve"> paciente</w:t>
      </w:r>
      <w:r w:rsidR="00DC2FE7">
        <w:rPr>
          <w:lang w:val="es-US"/>
        </w:rPr>
        <w:t xml:space="preserve">, ya que se </w:t>
      </w:r>
      <w:r>
        <w:rPr>
          <w:lang w:val="es-US"/>
        </w:rPr>
        <w:t>basan</w:t>
      </w:r>
      <w:r w:rsidR="00DC2FE7">
        <w:rPr>
          <w:lang w:val="es-US"/>
        </w:rPr>
        <w:t xml:space="preserve"> </w:t>
      </w:r>
      <w:r>
        <w:rPr>
          <w:lang w:val="es-US"/>
        </w:rPr>
        <w:t xml:space="preserve"> simplemente </w:t>
      </w:r>
      <w:r w:rsidR="00DC2FE7">
        <w:rPr>
          <w:lang w:val="es-US"/>
        </w:rPr>
        <w:t>en</w:t>
      </w:r>
      <w:r>
        <w:rPr>
          <w:lang w:val="es-US"/>
        </w:rPr>
        <w:t xml:space="preserve"> la detección de obstáculos, permitiendo la obtención del medicamento a cualquier persona, esto complica si en la casa existe dos personas mayores con tratamientos de ingesta de medicinas, por las posibilidades que pueden existir de confundirse y tomar los medicamentos equivocados. </w:t>
      </w:r>
      <w:r w:rsidR="00CF0C53">
        <w:rPr>
          <w:rStyle w:val="tlid-translation"/>
          <w:lang w:val="es-ES"/>
        </w:rPr>
        <w:t>Otros trabajos intentan identificar al paciente,</w:t>
      </w:r>
      <w:r w:rsidR="00CF0C53">
        <w:rPr>
          <w:rStyle w:val="tlid-translation"/>
          <w:lang w:val="es-ES"/>
        </w:rPr>
        <w:t xml:space="preserve"> </w:t>
      </w:r>
      <w:r>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Pr>
          <w:lang w:val="es-US"/>
        </w:rPr>
        <w:fldChar w:fldCharType="separate"/>
      </w:r>
      <w:r w:rsidR="004079BA" w:rsidRPr="004079BA">
        <w:rPr>
          <w:noProof/>
          <w:lang w:val="es-US"/>
        </w:rPr>
        <w:t>[33]</w:t>
      </w:r>
      <w:r>
        <w:rPr>
          <w:lang w:val="es-US"/>
        </w:rPr>
        <w:fldChar w:fldCharType="end"/>
      </w:r>
      <w:r w:rsidR="00DC2FE7">
        <w:rPr>
          <w:lang w:val="es-US"/>
        </w:rPr>
        <w:fldChar w:fldCharType="begin" w:fldLock="1"/>
      </w:r>
      <w:r w:rsidR="00CF0E4E">
        <w:rPr>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[34]","plainTextFormattedCitation":"[34]","previouslyFormattedCitation":"[34]"},"properties":{"noteIndex":0},"schema":"https://github.com/citation-style-language/schema/raw/master/csl-citation.json"}</w:instrText>
      </w:r>
      <w:r w:rsidR="00DC2FE7">
        <w:rPr>
          <w:lang w:val="es-US"/>
        </w:rPr>
        <w:fldChar w:fldCharType="separate"/>
      </w:r>
      <w:r w:rsidR="004079BA" w:rsidRPr="004079BA">
        <w:rPr>
          <w:noProof/>
          <w:lang w:val="es-US"/>
        </w:rPr>
        <w:t>[34]</w:t>
      </w:r>
      <w:r w:rsidR="00DC2FE7">
        <w:rPr>
          <w:lang w:val="es-US"/>
        </w:rPr>
        <w:fldChar w:fldCharType="end"/>
      </w:r>
      <w:r w:rsidRPr="004E7EA5">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[36]","plainTextFormattedCitation":"[36]","previouslyFormattedCitation":"[36]"},"properties":{"noteIndex":0},"schema":"https://github.com/citation-style-language/schema/raw/master/csl-citation.json"}</w:instrText>
      </w:r>
      <w:r w:rsidRPr="004E7EA5">
        <w:rPr>
          <w:lang w:val="es-US"/>
        </w:rPr>
        <w:fldChar w:fldCharType="separate"/>
      </w:r>
      <w:r w:rsidR="004079BA" w:rsidRPr="004079BA">
        <w:rPr>
          <w:noProof/>
          <w:lang w:val="es-US"/>
        </w:rPr>
        <w:t>[36]</w:t>
      </w:r>
      <w:r w:rsidRPr="004E7EA5">
        <w:rPr>
          <w:lang w:val="es-US"/>
        </w:rPr>
        <w:fldChar w:fldCharType="end"/>
      </w:r>
      <w:r>
        <w:rPr>
          <w:lang w:val="es-US"/>
        </w:rPr>
        <w:t xml:space="preserve"> </w:t>
      </w:r>
      <w:r w:rsidR="00CF0C53">
        <w:rPr>
          <w:rStyle w:val="tlid-translation"/>
          <w:lang w:val="es-ES"/>
        </w:rPr>
        <w:t>sin embargo, todos los mecanismos propuestos pueden eludirse fácilmente. Por otro lado</w:t>
      </w:r>
      <w:r w:rsidR="00CF0C53">
        <w:rPr>
          <w:rStyle w:val="tlid-translation"/>
          <w:lang w:val="es-ES"/>
        </w:rPr>
        <w:t xml:space="preserve"> </w:t>
      </w:r>
      <w:r w:rsidR="006C3E99">
        <w:rPr>
          <w:lang w:val="es-US"/>
        </w:rPr>
        <w:fldChar w:fldCharType="begin" w:fldLock="1"/>
      </w:r>
      <w:r w:rsidR="00CF0E4E">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sidR="006C3E99">
        <w:rPr>
          <w:lang w:val="es-US"/>
        </w:rPr>
        <w:fldChar w:fldCharType="separate"/>
      </w:r>
      <w:r w:rsidR="004079BA" w:rsidRPr="004079BA">
        <w:rPr>
          <w:noProof/>
          <w:lang w:val="es-US"/>
        </w:rPr>
        <w:t>[24]</w:t>
      </w:r>
      <w:r w:rsidR="006C3E99">
        <w:rPr>
          <w:lang w:val="es-US"/>
        </w:rPr>
        <w:fldChar w:fldCharType="end"/>
      </w:r>
      <w:r w:rsidR="00CF0C53">
        <w:rPr>
          <w:rStyle w:val="tlid-translation"/>
          <w:lang w:val="es-ES"/>
        </w:rPr>
        <w:t>, implementa el lector de huellas digitales y está dirigido a personas autosuficientes, ya que deben tener las habilidades y destrezas para administrar el sistema.</w:t>
      </w:r>
    </w:p>
    <w:p w14:paraId="04B4022D" w14:textId="77777777" w:rsidR="00E34AD7" w:rsidRDefault="00E34AD7" w:rsidP="00E34AD7">
      <w:pPr>
        <w:rPr>
          <w:lang w:val="es-US"/>
        </w:rPr>
      </w:pPr>
      <w:r>
        <w:rPr>
          <w:lang w:val="es-US"/>
        </w:rPr>
        <w:t xml:space="preserve">Frente a los inconvenientes encontrados en los trabajos revisados nos sentimos motivados en proponer </w:t>
      </w:r>
      <w:r w:rsidR="00366B59">
        <w:rPr>
          <w:lang w:val="es-US"/>
        </w:rPr>
        <w:t xml:space="preserve">un </w:t>
      </w:r>
      <w:r>
        <w:rPr>
          <w:lang w:val="es-US"/>
        </w:rPr>
        <w:t xml:space="preserve">sistema que </w:t>
      </w:r>
      <w:r w:rsidRPr="004E7EA5">
        <w:rPr>
          <w:lang w:val="es-US"/>
        </w:rPr>
        <w:t>garanti</w:t>
      </w:r>
      <w:r w:rsidR="00366B59">
        <w:rPr>
          <w:lang w:val="es-US"/>
        </w:rPr>
        <w:t>ce</w:t>
      </w:r>
      <w:r w:rsidRPr="004E7EA5">
        <w:rPr>
          <w:lang w:val="es-US"/>
        </w:rPr>
        <w:t xml:space="preserve"> </w:t>
      </w:r>
      <w:r w:rsidR="00366B59">
        <w:rPr>
          <w:lang w:val="es-US"/>
        </w:rPr>
        <w:t xml:space="preserve">la identificación de la persona como la persona autorizada para dispensarle </w:t>
      </w:r>
      <w:r w:rsidRPr="004E7EA5">
        <w:rPr>
          <w:lang w:val="es-US"/>
        </w:rPr>
        <w:t>el medicamento</w:t>
      </w:r>
      <w:r w:rsidR="00366B59">
        <w:rPr>
          <w:lang w:val="es-US"/>
        </w:rPr>
        <w:t xml:space="preserve"> en el momento adecuado</w:t>
      </w:r>
      <w:r>
        <w:rPr>
          <w:lang w:val="es-US"/>
        </w:rPr>
        <w:t>. P</w:t>
      </w:r>
      <w:r w:rsidRPr="004E7EA5">
        <w:rPr>
          <w:lang w:val="es-US"/>
        </w:rPr>
        <w:t xml:space="preserve">ara identificar al paciente se </w:t>
      </w:r>
      <w:r>
        <w:rPr>
          <w:lang w:val="es-US"/>
        </w:rPr>
        <w:t>usa</w:t>
      </w:r>
      <w:r w:rsidRPr="004E7EA5">
        <w:rPr>
          <w:lang w:val="es-US"/>
        </w:rPr>
        <w:t xml:space="preserve"> reconocimiento facial</w:t>
      </w:r>
      <w:r>
        <w:rPr>
          <w:lang w:val="es-US"/>
        </w:rPr>
        <w:t xml:space="preserve">, y la extracción del medicamento es en el momento </w:t>
      </w:r>
      <w:r w:rsidRPr="004E7EA5">
        <w:rPr>
          <w:lang w:val="es-US"/>
        </w:rPr>
        <w:t>indica</w:t>
      </w:r>
      <w:r>
        <w:rPr>
          <w:lang w:val="es-US"/>
        </w:rPr>
        <w:t>do</w:t>
      </w:r>
      <w:r w:rsidRPr="004E7EA5">
        <w:rPr>
          <w:lang w:val="es-US"/>
        </w:rPr>
        <w:t xml:space="preserve"> </w:t>
      </w:r>
      <w:r>
        <w:rPr>
          <w:lang w:val="es-US"/>
        </w:rPr>
        <w:t>para que la ingesta del medicamento se haga según el horario estipulado por el médico y programado en el sistema. Tanto la programación de los horarios de la ingesta de medicinas, la gestión de la información en general como el rellenar los medicamentos lo hace el responsable del paciente</w:t>
      </w:r>
      <w:r w:rsidR="00BC2E6C">
        <w:rPr>
          <w:lang w:val="es-US"/>
        </w:rPr>
        <w:t xml:space="preserve"> (cuidador)</w:t>
      </w:r>
      <w:r>
        <w:rPr>
          <w:lang w:val="es-US"/>
        </w:rPr>
        <w:t>, como en la mayoría de los sistemas revisados</w:t>
      </w:r>
      <w:r w:rsidR="004374F3">
        <w:rPr>
          <w:lang w:val="es-US"/>
        </w:rPr>
        <w:t xml:space="preserve"> </w:t>
      </w:r>
      <w:r>
        <w:rPr>
          <w:lang w:val="es-US"/>
        </w:rPr>
        <w:fldChar w:fldCharType="begin" w:fldLock="1"/>
      </w:r>
      <w:r w:rsidR="00CF0E4E">
        <w:rPr>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IoT","type":"paper-conference"},"uris":["http://www.mendeley.com/documents/?uuid=1bb59b22-d39b-471b-80f8-903e158870fb"]}],"mendeley":{"formattedCitation":"[32], [35], [36]","plainTextFormattedCitation":"[32], [35], [36]","previouslyFormattedCitation":"[32], [35], [36]"},"properties":{"noteIndex":0},"schema":"https://github.com/citation-style-language/schema/raw/master/csl-citation.json"}</w:instrText>
      </w:r>
      <w:r>
        <w:rPr>
          <w:lang w:val="es-US"/>
        </w:rPr>
        <w:fldChar w:fldCharType="separate"/>
      </w:r>
      <w:r w:rsidR="004079BA" w:rsidRPr="004079BA">
        <w:rPr>
          <w:noProof/>
          <w:lang w:val="es-US"/>
        </w:rPr>
        <w:t>[32], [35], [36]</w:t>
      </w:r>
      <w:r>
        <w:rPr>
          <w:lang w:val="es-US"/>
        </w:rPr>
        <w:fldChar w:fldCharType="end"/>
      </w:r>
      <w:r w:rsidRPr="004E7EA5">
        <w:rPr>
          <w:lang w:val="es-US"/>
        </w:rPr>
        <w:t>.</w:t>
      </w:r>
      <w:r>
        <w:rPr>
          <w:lang w:val="es-US"/>
        </w:rPr>
        <w:t xml:space="preserve"> Por lo tanto, logrando que el sistema propuesto se adapte en tiempo de ejecución para lograr cumplir con las necesidades de un usuario en particular </w:t>
      </w:r>
      <w:r>
        <w:rPr>
          <w:lang w:val="es-US"/>
        </w:rPr>
        <w:fldChar w:fldCharType="begin" w:fldLock="1"/>
      </w:r>
      <w:r w:rsidR="007F1150">
        <w:rPr>
          <w:lang w:val="es-US"/>
        </w:rPr>
        <w:instrText>ADDIN CSL_CITATION {"citationItems":[{"id":"ITEM-1","itemData":{"DOI":"10.1109/PERCOMW.2019.8730859","ISBN":"9781538691519","abstract":"Internet of Things devices are becoming more and more intelligent. Their ultimate purpose is to perform tasks that help people. In order for these devices to perform their function, they must be configured by users, which implies a considerable investment of effort and time. This configuration also has to also consider that the user's contextual information is constantly changing. Each change in contextual information may require devices to be reconfigured so that their behavior and collaborations with other devices can meet the user's needs. Although this adaptability has already been achieved, it is still a too manual process, which involves a great deal of effort by people. This paper presents the Situational-Context as a proposal to achieve a context adaptation of IoT devices at runtime avoiding human intervention. Thanks to our work we achieve a multi-device collaborative environment that facilitates collaboration between people and devices automatically and with less effort from people.","author":[{"dropping-particle":"","family":"Flores-Martin","given":"Daniel","non-dropping-particle":"","parse-names":false,"suffix":""},{"dropping-particle":"","family":"Berrocal","given":"Javier","non-dropping-particle":"","parse-names":false,"suffix":""},{"dropping-particle":"","family":"Garcia-Alonso","given":"Jose","non-dropping-particle":"","parse-names":false,"suffix":""},{"dropping-particle":"","family":"Murillo","given":"Juan M.","non-dropping-particle":"","parse-names":false,"suffix":""}],"container-title":"2019 IEEE International Conference on Pervasive Computing and Communications Workshops, PerCom Workshops 2019","id":"ITEM-1","issued":{"date-parts":[["2019"]]},"page":"304-309","title":"Towards a Runtime Devices Adaptation in a Multi-Device Environment Based on People's Needs","type":"paper-conference"},"uris":["http://www.mendeley.com/documents/?uuid=3db8a19a-8d69-49d4-a015-a1c54ca51fa1"]}],"mendeley":{"formattedCitation":"[44]","plainTextFormattedCitation":"[44]","previouslyFormattedCitation":"[44]"},"properties":{"noteIndex":0},"schema":"https://github.com/citation-style-language/schema/raw/master/csl-citation.json"}</w:instrText>
      </w:r>
      <w:r>
        <w:rPr>
          <w:lang w:val="es-US"/>
        </w:rPr>
        <w:fldChar w:fldCharType="separate"/>
      </w:r>
      <w:r w:rsidR="007F1150" w:rsidRPr="007F1150">
        <w:rPr>
          <w:noProof/>
          <w:lang w:val="es-US"/>
        </w:rPr>
        <w:t>[44]</w:t>
      </w:r>
      <w:r>
        <w:rPr>
          <w:lang w:val="es-US"/>
        </w:rPr>
        <w:fldChar w:fldCharType="end"/>
      </w:r>
      <w:r>
        <w:rPr>
          <w:lang w:val="es-US"/>
        </w:rPr>
        <w:t>.</w:t>
      </w:r>
    </w:p>
    <w:p w14:paraId="08C4229D" w14:textId="77777777" w:rsidR="00E34AD7" w:rsidRDefault="00274F9B" w:rsidP="00C1537C">
      <w:pPr>
        <w:pStyle w:val="Ttulo1"/>
        <w:rPr>
          <w:szCs w:val="20"/>
          <w:lang w:eastAsia="en-US"/>
        </w:rPr>
      </w:pPr>
      <w:bookmarkStart w:id="1" w:name="_Hlk38434549"/>
      <w:r>
        <w:rPr>
          <w:lang w:eastAsia="en-US"/>
        </w:rPr>
        <w:t xml:space="preserve">Features of our </w:t>
      </w:r>
      <w:r w:rsidRPr="00C1537C">
        <w:rPr>
          <w:lang w:eastAsia="en-US"/>
        </w:rPr>
        <w:t xml:space="preserve">smart </w:t>
      </w:r>
      <w:r w:rsidR="00C1537C" w:rsidRPr="00C1537C">
        <w:rPr>
          <w:lang w:eastAsia="en-US"/>
        </w:rPr>
        <w:t>medicine dispenser</w:t>
      </w:r>
    </w:p>
    <w:bookmarkEnd w:id="1"/>
    <w:p w14:paraId="67708D9A" w14:textId="77777777" w:rsidR="00C65650" w:rsidRPr="00C65650" w:rsidRDefault="004F440E" w:rsidP="00E34AD7">
      <w:pPr>
        <w:pStyle w:val="NoindentNormal"/>
        <w:rPr>
          <w:lang w:val="en-GB"/>
        </w:rPr>
      </w:pPr>
      <w:r w:rsidRPr="004F440E">
        <w:rPr>
          <w:lang w:val="en-GB"/>
        </w:rPr>
        <w:t xml:space="preserve">The system we propose is made up of a network of sensors and actuators with a gateway implemented in a Raspberry Pi B </w:t>
      </w:r>
      <w:r w:rsidR="00C65650">
        <w:rPr>
          <w:lang w:val="en-GB"/>
        </w:rPr>
        <w:t>single-</w:t>
      </w:r>
      <w:r w:rsidRPr="004F440E">
        <w:rPr>
          <w:lang w:val="en-GB"/>
        </w:rPr>
        <w:t xml:space="preserve">board computer. </w:t>
      </w:r>
      <w:r w:rsidR="00C65650" w:rsidRPr="00C65650">
        <w:rPr>
          <w:lang w:val="en-GB"/>
        </w:rPr>
        <w:t xml:space="preserve">All this forms a wireless sensor network </w:t>
      </w:r>
      <w:r w:rsidR="00E34AD7" w:rsidRPr="00BC17AB">
        <w:rPr>
          <w:lang w:val="en-GB"/>
        </w:rPr>
        <w:t xml:space="preserve">(WSN) </w:t>
      </w:r>
      <w:r w:rsidR="00E34AD7">
        <w:rPr>
          <w:lang w:val="es-US"/>
        </w:rPr>
        <w:fldChar w:fldCharType="begin" w:fldLock="1"/>
      </w:r>
      <w:r w:rsidR="00CF0E4E" w:rsidRPr="00BC17AB">
        <w:rPr>
          <w:lang w:val="en-GB"/>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w:instrText>
      </w:r>
      <w:r w:rsidR="00CF0E4E">
        <w:rPr>
          <w:lang w:val="es-US"/>
        </w:rPr>
        <w:instrText>.),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Sánchez","given":"M.;","non-dropping-particle":"","parse-names":false,"suffix":""}],"id":"ITEM-2","issued":{"date-parts":[["2019","8","29"]]},"page":"41-55","publisher":"Springer, Cham","title":"IoT-Based System to Help Care for Dependent Elderly","type":"paper-conference","volume":"895"},"uris":["http://www.mendeley.com/documents/?uuid=18b2db8a-e9b5-3c44-a296-dd133c0e04fa"]},{"id":"ITEM-3","itemData":{"DOI":"10.1109/ICSSIT.2018.8748601","ISBN":"9781538658734","abstract":"Health related problems are becoming the major issue in today's world , every other person seems to be undergoing mor</w:instrText>
      </w:r>
      <w:r w:rsidR="00CF0E4E" w:rsidRPr="00C65650">
        <w:rPr>
          <w:lang w:val="en-GB"/>
        </w:rPr>
        <w:instrText>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2018","id":"ITEM-3","issued":{"date-parts":[["2018"]]},"page":"410-414","title":"Smart medicine dispenser","type":"paper-conference"},"uris":["http://www.mendeley.com/documents/?uuid=194d545e-e55d-480d-b7b4-385de2e8e1b6"]}],"mendeley":{"formattedCitation":"[19], [32], [45]","plainTextFormattedCitation":"[19], [32], [45]","previouslyFormattedCitation":"[19], [32], [45], [46]"},"properties":{"noteIndex":0},"schema":"https://github.com/citation-style-language/schema/raw/master/csl-citation.json"}</w:instrText>
      </w:r>
      <w:r w:rsidR="00E34AD7">
        <w:rPr>
          <w:lang w:val="es-US"/>
        </w:rPr>
        <w:fldChar w:fldCharType="separate"/>
      </w:r>
      <w:r w:rsidR="00CF0E4E" w:rsidRPr="00C65650">
        <w:rPr>
          <w:noProof/>
          <w:lang w:val="en-GB"/>
        </w:rPr>
        <w:t>[19][32][45]</w:t>
      </w:r>
      <w:r w:rsidR="00E34AD7">
        <w:rPr>
          <w:lang w:val="es-US"/>
        </w:rPr>
        <w:fldChar w:fldCharType="end"/>
      </w:r>
      <w:r w:rsidR="00C65650" w:rsidRPr="00C65650">
        <w:rPr>
          <w:lang w:val="en-GB"/>
        </w:rPr>
        <w:t>, which</w:t>
      </w:r>
      <w:bookmarkStart w:id="2" w:name="OLE_LINK507"/>
      <w:r w:rsidR="00C65650" w:rsidRPr="00C65650">
        <w:rPr>
          <w:lang w:val="en-GB"/>
        </w:rPr>
        <w:t xml:space="preserve"> is integrated with a mobile application that allows the system data management and that provides an </w:t>
      </w:r>
      <w:r w:rsidR="00C65650">
        <w:rPr>
          <w:lang w:val="en-GB"/>
        </w:rPr>
        <w:t xml:space="preserve">intuitive </w:t>
      </w:r>
      <w:r w:rsidR="00C65650" w:rsidRPr="00C65650">
        <w:rPr>
          <w:lang w:val="en-GB"/>
        </w:rPr>
        <w:t xml:space="preserve">interface </w:t>
      </w:r>
      <w:r w:rsidR="00C65650">
        <w:rPr>
          <w:lang w:val="en-GB"/>
        </w:rPr>
        <w:t xml:space="preserve">to be used by the </w:t>
      </w:r>
      <w:r w:rsidR="00C65650" w:rsidRPr="00C65650">
        <w:rPr>
          <w:lang w:val="en-GB"/>
        </w:rPr>
        <w:t>end users</w:t>
      </w:r>
      <w:r w:rsidR="00C65650">
        <w:rPr>
          <w:lang w:val="en-GB"/>
        </w:rPr>
        <w:t xml:space="preserve"> and/or their </w:t>
      </w:r>
      <w:proofErr w:type="spellStart"/>
      <w:r w:rsidR="00C65650">
        <w:rPr>
          <w:lang w:val="en-GB"/>
        </w:rPr>
        <w:t>carers</w:t>
      </w:r>
      <w:proofErr w:type="spellEnd"/>
      <w:r w:rsidR="00C65650" w:rsidRPr="00C65650">
        <w:rPr>
          <w:lang w:val="en-GB"/>
        </w:rPr>
        <w:t xml:space="preserve">. </w:t>
      </w:r>
      <w:bookmarkEnd w:id="2"/>
    </w:p>
    <w:p w14:paraId="63F5392D" w14:textId="1A523D88" w:rsidR="004079BA" w:rsidRDefault="00F220CE" w:rsidP="004079BA">
      <w:pPr>
        <w:rPr>
          <w:lang w:val="es-US"/>
        </w:rPr>
      </w:pPr>
      <w:r w:rsidRPr="00F220CE">
        <w:rPr>
          <w:lang w:val="en-GB"/>
        </w:rPr>
        <w:t>To develop th</w:t>
      </w:r>
      <w:r>
        <w:rPr>
          <w:lang w:val="en-GB"/>
        </w:rPr>
        <w:t xml:space="preserve">is </w:t>
      </w:r>
      <w:r w:rsidRPr="00F220CE">
        <w:rPr>
          <w:lang w:val="en-GB"/>
        </w:rPr>
        <w:t>system</w:t>
      </w:r>
      <w:r>
        <w:rPr>
          <w:lang w:val="en-GB"/>
        </w:rPr>
        <w:t xml:space="preserve">, we have </w:t>
      </w:r>
      <w:r w:rsidRPr="00F220CE">
        <w:rPr>
          <w:lang w:val="en-GB"/>
        </w:rPr>
        <w:t xml:space="preserve">followed the Test-Driven Development Methodology for IoT-based Systems </w:t>
      </w:r>
      <w:r w:rsidR="004079BA" w:rsidRPr="00F220CE">
        <w:rPr>
          <w:lang w:val="en-GB"/>
        </w:rPr>
        <w:t xml:space="preserve">(TDDM4IoTS) </w:t>
      </w:r>
      <w:r w:rsidR="004079BA">
        <w:rPr>
          <w:lang w:val="es-US"/>
        </w:rPr>
        <w:fldChar w:fldCharType="begin" w:fldLock="1"/>
      </w:r>
      <w:r w:rsidR="00CF0E4E" w:rsidRPr="00F220CE">
        <w:rPr>
          <w:lang w:val="en-GB"/>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w:instrText>
      </w:r>
      <w:r w:rsidR="00CF0E4E" w:rsidRPr="00073D87">
        <w:instrText>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CCIS"},"uris":["http://www.mendeley.com/documents/?uuid=6d658228-7672-3146-ad79-9b626c1b061a"]}],"mendeley":{"formattedCitation":"[21]","plainTextFormattedCitation":"[21]","previouslyFormattedCitation":"[21]"},"properties":{"noteInde</w:instrText>
      </w:r>
      <w:r w:rsidR="00CF0E4E">
        <w:rPr>
          <w:lang w:val="es-US"/>
        </w:rPr>
        <w:instrText>x":0},"schema":"https://github.com/citation-style-language/schema/raw/master/csl-citation.json"}</w:instrText>
      </w:r>
      <w:r w:rsidR="004079BA">
        <w:rPr>
          <w:lang w:val="es-US"/>
        </w:rPr>
        <w:fldChar w:fldCharType="separate"/>
      </w:r>
      <w:r w:rsidR="004079BA" w:rsidRPr="004079BA">
        <w:rPr>
          <w:noProof/>
          <w:lang w:val="es-US"/>
        </w:rPr>
        <w:t>[21]</w:t>
      </w:r>
      <w:r w:rsidR="004079BA">
        <w:rPr>
          <w:lang w:val="es-US"/>
        </w:rPr>
        <w:fldChar w:fldCharType="end"/>
      </w:r>
      <w:r w:rsidR="007D0B21">
        <w:rPr>
          <w:lang w:val="es-US"/>
        </w:rPr>
        <w:t xml:space="preserve">. </w:t>
      </w:r>
      <w:r>
        <w:rPr>
          <w:lang w:val="es-ES"/>
        </w:rPr>
        <w:t xml:space="preserve">Como </w:t>
      </w:r>
      <w:bookmarkStart w:id="3" w:name="OLE_LINK508"/>
      <w:r>
        <w:rPr>
          <w:lang w:val="es-ES"/>
        </w:rPr>
        <w:t xml:space="preserve">prueba de concepto </w:t>
      </w:r>
      <w:bookmarkEnd w:id="3"/>
      <w:r>
        <w:rPr>
          <w:lang w:val="es-ES"/>
        </w:rPr>
        <w:t xml:space="preserve">hemos realizado un primer prototipo del sistema, que actualmente estamos </w:t>
      </w:r>
      <w:r w:rsidR="007D0B21">
        <w:rPr>
          <w:lang w:val="es-US"/>
        </w:rPr>
        <w:t>evalua</w:t>
      </w:r>
      <w:r>
        <w:rPr>
          <w:lang w:val="es-US"/>
        </w:rPr>
        <w:t xml:space="preserve">ndo </w:t>
      </w:r>
      <w:r w:rsidR="007D0B21">
        <w:rPr>
          <w:lang w:val="es-US"/>
        </w:rPr>
        <w:t>con un</w:t>
      </w:r>
      <w:r>
        <w:rPr>
          <w:lang w:val="es-US"/>
        </w:rPr>
        <w:t xml:space="preserve"> paciente real </w:t>
      </w:r>
      <w:r w:rsidR="00D53CF4">
        <w:rPr>
          <w:lang w:val="es-US"/>
        </w:rPr>
        <w:t>que está en tratamiento médico por diabetes</w:t>
      </w:r>
      <w:r>
        <w:rPr>
          <w:lang w:val="es-US"/>
        </w:rPr>
        <w:t>.</w:t>
      </w:r>
      <w:r w:rsidR="00D53CF4">
        <w:rPr>
          <w:lang w:val="es-US"/>
        </w:rPr>
        <w:t xml:space="preserve"> </w:t>
      </w:r>
      <w:r>
        <w:rPr>
          <w:lang w:val="es-US"/>
        </w:rPr>
        <w:t xml:space="preserve">Esta persona debe tomar los </w:t>
      </w:r>
      <w:r w:rsidR="00D53CF4">
        <w:rPr>
          <w:lang w:val="es-US"/>
        </w:rPr>
        <w:t xml:space="preserve">medicamentos </w:t>
      </w:r>
      <w:r>
        <w:rPr>
          <w:lang w:val="es-US"/>
        </w:rPr>
        <w:t xml:space="preserve">que </w:t>
      </w:r>
      <w:r w:rsidR="00D53CF4">
        <w:rPr>
          <w:lang w:val="es-US"/>
        </w:rPr>
        <w:t>se muestra</w:t>
      </w:r>
      <w:r>
        <w:rPr>
          <w:lang w:val="es-US"/>
        </w:rPr>
        <w:t>n</w:t>
      </w:r>
      <w:r w:rsidR="00D53CF4">
        <w:rPr>
          <w:lang w:val="es-US"/>
        </w:rPr>
        <w:t xml:space="preserve"> en la </w:t>
      </w:r>
      <w:r w:rsidR="00D53CF4" w:rsidRPr="00D53CF4">
        <w:rPr>
          <w:b/>
          <w:bCs/>
          <w:lang w:val="es-US"/>
        </w:rPr>
        <w:fldChar w:fldCharType="begin"/>
      </w:r>
      <w:r w:rsidR="00D53CF4" w:rsidRPr="00D53CF4">
        <w:rPr>
          <w:b/>
          <w:bCs/>
          <w:lang w:val="es-US"/>
        </w:rPr>
        <w:instrText xml:space="preserve"> REF _Ref38133693 \h  \* MERGEFORMAT </w:instrText>
      </w:r>
      <w:r w:rsidR="00D53CF4" w:rsidRPr="00D53CF4">
        <w:rPr>
          <w:b/>
          <w:bCs/>
          <w:lang w:val="es-US"/>
        </w:rPr>
      </w:r>
      <w:r w:rsidR="00D53CF4" w:rsidRPr="00D53CF4">
        <w:rPr>
          <w:b/>
          <w:bCs/>
          <w:lang w:val="es-US"/>
        </w:rPr>
        <w:fldChar w:fldCharType="separate"/>
      </w:r>
      <w:r w:rsidR="00D53CF4" w:rsidRPr="00D53CF4">
        <w:rPr>
          <w:b/>
          <w:bCs/>
          <w:lang w:val="es-US"/>
        </w:rPr>
        <w:t xml:space="preserve">Table </w:t>
      </w:r>
      <w:r w:rsidR="00D53CF4" w:rsidRPr="00D53CF4">
        <w:rPr>
          <w:b/>
          <w:bCs/>
          <w:noProof/>
          <w:lang w:val="es-US"/>
        </w:rPr>
        <w:t>1</w:t>
      </w:r>
      <w:r w:rsidR="00D53CF4" w:rsidRPr="00D53CF4">
        <w:rPr>
          <w:b/>
          <w:bCs/>
          <w:lang w:val="es-US"/>
        </w:rPr>
        <w:fldChar w:fldCharType="end"/>
      </w:r>
      <w:r w:rsidRPr="00F220CE">
        <w:rPr>
          <w:bCs/>
          <w:lang w:val="es-US"/>
        </w:rPr>
        <w:t xml:space="preserve">, </w:t>
      </w:r>
      <w:r>
        <w:rPr>
          <w:lang w:val="es-US"/>
        </w:rPr>
        <w:t>donde además se detallan las dosis y horarios en los que debe tomarlos</w:t>
      </w:r>
      <w:r w:rsidR="00D53CF4">
        <w:rPr>
          <w:lang w:val="es-US"/>
        </w:rPr>
        <w:t>.</w:t>
      </w:r>
    </w:p>
    <w:p w14:paraId="2F6E7590" w14:textId="5B0953A3" w:rsidR="00D53CF4" w:rsidRDefault="00BF6329" w:rsidP="00D53CF4">
      <w:pPr>
        <w:ind w:firstLine="0"/>
        <w:rPr>
          <w:lang w:val="es-US"/>
        </w:rPr>
      </w:pPr>
      <w:r>
        <w:rPr>
          <w:lang w:val="es-US"/>
        </w:rPr>
        <w:t xml:space="preserve">Dado que sería necesario que más pacientes y sus cuidadores evaluaran el prototipo desarrollado, </w:t>
      </w:r>
      <w:r w:rsidR="00DB02CF">
        <w:rPr>
          <w:lang w:val="es-US"/>
        </w:rPr>
        <w:t>aún</w:t>
      </w:r>
      <w:r w:rsidR="00D53CF4">
        <w:rPr>
          <w:lang w:val="es-US"/>
        </w:rPr>
        <w:t xml:space="preserve"> es muy </w:t>
      </w:r>
      <w:r>
        <w:rPr>
          <w:lang w:val="es-US"/>
        </w:rPr>
        <w:t xml:space="preserve">pronto para garantizar el </w:t>
      </w:r>
      <w:r w:rsidR="00D53CF4">
        <w:rPr>
          <w:lang w:val="es-US"/>
        </w:rPr>
        <w:t xml:space="preserve">éxito </w:t>
      </w:r>
      <w:r>
        <w:rPr>
          <w:lang w:val="es-US"/>
        </w:rPr>
        <w:t>de nuestra propuesta.</w:t>
      </w:r>
      <w:r w:rsidR="00D53CF4">
        <w:rPr>
          <w:lang w:val="es-US"/>
        </w:rPr>
        <w:t xml:space="preserve"> </w:t>
      </w:r>
      <w:r>
        <w:rPr>
          <w:lang w:val="es-US"/>
        </w:rPr>
        <w:t>No obstante</w:t>
      </w:r>
      <w:r w:rsidR="00D53CF4">
        <w:rPr>
          <w:lang w:val="es-US"/>
        </w:rPr>
        <w:t xml:space="preserve">, </w:t>
      </w:r>
      <w:r>
        <w:rPr>
          <w:lang w:val="es-US"/>
        </w:rPr>
        <w:t>somos</w:t>
      </w:r>
      <w:r w:rsidR="00D53CF4">
        <w:rPr>
          <w:lang w:val="es-US"/>
        </w:rPr>
        <w:t xml:space="preserve"> optimistas</w:t>
      </w:r>
      <w:r>
        <w:rPr>
          <w:lang w:val="es-US"/>
        </w:rPr>
        <w:t xml:space="preserve"> al respecto, debido a</w:t>
      </w:r>
      <w:r w:rsidR="00D53CF4">
        <w:rPr>
          <w:lang w:val="es-US"/>
        </w:rPr>
        <w:t xml:space="preserve"> las expresiones favorables emitidas por el paciente y e</w:t>
      </w:r>
      <w:r w:rsidR="006E0C60">
        <w:rPr>
          <w:lang w:val="es-US"/>
        </w:rPr>
        <w:t>l</w:t>
      </w:r>
      <w:r w:rsidR="00D53CF4">
        <w:rPr>
          <w:lang w:val="es-US"/>
        </w:rPr>
        <w:t xml:space="preserve"> cuidador que lo están evaluando.</w:t>
      </w:r>
    </w:p>
    <w:p w14:paraId="0539DA76" w14:textId="77777777" w:rsidR="00D22590" w:rsidRDefault="00D22590" w:rsidP="00D22590">
      <w:pPr>
        <w:pStyle w:val="Descripcin"/>
        <w:jc w:val="center"/>
        <w:rPr>
          <w:b/>
          <w:bCs/>
          <w:lang w:val="es-US"/>
        </w:rPr>
      </w:pPr>
      <w:bookmarkStart w:id="4" w:name="_Ref38133693"/>
      <w:bookmarkStart w:id="5" w:name="_Ref38133686"/>
    </w:p>
    <w:p w14:paraId="1A0854D8" w14:textId="291E29E4" w:rsidR="00D22590" w:rsidRPr="00BC0629" w:rsidRDefault="00D22590" w:rsidP="00D22590">
      <w:pPr>
        <w:pStyle w:val="Descripcin"/>
        <w:jc w:val="center"/>
        <w:rPr>
          <w:i/>
          <w:iCs/>
          <w:lang w:val="es-US"/>
        </w:rPr>
      </w:pPr>
      <w:r w:rsidRPr="00D53CF4">
        <w:rPr>
          <w:b/>
          <w:bCs/>
          <w:lang w:val="es-US"/>
        </w:rPr>
        <w:t xml:space="preserve">Table </w:t>
      </w:r>
      <w:r w:rsidRPr="00D53CF4">
        <w:rPr>
          <w:b/>
          <w:bCs/>
          <w:i/>
          <w:iCs/>
        </w:rPr>
        <w:fldChar w:fldCharType="begin"/>
      </w:r>
      <w:r w:rsidRPr="00D53CF4">
        <w:rPr>
          <w:b/>
          <w:bCs/>
          <w:lang w:val="es-US"/>
        </w:rPr>
        <w:instrText xml:space="preserve"> SEQ Table \* ARABIC </w:instrText>
      </w:r>
      <w:r w:rsidRPr="00D53CF4">
        <w:rPr>
          <w:b/>
          <w:bCs/>
          <w:i/>
          <w:iCs/>
        </w:rPr>
        <w:fldChar w:fldCharType="separate"/>
      </w:r>
      <w:r w:rsidRPr="00D53CF4">
        <w:rPr>
          <w:b/>
          <w:bCs/>
          <w:noProof/>
          <w:lang w:val="es-US"/>
        </w:rPr>
        <w:t>1</w:t>
      </w:r>
      <w:r w:rsidRPr="00D53CF4">
        <w:rPr>
          <w:b/>
          <w:bCs/>
          <w:i/>
          <w:iCs/>
        </w:rPr>
        <w:fldChar w:fldCharType="end"/>
      </w:r>
      <w:bookmarkEnd w:id="4"/>
      <w:r w:rsidRPr="00D53CF4">
        <w:rPr>
          <w:lang w:val="es-US"/>
        </w:rPr>
        <w:t>. Medicamentos del tratamiento del paciente</w:t>
      </w:r>
      <w:bookmarkEnd w:id="5"/>
    </w:p>
    <w:tbl>
      <w:tblPr>
        <w:tblStyle w:val="Tablaconcuadrcula3-nfasis51"/>
        <w:tblW w:w="4056" w:type="pct"/>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1858"/>
        <w:gridCol w:w="2143"/>
      </w:tblGrid>
      <w:tr w:rsidR="00D22590" w:rsidRPr="00D53CF4" w14:paraId="28EE3F23" w14:textId="77777777" w:rsidTr="00B3604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78" w:type="dxa"/>
            <w:tcBorders>
              <w:top w:val="single" w:sz="4" w:space="0" w:color="auto"/>
              <w:bottom w:val="single" w:sz="4" w:space="0" w:color="auto"/>
            </w:tcBorders>
            <w:shd w:val="clear" w:color="auto" w:fill="auto"/>
          </w:tcPr>
          <w:p w14:paraId="4CAB921F" w14:textId="77777777" w:rsidR="00D22590" w:rsidRPr="00D53CF4" w:rsidRDefault="00D22590" w:rsidP="00B3604A">
            <w:pPr>
              <w:pStyle w:val="Prrafodelista"/>
              <w:spacing w:after="0" w:line="240" w:lineRule="auto"/>
              <w:ind w:left="0"/>
              <w:jc w:val="center"/>
              <w:rPr>
                <w:rFonts w:ascii="Times New Roman" w:hAnsi="Times New Roman" w:cs="Times New Roman"/>
                <w:i w:val="0"/>
                <w:iCs w:val="0"/>
                <w:sz w:val="20"/>
                <w:szCs w:val="20"/>
                <w:lang w:val="es-ES"/>
              </w:rPr>
            </w:pPr>
            <w:r>
              <w:rPr>
                <w:rFonts w:ascii="Times New Roman" w:hAnsi="Times New Roman" w:cs="Times New Roman"/>
                <w:i w:val="0"/>
                <w:iCs w:val="0"/>
                <w:sz w:val="20"/>
                <w:szCs w:val="20"/>
                <w:lang w:val="es-ES"/>
              </w:rPr>
              <w:t>Principio activo</w:t>
            </w:r>
          </w:p>
        </w:tc>
        <w:tc>
          <w:tcPr>
            <w:tcW w:w="1858" w:type="dxa"/>
            <w:tcBorders>
              <w:top w:val="single" w:sz="4" w:space="0" w:color="auto"/>
              <w:bottom w:val="single" w:sz="4" w:space="0" w:color="auto"/>
            </w:tcBorders>
            <w:shd w:val="clear" w:color="auto" w:fill="auto"/>
          </w:tcPr>
          <w:p w14:paraId="6D119D2E" w14:textId="77777777" w:rsidR="00D22590" w:rsidRPr="00D53CF4" w:rsidRDefault="00D22590" w:rsidP="00B3604A">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Dosis (mg/día)</w:t>
            </w:r>
          </w:p>
        </w:tc>
        <w:tc>
          <w:tcPr>
            <w:tcW w:w="2143" w:type="dxa"/>
            <w:tcBorders>
              <w:top w:val="single" w:sz="4" w:space="0" w:color="auto"/>
              <w:bottom w:val="single" w:sz="4" w:space="0" w:color="auto"/>
            </w:tcBorders>
            <w:shd w:val="clear" w:color="auto" w:fill="auto"/>
          </w:tcPr>
          <w:p w14:paraId="57C7D975" w14:textId="77777777" w:rsidR="00D22590" w:rsidRPr="00D53CF4" w:rsidRDefault="00D22590" w:rsidP="00B3604A">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Horario</w:t>
            </w:r>
          </w:p>
        </w:tc>
      </w:tr>
      <w:tr w:rsidR="00D22590" w:rsidRPr="00D53CF4" w14:paraId="6B6B63EA" w14:textId="77777777" w:rsidTr="00B36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tcBorders>
              <w:top w:val="single" w:sz="4" w:space="0" w:color="auto"/>
            </w:tcBorders>
            <w:shd w:val="clear" w:color="auto" w:fill="auto"/>
          </w:tcPr>
          <w:p w14:paraId="56F8EF31" w14:textId="77777777" w:rsidR="00D22590" w:rsidRPr="00D53CF4" w:rsidRDefault="00D22590" w:rsidP="00B3604A">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Nateglinida</w:t>
            </w:r>
            <w:proofErr w:type="spellEnd"/>
          </w:p>
        </w:tc>
        <w:tc>
          <w:tcPr>
            <w:tcW w:w="1858" w:type="dxa"/>
            <w:tcBorders>
              <w:top w:val="single" w:sz="4" w:space="0" w:color="auto"/>
            </w:tcBorders>
            <w:shd w:val="clear" w:color="auto" w:fill="auto"/>
          </w:tcPr>
          <w:p w14:paraId="26FCFD99" w14:textId="77777777" w:rsidR="00D22590" w:rsidRPr="00D53CF4" w:rsidRDefault="00D22590" w:rsidP="00B3604A">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60</w:t>
            </w:r>
          </w:p>
        </w:tc>
        <w:tc>
          <w:tcPr>
            <w:tcW w:w="2143" w:type="dxa"/>
            <w:tcBorders>
              <w:top w:val="single" w:sz="4" w:space="0" w:color="auto"/>
            </w:tcBorders>
            <w:shd w:val="clear" w:color="auto" w:fill="auto"/>
          </w:tcPr>
          <w:p w14:paraId="5299A568" w14:textId="77777777" w:rsidR="00D22590" w:rsidRPr="00D53CF4" w:rsidRDefault="00D22590" w:rsidP="00B3604A">
            <w:pPr>
              <w:pStyle w:val="Prrafodelista"/>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10:00am</w:t>
            </w:r>
            <w:r>
              <w:rPr>
                <w:rFonts w:ascii="Times New Roman" w:hAnsi="Times New Roman" w:cs="Times New Roman"/>
                <w:sz w:val="20"/>
                <w:szCs w:val="20"/>
                <w:lang w:val="es-ES"/>
              </w:rPr>
              <w:t>,</w:t>
            </w:r>
            <w:r w:rsidRPr="00D53CF4">
              <w:rPr>
                <w:rFonts w:ascii="Times New Roman" w:hAnsi="Times New Roman" w:cs="Times New Roman"/>
                <w:sz w:val="20"/>
                <w:szCs w:val="20"/>
                <w:lang w:val="es-ES"/>
              </w:rPr>
              <w:t xml:space="preserve"> 9:00pm </w:t>
            </w:r>
          </w:p>
        </w:tc>
      </w:tr>
      <w:tr w:rsidR="00D22590" w:rsidRPr="00D53CF4" w14:paraId="52700186" w14:textId="77777777" w:rsidTr="00B3604A">
        <w:trPr>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14:paraId="11E4FFBF" w14:textId="77777777" w:rsidR="00D22590" w:rsidRPr="00D53CF4" w:rsidRDefault="00D22590" w:rsidP="00B3604A">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Miglitol</w:t>
            </w:r>
            <w:proofErr w:type="spellEnd"/>
          </w:p>
        </w:tc>
        <w:tc>
          <w:tcPr>
            <w:tcW w:w="1858" w:type="dxa"/>
            <w:shd w:val="clear" w:color="auto" w:fill="auto"/>
          </w:tcPr>
          <w:p w14:paraId="1934000E" w14:textId="77777777" w:rsidR="00D22590" w:rsidRPr="00D53CF4" w:rsidRDefault="00D22590" w:rsidP="00B3604A">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50</w:t>
            </w:r>
          </w:p>
        </w:tc>
        <w:tc>
          <w:tcPr>
            <w:tcW w:w="2143" w:type="dxa"/>
            <w:shd w:val="clear" w:color="auto" w:fill="auto"/>
          </w:tcPr>
          <w:p w14:paraId="7AF2DF5E" w14:textId="77777777" w:rsidR="00D22590" w:rsidRPr="00D53CF4" w:rsidRDefault="00D22590" w:rsidP="00B3604A">
            <w:pPr>
              <w:pStyle w:val="Prrafode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 xml:space="preserve">5:30 pm </w:t>
            </w:r>
          </w:p>
        </w:tc>
      </w:tr>
      <w:tr w:rsidR="00D22590" w:rsidRPr="00D53CF4" w14:paraId="17CD000B" w14:textId="77777777" w:rsidTr="00B36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shd w:val="clear" w:color="auto" w:fill="auto"/>
          </w:tcPr>
          <w:p w14:paraId="2DF74C92" w14:textId="77777777" w:rsidR="00D22590" w:rsidRPr="00D53CF4" w:rsidRDefault="00D22590" w:rsidP="00B3604A">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Acabosa</w:t>
            </w:r>
            <w:proofErr w:type="spellEnd"/>
          </w:p>
        </w:tc>
        <w:tc>
          <w:tcPr>
            <w:tcW w:w="1858" w:type="dxa"/>
            <w:tcBorders>
              <w:bottom w:val="nil"/>
            </w:tcBorders>
            <w:shd w:val="clear" w:color="auto" w:fill="auto"/>
          </w:tcPr>
          <w:p w14:paraId="03413D2F" w14:textId="77777777" w:rsidR="00D22590" w:rsidRPr="00D53CF4" w:rsidRDefault="00D22590" w:rsidP="00B3604A">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50</w:t>
            </w:r>
          </w:p>
        </w:tc>
        <w:tc>
          <w:tcPr>
            <w:tcW w:w="2143" w:type="dxa"/>
            <w:tcBorders>
              <w:bottom w:val="nil"/>
            </w:tcBorders>
            <w:shd w:val="clear" w:color="auto" w:fill="auto"/>
          </w:tcPr>
          <w:p w14:paraId="78D4D3C4" w14:textId="77777777" w:rsidR="00D22590" w:rsidRPr="00D53CF4" w:rsidRDefault="00D22590" w:rsidP="00B3604A">
            <w:pPr>
              <w:pStyle w:val="Prrafodelista"/>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 xml:space="preserve">10:30 am – 6:30 pm </w:t>
            </w:r>
          </w:p>
        </w:tc>
      </w:tr>
      <w:tr w:rsidR="00D22590" w:rsidRPr="00D53CF4" w14:paraId="11B35DB2" w14:textId="77777777" w:rsidTr="00B3604A">
        <w:trPr>
          <w:jc w:val="center"/>
        </w:trPr>
        <w:tc>
          <w:tcPr>
            <w:cnfStyle w:val="001000000000" w:firstRow="0" w:lastRow="0" w:firstColumn="1" w:lastColumn="0" w:oddVBand="0" w:evenVBand="0" w:oddHBand="0" w:evenHBand="0" w:firstRowFirstColumn="0" w:firstRowLastColumn="0" w:lastRowFirstColumn="0" w:lastRowLastColumn="0"/>
            <w:tcW w:w="1878" w:type="dxa"/>
            <w:tcBorders>
              <w:bottom w:val="single" w:sz="4" w:space="0" w:color="auto"/>
            </w:tcBorders>
            <w:shd w:val="clear" w:color="auto" w:fill="auto"/>
          </w:tcPr>
          <w:p w14:paraId="2E875786" w14:textId="77777777" w:rsidR="00D22590" w:rsidRPr="00D53CF4" w:rsidRDefault="00D22590" w:rsidP="00B3604A">
            <w:pPr>
              <w:pStyle w:val="Prrafodelista"/>
              <w:spacing w:after="0" w:line="240" w:lineRule="auto"/>
              <w:ind w:left="0"/>
              <w:jc w:val="both"/>
              <w:rPr>
                <w:rFonts w:ascii="Times New Roman" w:hAnsi="Times New Roman" w:cs="Times New Roman"/>
                <w:i w:val="0"/>
                <w:iCs w:val="0"/>
                <w:sz w:val="20"/>
                <w:szCs w:val="20"/>
                <w:lang w:val="es-ES"/>
              </w:rPr>
            </w:pPr>
            <w:proofErr w:type="spellStart"/>
            <w:r w:rsidRPr="00D53CF4">
              <w:rPr>
                <w:rFonts w:ascii="Times New Roman" w:hAnsi="Times New Roman" w:cs="Times New Roman"/>
                <w:i w:val="0"/>
                <w:iCs w:val="0"/>
                <w:sz w:val="20"/>
                <w:szCs w:val="20"/>
                <w:lang w:val="es-ES"/>
              </w:rPr>
              <w:t>Repaglinida</w:t>
            </w:r>
            <w:proofErr w:type="spellEnd"/>
          </w:p>
        </w:tc>
        <w:tc>
          <w:tcPr>
            <w:tcW w:w="1858" w:type="dxa"/>
            <w:tcBorders>
              <w:top w:val="nil"/>
              <w:bottom w:val="single" w:sz="4" w:space="0" w:color="auto"/>
            </w:tcBorders>
            <w:shd w:val="clear" w:color="auto" w:fill="auto"/>
          </w:tcPr>
          <w:p w14:paraId="19358BFE" w14:textId="77777777" w:rsidR="00D22590" w:rsidRPr="00D53CF4" w:rsidRDefault="00D22590" w:rsidP="00B3604A">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1</w:t>
            </w:r>
          </w:p>
        </w:tc>
        <w:tc>
          <w:tcPr>
            <w:tcW w:w="2143" w:type="dxa"/>
            <w:tcBorders>
              <w:top w:val="nil"/>
              <w:bottom w:val="single" w:sz="4" w:space="0" w:color="auto"/>
            </w:tcBorders>
            <w:shd w:val="clear" w:color="auto" w:fill="auto"/>
          </w:tcPr>
          <w:p w14:paraId="364860B9" w14:textId="77777777" w:rsidR="00D22590" w:rsidRPr="00D53CF4" w:rsidRDefault="00D22590" w:rsidP="00B3604A">
            <w:pPr>
              <w:pStyle w:val="Prrafode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D53CF4">
              <w:rPr>
                <w:rFonts w:ascii="Times New Roman" w:hAnsi="Times New Roman" w:cs="Times New Roman"/>
                <w:sz w:val="20"/>
                <w:szCs w:val="20"/>
                <w:lang w:val="es-ES"/>
              </w:rPr>
              <w:t>9:30 am – 2:30 pm</w:t>
            </w:r>
          </w:p>
        </w:tc>
      </w:tr>
    </w:tbl>
    <w:p w14:paraId="3BA0ED0E" w14:textId="77777777" w:rsidR="00B05D6E" w:rsidRPr="00D22590" w:rsidRDefault="00274F9B" w:rsidP="00274F9B">
      <w:pPr>
        <w:pStyle w:val="Ttulo2"/>
        <w:rPr>
          <w:lang w:val="en-GB" w:eastAsia="en-US"/>
        </w:rPr>
      </w:pPr>
      <w:r w:rsidRPr="00D22590">
        <w:rPr>
          <w:lang w:val="en-GB" w:eastAsia="en-US"/>
        </w:rPr>
        <w:t>System architecture</w:t>
      </w:r>
    </w:p>
    <w:p w14:paraId="27B30076" w14:textId="2CDEF7C1" w:rsidR="00B05D6E" w:rsidRDefault="00E34AD7">
      <w:pPr>
        <w:pStyle w:val="NoindentNormal"/>
        <w:rPr>
          <w:lang w:val="es-US"/>
        </w:rPr>
      </w:pPr>
      <w:r>
        <w:rPr>
          <w:lang w:val="es-US"/>
        </w:rPr>
        <w:t>La arquitectura del sistema</w:t>
      </w:r>
      <w:r w:rsidR="00B056D6">
        <w:rPr>
          <w:lang w:val="es-US"/>
        </w:rPr>
        <w:t xml:space="preserve">, mostrada en </w:t>
      </w:r>
      <w:r w:rsidR="00B056D6" w:rsidRPr="00881BE9">
        <w:rPr>
          <w:szCs w:val="20"/>
          <w:lang w:val="es-US"/>
        </w:rPr>
        <w:t xml:space="preserve">la </w:t>
      </w:r>
      <w:r w:rsidR="00B056D6" w:rsidRPr="00881BE9">
        <w:rPr>
          <w:szCs w:val="20"/>
          <w:lang w:val="es-US"/>
        </w:rPr>
        <w:fldChar w:fldCharType="begin"/>
      </w:r>
      <w:r w:rsidR="00B056D6" w:rsidRPr="00881BE9">
        <w:rPr>
          <w:szCs w:val="20"/>
          <w:lang w:val="es-US"/>
        </w:rPr>
        <w:instrText xml:space="preserve"> REF _Ref38419337 \h </w:instrText>
      </w:r>
      <w:r w:rsidR="00881BE9">
        <w:rPr>
          <w:szCs w:val="20"/>
          <w:lang w:val="es-US"/>
        </w:rPr>
        <w:instrText xml:space="preserve"> \* MERGEFORMAT </w:instrText>
      </w:r>
      <w:r w:rsidR="00B056D6" w:rsidRPr="00881BE9">
        <w:rPr>
          <w:szCs w:val="20"/>
          <w:lang w:val="es-US"/>
        </w:rPr>
      </w:r>
      <w:r w:rsidR="00B056D6" w:rsidRPr="00881BE9">
        <w:rPr>
          <w:szCs w:val="20"/>
          <w:lang w:val="es-US"/>
        </w:rPr>
        <w:fldChar w:fldCharType="separate"/>
      </w:r>
      <w:r w:rsidR="00881BE9" w:rsidRPr="00881BE9">
        <w:rPr>
          <w:b/>
          <w:szCs w:val="20"/>
          <w:lang w:val="es-US"/>
        </w:rPr>
        <w:t xml:space="preserve">Figure </w:t>
      </w:r>
      <w:r w:rsidR="00881BE9" w:rsidRPr="00881BE9">
        <w:rPr>
          <w:b/>
          <w:noProof/>
          <w:szCs w:val="20"/>
          <w:lang w:val="es-US"/>
        </w:rPr>
        <w:t>1</w:t>
      </w:r>
      <w:r w:rsidR="00B056D6" w:rsidRPr="00881BE9">
        <w:rPr>
          <w:szCs w:val="20"/>
          <w:lang w:val="es-US"/>
        </w:rPr>
        <w:fldChar w:fldCharType="end"/>
      </w:r>
      <w:r w:rsidR="00253EF5" w:rsidRPr="00881BE9">
        <w:rPr>
          <w:szCs w:val="20"/>
          <w:lang w:val="es-US"/>
        </w:rPr>
        <w:t>,</w:t>
      </w:r>
      <w:r w:rsidRPr="00881BE9">
        <w:rPr>
          <w:szCs w:val="20"/>
          <w:lang w:val="es-US"/>
        </w:rPr>
        <w:t xml:space="preserve"> </w:t>
      </w:r>
      <w:r w:rsidR="00B056D6" w:rsidRPr="00881BE9">
        <w:rPr>
          <w:szCs w:val="20"/>
          <w:lang w:val="es-US"/>
        </w:rPr>
        <w:t>es</w:t>
      </w:r>
      <w:r w:rsidRPr="00881BE9">
        <w:rPr>
          <w:szCs w:val="20"/>
          <w:lang w:val="es-US"/>
        </w:rPr>
        <w:t xml:space="preserve"> similar</w:t>
      </w:r>
      <w:r>
        <w:rPr>
          <w:lang w:val="es-US"/>
        </w:rPr>
        <w:t xml:space="preserve"> a la presenta</w:t>
      </w:r>
      <w:r w:rsidR="00B056D6">
        <w:rPr>
          <w:lang w:val="es-US"/>
        </w:rPr>
        <w:t>da</w:t>
      </w:r>
      <w:r>
        <w:rPr>
          <w:lang w:val="es-US"/>
        </w:rPr>
        <w:t xml:space="preserve"> en </w:t>
      </w:r>
      <w:r>
        <w:rPr>
          <w:lang w:val="es-US"/>
        </w:rPr>
        <w:fldChar w:fldCharType="begin" w:fldLock="1"/>
      </w:r>
      <w:r w:rsidR="007F1150">
        <w:rPr>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[19]","plainTextFormattedCitation":"[19]","previouslyFormattedCitation":"[19]"},"properties":{"noteIndex":0},"schema":"https://github.com/citation-style-language/schema/raw/master/csl-citation.json"}</w:instrText>
      </w:r>
      <w:r>
        <w:rPr>
          <w:lang w:val="es-US"/>
        </w:rPr>
        <w:fldChar w:fldCharType="separate"/>
      </w:r>
      <w:r w:rsidR="007F1150" w:rsidRPr="007F1150">
        <w:rPr>
          <w:noProof/>
          <w:lang w:val="es-US"/>
        </w:rPr>
        <w:t>[19]</w:t>
      </w:r>
      <w:r>
        <w:rPr>
          <w:lang w:val="es-US"/>
        </w:rPr>
        <w:fldChar w:fldCharType="end"/>
      </w:r>
      <w:r>
        <w:rPr>
          <w:lang w:val="es-US"/>
        </w:rPr>
        <w:t>.</w:t>
      </w:r>
      <w:r w:rsidR="00D53CF4">
        <w:rPr>
          <w:lang w:val="es-US"/>
        </w:rPr>
        <w:t xml:space="preserve"> A continuación, se describe cada una de las capas de la arquitectura.</w:t>
      </w:r>
    </w:p>
    <w:p w14:paraId="1925888F" w14:textId="0C7CE565" w:rsidR="00E34AD7" w:rsidRDefault="00D22590" w:rsidP="004F440E">
      <w:pPr>
        <w:ind w:firstLine="0"/>
        <w:jc w:val="center"/>
        <w:rPr>
          <w:lang w:val="es-US"/>
        </w:rPr>
      </w:pPr>
      <w:r>
        <w:rPr>
          <w:noProof/>
          <w:lang w:val="es-US"/>
        </w:rPr>
        <w:drawing>
          <wp:inline distT="0" distB="0" distL="0" distR="0" wp14:anchorId="2E79158E" wp14:editId="13C393CB">
            <wp:extent cx="3048006" cy="17160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006" cy="1716027"/>
                    </a:xfrm>
                    <a:prstGeom prst="rect">
                      <a:avLst/>
                    </a:prstGeom>
                  </pic:spPr>
                </pic:pic>
              </a:graphicData>
            </a:graphic>
          </wp:inline>
        </w:drawing>
      </w:r>
    </w:p>
    <w:p w14:paraId="4FF499AF" w14:textId="7D5F8392" w:rsidR="000E349E" w:rsidRPr="00DA4E1B" w:rsidRDefault="000E349E" w:rsidP="00DA4E1B">
      <w:pPr>
        <w:spacing w:before="120" w:after="120"/>
        <w:ind w:firstLine="0"/>
        <w:jc w:val="center"/>
        <w:rPr>
          <w:sz w:val="16"/>
          <w:lang w:val="es-US"/>
        </w:rPr>
      </w:pPr>
      <w:bookmarkStart w:id="6" w:name="_Ref38419337"/>
      <w:r w:rsidRPr="00DA4E1B">
        <w:rPr>
          <w:b/>
          <w:sz w:val="16"/>
          <w:lang w:val="es-US"/>
        </w:rPr>
        <w:t xml:space="preserve">Figure </w:t>
      </w:r>
      <w:r w:rsidRPr="00DA4E1B">
        <w:rPr>
          <w:b/>
          <w:sz w:val="16"/>
          <w:lang w:val="es-US"/>
        </w:rPr>
        <w:fldChar w:fldCharType="begin"/>
      </w:r>
      <w:r w:rsidRPr="00DA4E1B">
        <w:rPr>
          <w:b/>
          <w:sz w:val="16"/>
          <w:lang w:val="es-US"/>
        </w:rPr>
        <w:instrText xml:space="preserve"> SEQ Figure \* ARABIC </w:instrText>
      </w:r>
      <w:r w:rsidRPr="00DA4E1B">
        <w:rPr>
          <w:b/>
          <w:sz w:val="16"/>
          <w:lang w:val="es-US"/>
        </w:rPr>
        <w:fldChar w:fldCharType="separate"/>
      </w:r>
      <w:r w:rsidR="00881BE9">
        <w:rPr>
          <w:b/>
          <w:noProof/>
          <w:sz w:val="16"/>
          <w:lang w:val="es-US"/>
        </w:rPr>
        <w:t>1</w:t>
      </w:r>
      <w:r w:rsidRPr="00DA4E1B">
        <w:rPr>
          <w:b/>
          <w:sz w:val="16"/>
          <w:lang w:val="es-US"/>
        </w:rPr>
        <w:fldChar w:fldCharType="end"/>
      </w:r>
      <w:bookmarkEnd w:id="6"/>
      <w:r w:rsidRPr="00D22590">
        <w:rPr>
          <w:b/>
          <w:bCs/>
          <w:sz w:val="16"/>
          <w:lang w:val="es-ES"/>
        </w:rPr>
        <w:t>.</w:t>
      </w:r>
      <w:r w:rsidRPr="00DA4E1B">
        <w:rPr>
          <w:sz w:val="16"/>
          <w:lang w:val="es-US"/>
        </w:rPr>
        <w:t xml:space="preserve"> Arquitectura del sistema.</w:t>
      </w:r>
    </w:p>
    <w:p w14:paraId="75B8B034" w14:textId="6AADE0DA" w:rsidR="00DA4E1B" w:rsidRDefault="00DA4E1B" w:rsidP="00DA4E1B">
      <w:pPr>
        <w:ind w:firstLine="0"/>
        <w:rPr>
          <w:lang w:val="es-US"/>
        </w:rPr>
      </w:pPr>
      <w:proofErr w:type="spellStart"/>
      <w:r w:rsidRPr="00DA4E1B">
        <w:rPr>
          <w:i/>
          <w:lang w:val="es-US"/>
        </w:rPr>
        <w:t>Sensors</w:t>
      </w:r>
      <w:proofErr w:type="spellEnd"/>
      <w:r w:rsidRPr="00DA4E1B">
        <w:rPr>
          <w:i/>
          <w:lang w:val="es-US"/>
        </w:rPr>
        <w:t>/</w:t>
      </w:r>
      <w:proofErr w:type="spellStart"/>
      <w:r w:rsidRPr="00DA4E1B">
        <w:rPr>
          <w:i/>
          <w:lang w:val="es-US"/>
        </w:rPr>
        <w:t>actuators</w:t>
      </w:r>
      <w:proofErr w:type="spellEnd"/>
      <w:r>
        <w:rPr>
          <w:lang w:val="es-US"/>
        </w:rPr>
        <w:t>.</w:t>
      </w:r>
      <w:r w:rsidRPr="00DA4E1B">
        <w:rPr>
          <w:lang w:val="es-US"/>
        </w:rPr>
        <w:t xml:space="preserve"> </w:t>
      </w:r>
      <w:r w:rsidRPr="006F01C3">
        <w:rPr>
          <w:lang w:val="es-US"/>
        </w:rPr>
        <w:t xml:space="preserve">Esta capa está formada principalmente por </w:t>
      </w:r>
      <w:r>
        <w:rPr>
          <w:lang w:val="es-US"/>
        </w:rPr>
        <w:t>cuatro</w:t>
      </w:r>
      <w:r w:rsidRPr="006F01C3">
        <w:rPr>
          <w:lang w:val="es-US"/>
        </w:rPr>
        <w:t xml:space="preserve"> servomotores (Tower Pro Micro Servo 9g SG90) </w:t>
      </w:r>
      <w:r>
        <w:rPr>
          <w:lang w:val="es-US"/>
        </w:rPr>
        <w:fldChar w:fldCharType="begin" w:fldLock="1"/>
      </w:r>
      <w:r>
        <w:rPr>
          <w:lang w:val="es-US"/>
        </w:rPr>
        <w:instrText>ADDIN CSL_CITATION {"citationItems":[{"id":"ITEM-1","itemData":{"DOI":"10.1109/ISS1.2019.8907996","ISBN":"9781538677995","abstract":"Now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2019","id":"ITEM-1","issued":{"date-parts":[["2019","2"]]},"page":"565-569","title":"An intelligent medical box remotely controlled by doctor","type":"paper-conference"},"uris":["http://www.mendeley.com/documents/?uuid=bf98becd-95f8-474f-a13f-7cb3d86b34dd"]}],"mendeley":{"formattedCitation":"[24]","plainTextFormattedCitation":"[24]","previouslyFormattedCitation":"[24]"},"properties":{"noteIndex":0},"schema":"https://github.com/citation-style-language/schema/raw/master/csl-citation.json"}</w:instrText>
      </w:r>
      <w:r>
        <w:rPr>
          <w:lang w:val="es-US"/>
        </w:rPr>
        <w:fldChar w:fldCharType="separate"/>
      </w:r>
      <w:r w:rsidRPr="004079BA">
        <w:rPr>
          <w:noProof/>
          <w:lang w:val="es-US"/>
        </w:rPr>
        <w:t>[24]</w:t>
      </w:r>
      <w:r>
        <w:rPr>
          <w:lang w:val="es-US"/>
        </w:rPr>
        <w:fldChar w:fldCharType="end"/>
      </w:r>
      <w:r>
        <w:rPr>
          <w:lang w:val="es-US"/>
        </w:rPr>
        <w:t xml:space="preserve">, </w:t>
      </w:r>
      <w:r w:rsidRPr="00A3102F">
        <w:rPr>
          <w:lang w:val="es-US"/>
        </w:rPr>
        <w:t>que</w:t>
      </w:r>
      <w:r>
        <w:rPr>
          <w:lang w:val="es-US"/>
        </w:rPr>
        <w:t xml:space="preserve"> </w:t>
      </w:r>
      <w:r w:rsidRPr="00A42803">
        <w:rPr>
          <w:lang w:val="es-US"/>
        </w:rPr>
        <w:t xml:space="preserve">son los </w:t>
      </w:r>
      <w:r w:rsidR="005E6379">
        <w:rPr>
          <w:lang w:val="es-US"/>
        </w:rPr>
        <w:t xml:space="preserve">actuadores </w:t>
      </w:r>
      <w:r>
        <w:rPr>
          <w:lang w:val="es-US"/>
        </w:rPr>
        <w:t xml:space="preserve">que </w:t>
      </w:r>
      <w:r w:rsidRPr="00A42803">
        <w:rPr>
          <w:lang w:val="es-US"/>
        </w:rPr>
        <w:t>expulsa</w:t>
      </w:r>
      <w:r>
        <w:rPr>
          <w:lang w:val="es-US"/>
        </w:rPr>
        <w:t>n la caja de medicamento</w:t>
      </w:r>
      <w:r w:rsidR="005E6379">
        <w:rPr>
          <w:lang w:val="es-US"/>
        </w:rPr>
        <w:t>s que corresponde en cada momento,</w:t>
      </w:r>
      <w:r>
        <w:rPr>
          <w:lang w:val="es-US"/>
        </w:rPr>
        <w:t xml:space="preserve"> </w:t>
      </w:r>
      <w:r w:rsidR="005E6379">
        <w:rPr>
          <w:lang w:val="es-US"/>
        </w:rPr>
        <w:t>a través de</w:t>
      </w:r>
      <w:r>
        <w:rPr>
          <w:lang w:val="es-US"/>
        </w:rPr>
        <w:t xml:space="preserve"> uno de los cuatro compartimientos que tiene el dispensador. </w:t>
      </w:r>
      <w:r w:rsidR="005E6379">
        <w:rPr>
          <w:lang w:val="es-US"/>
        </w:rPr>
        <w:t xml:space="preserve">Estos </w:t>
      </w:r>
      <w:r>
        <w:rPr>
          <w:lang w:val="es-US"/>
        </w:rPr>
        <w:t xml:space="preserve">servomotores son controlados por un computador de placa simple Arduino Uno R3 (ver </w:t>
      </w:r>
      <w:r>
        <w:rPr>
          <w:lang w:val="es-US"/>
        </w:rPr>
        <w:fldChar w:fldCharType="begin"/>
      </w:r>
      <w:r>
        <w:rPr>
          <w:lang w:val="es-US"/>
        </w:rPr>
        <w:instrText xml:space="preserve"> REF _Ref38092027 \h </w:instrText>
      </w:r>
      <w:r>
        <w:rPr>
          <w:lang w:val="es-US"/>
        </w:rPr>
      </w:r>
      <w:r>
        <w:rPr>
          <w:lang w:val="es-US"/>
        </w:rPr>
        <w:fldChar w:fldCharType="separate"/>
      </w:r>
      <w:r w:rsidR="00881BE9" w:rsidRPr="000E349E">
        <w:rPr>
          <w:b/>
          <w:lang w:val="es-US"/>
        </w:rPr>
        <w:t xml:space="preserve">Figure </w:t>
      </w:r>
      <w:r w:rsidR="00881BE9">
        <w:rPr>
          <w:b/>
          <w:noProof/>
          <w:lang w:val="es-US"/>
        </w:rPr>
        <w:t>2</w:t>
      </w:r>
      <w:r>
        <w:rPr>
          <w:lang w:val="es-US"/>
        </w:rPr>
        <w:fldChar w:fldCharType="end"/>
      </w:r>
      <w:r>
        <w:rPr>
          <w:lang w:val="es-US"/>
        </w:rPr>
        <w:t xml:space="preserve"> y la </w:t>
      </w:r>
      <w:r>
        <w:rPr>
          <w:lang w:val="es-US"/>
        </w:rPr>
        <w:fldChar w:fldCharType="begin"/>
      </w:r>
      <w:r>
        <w:rPr>
          <w:lang w:val="es-US"/>
        </w:rPr>
        <w:instrText xml:space="preserve"> REF _Ref38205719 \h </w:instrText>
      </w:r>
      <w:r>
        <w:rPr>
          <w:lang w:val="es-US"/>
        </w:rPr>
      </w:r>
      <w:r>
        <w:rPr>
          <w:lang w:val="es-US"/>
        </w:rPr>
        <w:fldChar w:fldCharType="separate"/>
      </w:r>
      <w:r w:rsidR="00881BE9" w:rsidRPr="000E349E">
        <w:rPr>
          <w:b/>
          <w:lang w:val="es-US"/>
        </w:rPr>
        <w:t xml:space="preserve">Figure </w:t>
      </w:r>
      <w:r w:rsidR="00881BE9">
        <w:rPr>
          <w:b/>
          <w:noProof/>
          <w:lang w:val="es-US"/>
        </w:rPr>
        <w:t>4</w:t>
      </w:r>
      <w:r>
        <w:rPr>
          <w:lang w:val="es-US"/>
        </w:rPr>
        <w:fldChar w:fldCharType="end"/>
      </w:r>
      <w:r w:rsidRPr="00515937">
        <w:rPr>
          <w:b/>
          <w:bCs/>
          <w:lang w:val="es-US"/>
        </w:rPr>
        <w:t>.A</w:t>
      </w:r>
      <w:r>
        <w:rPr>
          <w:lang w:val="es-US"/>
        </w:rPr>
        <w:t xml:space="preserve">). </w:t>
      </w:r>
      <w:r w:rsidR="005E6379">
        <w:rPr>
          <w:lang w:val="es-US"/>
        </w:rPr>
        <w:t>Como sensor</w:t>
      </w:r>
      <w:r w:rsidR="00BC17AB">
        <w:rPr>
          <w:lang w:val="es-US"/>
        </w:rPr>
        <w:t>es</w:t>
      </w:r>
      <w:r w:rsidR="005E6379">
        <w:rPr>
          <w:lang w:val="es-US"/>
        </w:rPr>
        <w:t xml:space="preserve">, tenemos </w:t>
      </w:r>
      <w:r w:rsidR="00BC17AB">
        <w:rPr>
          <w:lang w:val="es-US"/>
        </w:rPr>
        <w:t>un PIR, que detecta movim</w:t>
      </w:r>
      <w:r w:rsidR="00D22590">
        <w:rPr>
          <w:lang w:val="es-US"/>
        </w:rPr>
        <w:t>iento</w:t>
      </w:r>
      <w:r w:rsidR="00BC17AB">
        <w:rPr>
          <w:lang w:val="es-US"/>
        </w:rPr>
        <w:t xml:space="preserve">s cercanos y </w:t>
      </w:r>
      <w:r w:rsidR="005E6379">
        <w:rPr>
          <w:lang w:val="es-US"/>
        </w:rPr>
        <w:t>l</w:t>
      </w:r>
      <w:r>
        <w:rPr>
          <w:lang w:val="es-US"/>
        </w:rPr>
        <w:t>a cámara que se utiliz</w:t>
      </w:r>
      <w:r w:rsidR="005E6379">
        <w:rPr>
          <w:lang w:val="es-US"/>
        </w:rPr>
        <w:t>a</w:t>
      </w:r>
      <w:r>
        <w:rPr>
          <w:lang w:val="es-US"/>
        </w:rPr>
        <w:t xml:space="preserve"> para la identificación facial</w:t>
      </w:r>
      <w:r w:rsidR="005E6379">
        <w:rPr>
          <w:lang w:val="es-US"/>
        </w:rPr>
        <w:t>,</w:t>
      </w:r>
      <w:r>
        <w:rPr>
          <w:lang w:val="es-US"/>
        </w:rPr>
        <w:t xml:space="preserve"> </w:t>
      </w:r>
      <w:r w:rsidR="005E6379">
        <w:rPr>
          <w:lang w:val="es-US"/>
        </w:rPr>
        <w:t>una</w:t>
      </w:r>
      <w:r w:rsidRPr="00A3102F">
        <w:rPr>
          <w:lang w:val="es-US"/>
        </w:rPr>
        <w:t xml:space="preserve"> Raspberry Pi Camera </w:t>
      </w:r>
      <w:proofErr w:type="spellStart"/>
      <w:r w:rsidRPr="00A3102F">
        <w:rPr>
          <w:lang w:val="es-US"/>
        </w:rPr>
        <w:t>Board</w:t>
      </w:r>
      <w:proofErr w:type="spellEnd"/>
      <w:r w:rsidRPr="00A3102F">
        <w:rPr>
          <w:lang w:val="es-US"/>
        </w:rPr>
        <w:t xml:space="preserve"> v1.3</w:t>
      </w:r>
      <w:r w:rsidR="005E6379">
        <w:rPr>
          <w:lang w:val="es-US"/>
        </w:rPr>
        <w:t>,</w:t>
      </w:r>
      <w:r>
        <w:rPr>
          <w:lang w:val="es-US"/>
        </w:rPr>
        <w:t xml:space="preserve"> </w:t>
      </w:r>
      <w:r w:rsidR="005E6379">
        <w:rPr>
          <w:lang w:val="es-US"/>
        </w:rPr>
        <w:t>que</w:t>
      </w:r>
      <w:r>
        <w:rPr>
          <w:lang w:val="es-US"/>
        </w:rPr>
        <w:t xml:space="preserve"> se encuentra en una pequeña ranura en la parte centro-frontal-superior del dispensador (ver </w:t>
      </w:r>
      <w:r w:rsidRPr="00F51D6A">
        <w:rPr>
          <w:b/>
          <w:bCs/>
          <w:lang w:val="es-US"/>
        </w:rPr>
        <w:fldChar w:fldCharType="begin"/>
      </w:r>
      <w:r w:rsidRPr="00F51D6A">
        <w:rPr>
          <w:b/>
          <w:bCs/>
          <w:lang w:val="es-US"/>
        </w:rPr>
        <w:instrText xml:space="preserve"> REF _Ref38205719 \h </w:instrText>
      </w:r>
      <w:r>
        <w:rPr>
          <w:b/>
          <w:bCs/>
          <w:lang w:val="es-US"/>
        </w:rPr>
        <w:instrText xml:space="preserve"> \* MERGEFORMAT </w:instrText>
      </w:r>
      <w:r w:rsidRPr="00F51D6A">
        <w:rPr>
          <w:b/>
          <w:bCs/>
          <w:lang w:val="es-US"/>
        </w:rPr>
      </w:r>
      <w:r w:rsidRPr="00F51D6A">
        <w:rPr>
          <w:b/>
          <w:bCs/>
          <w:lang w:val="es-US"/>
        </w:rPr>
        <w:fldChar w:fldCharType="separate"/>
      </w:r>
      <w:r w:rsidR="00881BE9" w:rsidRPr="00881BE9">
        <w:rPr>
          <w:b/>
          <w:bCs/>
          <w:lang w:val="es-US"/>
        </w:rPr>
        <w:t xml:space="preserve">Figure </w:t>
      </w:r>
      <w:r w:rsidR="00881BE9">
        <w:rPr>
          <w:b/>
          <w:noProof/>
          <w:lang w:val="es-US"/>
        </w:rPr>
        <w:t>4</w:t>
      </w:r>
      <w:r w:rsidRPr="00F51D6A">
        <w:rPr>
          <w:b/>
          <w:bCs/>
          <w:lang w:val="es-US"/>
        </w:rPr>
        <w:fldChar w:fldCharType="end"/>
      </w:r>
      <w:r w:rsidRPr="00F51D6A">
        <w:rPr>
          <w:b/>
          <w:bCs/>
          <w:lang w:val="es-US"/>
        </w:rPr>
        <w:t>.B</w:t>
      </w:r>
      <w:r>
        <w:rPr>
          <w:b/>
          <w:bCs/>
          <w:lang w:val="es-US"/>
        </w:rPr>
        <w:t>)</w:t>
      </w:r>
      <w:r w:rsidRPr="00F51D6A">
        <w:rPr>
          <w:lang w:val="es-US"/>
        </w:rPr>
        <w:t>.</w:t>
      </w:r>
      <w:r>
        <w:rPr>
          <w:lang w:val="es-US"/>
        </w:rPr>
        <w:t xml:space="preserve"> </w:t>
      </w:r>
      <w:r w:rsidR="00B00156">
        <w:rPr>
          <w:lang w:val="es-US"/>
        </w:rPr>
        <w:t xml:space="preserve"> </w:t>
      </w:r>
      <w:r w:rsidR="00D22590">
        <w:rPr>
          <w:lang w:val="es-US"/>
        </w:rPr>
        <w:t xml:space="preserve">Un </w:t>
      </w:r>
      <w:proofErr w:type="spellStart"/>
      <w:r w:rsidR="00B00156">
        <w:rPr>
          <w:lang w:val="es-US"/>
        </w:rPr>
        <w:t>buzzer</w:t>
      </w:r>
      <w:proofErr w:type="spellEnd"/>
      <w:r w:rsidR="00B00156">
        <w:rPr>
          <w:lang w:val="es-US"/>
        </w:rPr>
        <w:t xml:space="preserve"> que </w:t>
      </w:r>
      <w:r w:rsidR="00D22590">
        <w:rPr>
          <w:lang w:val="es-US"/>
        </w:rPr>
        <w:t xml:space="preserve">como actuador que </w:t>
      </w:r>
      <w:r w:rsidR="00B00156">
        <w:rPr>
          <w:lang w:val="es-US"/>
        </w:rPr>
        <w:t>emite sonidos</w:t>
      </w:r>
      <w:r w:rsidR="00D22590">
        <w:rPr>
          <w:lang w:val="es-US"/>
        </w:rPr>
        <w:t xml:space="preserve">, los leds que emiten una </w:t>
      </w:r>
      <w:r w:rsidR="00B00156">
        <w:rPr>
          <w:lang w:val="es-US"/>
        </w:rPr>
        <w:t>luz</w:t>
      </w:r>
      <w:r w:rsidR="00D22590">
        <w:rPr>
          <w:lang w:val="es-US"/>
        </w:rPr>
        <w:t xml:space="preserve"> por cada </w:t>
      </w:r>
      <w:r w:rsidR="00B00156">
        <w:rPr>
          <w:lang w:val="es-US"/>
        </w:rPr>
        <w:t>compartimento.</w:t>
      </w:r>
    </w:p>
    <w:p w14:paraId="1E3B14E1" w14:textId="77777777" w:rsidR="00D22590" w:rsidRDefault="00D22590" w:rsidP="00D22590">
      <w:pPr>
        <w:pStyle w:val="NoindentNormal"/>
        <w:spacing w:before="120"/>
        <w:rPr>
          <w:lang w:val="es-US"/>
        </w:rPr>
      </w:pPr>
      <w:r w:rsidRPr="00DA4E1B">
        <w:rPr>
          <w:i/>
          <w:lang w:val="es-US"/>
        </w:rPr>
        <w:t xml:space="preserve">Local </w:t>
      </w:r>
      <w:proofErr w:type="spellStart"/>
      <w:r w:rsidRPr="00DA4E1B">
        <w:rPr>
          <w:i/>
          <w:lang w:val="es-US"/>
        </w:rPr>
        <w:t>computing</w:t>
      </w:r>
      <w:proofErr w:type="spellEnd"/>
      <w:r>
        <w:rPr>
          <w:lang w:val="es-US"/>
        </w:rPr>
        <w:t xml:space="preserve">. Esta capa se encarga de detectar los rostros al tomar las fotografías que son necesarias para el registro del paciente. La aplicación móvil detecta los rostros de personas utilizando la </w:t>
      </w:r>
      <w:r w:rsidRPr="00BD78A6">
        <w:rPr>
          <w:lang w:val="es-US"/>
        </w:rPr>
        <w:t xml:space="preserve">biblioteca Visión en </w:t>
      </w:r>
      <w:proofErr w:type="spellStart"/>
      <w:r w:rsidRPr="00BD78A6">
        <w:rPr>
          <w:lang w:val="es-US"/>
        </w:rPr>
        <w:t>AndroidStudio</w:t>
      </w:r>
      <w:proofErr w:type="spellEnd"/>
      <w:r>
        <w:rPr>
          <w:lang w:val="es-US"/>
        </w:rPr>
        <w:t xml:space="preserve">, asegurándose que las imágenes que se están capturando son rostros de personas. La identificación del paciente se realiza utilizando una aplicación de identificación de rostros (FIA) desarrollada en Python (versión 2.7) con la biblioteca </w:t>
      </w:r>
      <w:proofErr w:type="spellStart"/>
      <w:r w:rsidRPr="007E2C05">
        <w:rPr>
          <w:lang w:val="es-US"/>
        </w:rPr>
        <w:t>OpenCV</w:t>
      </w:r>
      <w:proofErr w:type="spellEnd"/>
      <w:r w:rsidRPr="007E2C05">
        <w:rPr>
          <w:lang w:val="es-US"/>
        </w:rPr>
        <w:t xml:space="preserve"> </w:t>
      </w:r>
      <w:r>
        <w:rPr>
          <w:lang w:val="es-US"/>
        </w:rPr>
        <w:t>(</w:t>
      </w:r>
      <w:r w:rsidRPr="007E2C05">
        <w:rPr>
          <w:lang w:val="es-US"/>
        </w:rPr>
        <w:t>versión 2.7</w:t>
      </w:r>
      <w:r>
        <w:rPr>
          <w:lang w:val="es-US"/>
        </w:rPr>
        <w:t>). Esta aplicación se ejecuta en una Raspberry Pi 3 modelo B+.</w:t>
      </w:r>
    </w:p>
    <w:p w14:paraId="5B9CC577" w14:textId="0FA50E01" w:rsidR="00D22590" w:rsidRDefault="00D22590" w:rsidP="00D22590">
      <w:pPr>
        <w:pStyle w:val="NoindentNormal"/>
        <w:spacing w:before="120"/>
        <w:rPr>
          <w:lang w:val="es-US"/>
        </w:rPr>
      </w:pPr>
      <w:r w:rsidRPr="00DA4E1B">
        <w:rPr>
          <w:i/>
          <w:lang w:val="es-US"/>
        </w:rPr>
        <w:t>C</w:t>
      </w:r>
      <w:r>
        <w:rPr>
          <w:i/>
          <w:lang w:val="es-US"/>
        </w:rPr>
        <w:t>l</w:t>
      </w:r>
      <w:r w:rsidRPr="00DA4E1B">
        <w:rPr>
          <w:i/>
          <w:lang w:val="es-US"/>
        </w:rPr>
        <w:t xml:space="preserve">oud </w:t>
      </w:r>
      <w:proofErr w:type="spellStart"/>
      <w:r w:rsidRPr="00DA4E1B">
        <w:rPr>
          <w:i/>
          <w:lang w:val="es-US"/>
        </w:rPr>
        <w:t>computing</w:t>
      </w:r>
      <w:proofErr w:type="spellEnd"/>
      <w:r>
        <w:rPr>
          <w:lang w:val="es-US"/>
        </w:rPr>
        <w:t xml:space="preserve">. Usamos servicios </w:t>
      </w:r>
      <w:proofErr w:type="spellStart"/>
      <w:r>
        <w:rPr>
          <w:lang w:val="es-US"/>
        </w:rPr>
        <w:t>RESTful</w:t>
      </w:r>
      <w:proofErr w:type="spellEnd"/>
      <w:r>
        <w:rPr>
          <w:lang w:val="es-US"/>
        </w:rPr>
        <w:t xml:space="preserve"> en la nube para el procesamiento, almacenamiento y </w:t>
      </w:r>
      <w:r w:rsidR="008904C7">
        <w:rPr>
          <w:lang w:val="es-US"/>
        </w:rPr>
        <w:t>la gestión</w:t>
      </w:r>
      <w:r>
        <w:rPr>
          <w:lang w:val="es-US"/>
        </w:rPr>
        <w:t xml:space="preserve"> de bases de datos (concretamente, en PostgreSQL, versión 10.8). Además de almacenar información en la base de datos PostgreSQL, se crea una carpeta para cada paciente en la que se almacenan las fotografías que sirven para su posterior identificación. </w:t>
      </w:r>
    </w:p>
    <w:p w14:paraId="06A25F9F" w14:textId="77777777" w:rsidR="00D22590" w:rsidRDefault="00D22590" w:rsidP="00DA4E1B">
      <w:pPr>
        <w:ind w:firstLine="0"/>
        <w:rPr>
          <w:lang w:val="es-US"/>
        </w:rPr>
      </w:pPr>
    </w:p>
    <w:p w14:paraId="2ABDB11B" w14:textId="31871C32" w:rsidR="00D22590" w:rsidRDefault="008904C7" w:rsidP="00D22590">
      <w:pPr>
        <w:ind w:firstLine="0"/>
        <w:jc w:val="center"/>
        <w:rPr>
          <w:lang w:val="es-US"/>
        </w:rPr>
      </w:pPr>
      <w:r>
        <w:rPr>
          <w:noProof/>
          <w:lang w:val="es-US"/>
        </w:rPr>
        <w:drawing>
          <wp:inline distT="0" distB="0" distL="0" distR="0" wp14:anchorId="275177DE" wp14:editId="001E4072">
            <wp:extent cx="4329430" cy="3162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penserDiagram.png"/>
                    <pic:cNvPicPr/>
                  </pic:nvPicPr>
                  <pic:blipFill rotWithShape="1">
                    <a:blip r:embed="rId9">
                      <a:extLst>
                        <a:ext uri="{28A0092B-C50C-407E-A947-70E740481C1C}">
                          <a14:useLocalDpi xmlns:a14="http://schemas.microsoft.com/office/drawing/2010/main" val="0"/>
                        </a:ext>
                      </a:extLst>
                    </a:blip>
                    <a:srcRect t="1" b="2350"/>
                    <a:stretch/>
                  </pic:blipFill>
                  <pic:spPr bwMode="auto">
                    <a:xfrm>
                      <a:off x="0" y="0"/>
                      <a:ext cx="4341610" cy="3171197"/>
                    </a:xfrm>
                    <a:prstGeom prst="rect">
                      <a:avLst/>
                    </a:prstGeom>
                    <a:ln>
                      <a:noFill/>
                    </a:ln>
                    <a:extLst>
                      <a:ext uri="{53640926-AAD7-44D8-BBD7-CCE9431645EC}">
                        <a14:shadowObscured xmlns:a14="http://schemas.microsoft.com/office/drawing/2010/main"/>
                      </a:ext>
                    </a:extLst>
                  </pic:spPr>
                </pic:pic>
              </a:graphicData>
            </a:graphic>
          </wp:inline>
        </w:drawing>
      </w:r>
    </w:p>
    <w:p w14:paraId="4A401D71" w14:textId="2716ED22" w:rsidR="00D22590" w:rsidRPr="000E349E" w:rsidRDefault="00D22590" w:rsidP="00D22590">
      <w:pPr>
        <w:pStyle w:val="Descripcin"/>
        <w:spacing w:before="120" w:after="120"/>
        <w:jc w:val="center"/>
        <w:rPr>
          <w:bCs/>
          <w:lang w:val="es-US"/>
        </w:rPr>
      </w:pPr>
      <w:bookmarkStart w:id="7" w:name="_Ref38092027"/>
      <w:r w:rsidRPr="000E349E">
        <w:rPr>
          <w:b/>
          <w:lang w:val="es-US"/>
        </w:rPr>
        <w:t xml:space="preserve">Figure </w:t>
      </w:r>
      <w:r w:rsidRPr="000E349E">
        <w:rPr>
          <w:b/>
          <w:lang w:val="es-US"/>
        </w:rPr>
        <w:fldChar w:fldCharType="begin"/>
      </w:r>
      <w:r w:rsidRPr="000E349E">
        <w:rPr>
          <w:b/>
          <w:lang w:val="es-US"/>
        </w:rPr>
        <w:instrText xml:space="preserve"> SEQ Figure \* ARABIC </w:instrText>
      </w:r>
      <w:r w:rsidRPr="000E349E">
        <w:rPr>
          <w:b/>
          <w:lang w:val="es-US"/>
        </w:rPr>
        <w:fldChar w:fldCharType="separate"/>
      </w:r>
      <w:r w:rsidR="00881BE9">
        <w:rPr>
          <w:b/>
          <w:noProof/>
          <w:lang w:val="es-US"/>
        </w:rPr>
        <w:t>2</w:t>
      </w:r>
      <w:r w:rsidRPr="000E349E">
        <w:rPr>
          <w:b/>
          <w:lang w:val="es-US"/>
        </w:rPr>
        <w:fldChar w:fldCharType="end"/>
      </w:r>
      <w:bookmarkEnd w:id="7"/>
      <w:r w:rsidRPr="000E349E">
        <w:rPr>
          <w:b/>
          <w:lang w:val="es-US"/>
        </w:rPr>
        <w:t>.</w:t>
      </w:r>
      <w:r w:rsidRPr="000E349E">
        <w:rPr>
          <w:bCs/>
          <w:lang w:val="es-US"/>
        </w:rPr>
        <w:t xml:space="preserve"> </w:t>
      </w:r>
      <w:r>
        <w:rPr>
          <w:bCs/>
          <w:lang w:val="es-US"/>
        </w:rPr>
        <w:t>Diseño</w:t>
      </w:r>
      <w:r w:rsidRPr="000E349E">
        <w:rPr>
          <w:bCs/>
          <w:lang w:val="es-US"/>
        </w:rPr>
        <w:t xml:space="preserve"> del dispensador de medicinas</w:t>
      </w:r>
    </w:p>
    <w:p w14:paraId="04BFAA81" w14:textId="77777777" w:rsidR="00E34AD7" w:rsidRDefault="00DA4E1B" w:rsidP="00DA4E1B">
      <w:pPr>
        <w:pStyle w:val="NoindentNormal"/>
        <w:spacing w:before="120"/>
        <w:rPr>
          <w:lang w:val="es-US"/>
        </w:rPr>
      </w:pPr>
      <w:proofErr w:type="spellStart"/>
      <w:r w:rsidRPr="00DA4E1B">
        <w:rPr>
          <w:i/>
          <w:lang w:val="es-US"/>
        </w:rPr>
        <w:t>User</w:t>
      </w:r>
      <w:proofErr w:type="spellEnd"/>
      <w:r w:rsidRPr="00DA4E1B">
        <w:rPr>
          <w:i/>
          <w:lang w:val="es-US"/>
        </w:rPr>
        <w:t xml:space="preserve"> </w:t>
      </w:r>
      <w:proofErr w:type="spellStart"/>
      <w:r w:rsidRPr="00DA4E1B">
        <w:rPr>
          <w:i/>
          <w:lang w:val="es-US"/>
        </w:rPr>
        <w:t>interaction</w:t>
      </w:r>
      <w:proofErr w:type="spellEnd"/>
      <w:r>
        <w:rPr>
          <w:lang w:val="es-US"/>
        </w:rPr>
        <w:t xml:space="preserve">. </w:t>
      </w:r>
      <w:r w:rsidR="008273DA">
        <w:rPr>
          <w:lang w:val="es-US"/>
        </w:rPr>
        <w:t xml:space="preserve">El </w:t>
      </w:r>
      <w:r w:rsidR="00690C14">
        <w:rPr>
          <w:lang w:val="es-US"/>
        </w:rPr>
        <w:t xml:space="preserve">dispensador funciona de forma poco intrusiva, de modo que al detectar el sensor PIR cualquier movimiento cerca del dispensador, se activa la cámara </w:t>
      </w:r>
      <w:r w:rsidR="00EF5C5A">
        <w:rPr>
          <w:lang w:val="es-US"/>
        </w:rPr>
        <w:t xml:space="preserve"> </w:t>
      </w:r>
      <w:r w:rsidR="00690C14">
        <w:rPr>
          <w:lang w:val="es-US"/>
        </w:rPr>
        <w:t xml:space="preserve">para </w:t>
      </w:r>
      <w:r w:rsidR="00EF5C5A">
        <w:rPr>
          <w:lang w:val="es-US"/>
        </w:rPr>
        <w:t xml:space="preserve">intentar identificar si la persona que se acerca es un </w:t>
      </w:r>
      <w:r w:rsidR="008273DA">
        <w:rPr>
          <w:lang w:val="es-US"/>
        </w:rPr>
        <w:t>paciente</w:t>
      </w:r>
      <w:r w:rsidR="00EF5C5A">
        <w:rPr>
          <w:lang w:val="es-US"/>
        </w:rPr>
        <w:t xml:space="preserve"> registrado. En ese caso, tras </w:t>
      </w:r>
      <w:r w:rsidR="008273DA">
        <w:rPr>
          <w:lang w:val="es-US"/>
        </w:rPr>
        <w:t>identificar</w:t>
      </w:r>
      <w:r w:rsidR="00EF5C5A">
        <w:rPr>
          <w:lang w:val="es-US"/>
        </w:rPr>
        <w:t xml:space="preserve">lo, si es la hora de tomar alguna de sus medicinas, </w:t>
      </w:r>
      <w:r w:rsidR="008273DA">
        <w:rPr>
          <w:lang w:val="es-US"/>
        </w:rPr>
        <w:t xml:space="preserve">se </w:t>
      </w:r>
      <w:r w:rsidR="00EF5C5A" w:rsidRPr="00EF5C5A">
        <w:rPr>
          <w:lang w:val="es-ES"/>
        </w:rPr>
        <w:t>las dispensar</w:t>
      </w:r>
      <w:r w:rsidR="00EF5C5A">
        <w:rPr>
          <w:lang w:val="es-ES"/>
        </w:rPr>
        <w:t>á. En caso contrario, se le mostrará en la pantalla LCD el mensaje de la hora en la que le toca tomar la siguiente dosis</w:t>
      </w:r>
      <w:r w:rsidR="008273DA">
        <w:rPr>
          <w:lang w:val="es-US"/>
        </w:rPr>
        <w:t>. Otra</w:t>
      </w:r>
      <w:r w:rsidR="00E34AD7">
        <w:rPr>
          <w:lang w:val="es-US"/>
        </w:rPr>
        <w:t xml:space="preserve"> forma de interacción </w:t>
      </w:r>
      <w:r w:rsidR="005662FA">
        <w:rPr>
          <w:lang w:val="es-US"/>
        </w:rPr>
        <w:t xml:space="preserve">con </w:t>
      </w:r>
      <w:r w:rsidR="00E34AD7">
        <w:rPr>
          <w:lang w:val="es-US"/>
        </w:rPr>
        <w:t xml:space="preserve">el sistema </w:t>
      </w:r>
      <w:r w:rsidR="005662FA">
        <w:rPr>
          <w:lang w:val="es-US"/>
        </w:rPr>
        <w:t xml:space="preserve">sería a través de </w:t>
      </w:r>
      <w:r w:rsidR="00E34AD7">
        <w:rPr>
          <w:lang w:val="es-US"/>
        </w:rPr>
        <w:t xml:space="preserve">la aplicación móvil, </w:t>
      </w:r>
      <w:r w:rsidR="005662FA">
        <w:rPr>
          <w:lang w:val="es-US"/>
        </w:rPr>
        <w:t xml:space="preserve">que principalmente será utilizada por los cuidadores. Así, serán éstos quienes </w:t>
      </w:r>
      <w:r w:rsidR="00E34AD7">
        <w:rPr>
          <w:lang w:val="es-US"/>
        </w:rPr>
        <w:t>in</w:t>
      </w:r>
      <w:r w:rsidR="005662FA">
        <w:rPr>
          <w:lang w:val="es-US"/>
        </w:rPr>
        <w:t xml:space="preserve">troducirán los </w:t>
      </w:r>
      <w:r w:rsidR="00E34AD7">
        <w:rPr>
          <w:lang w:val="es-US"/>
        </w:rPr>
        <w:t xml:space="preserve">datos de configuración del sistema, </w:t>
      </w:r>
      <w:r w:rsidR="005662FA">
        <w:rPr>
          <w:lang w:val="es-US"/>
        </w:rPr>
        <w:t xml:space="preserve">así </w:t>
      </w:r>
      <w:r w:rsidR="00E34AD7">
        <w:rPr>
          <w:lang w:val="es-US"/>
        </w:rPr>
        <w:t xml:space="preserve">como </w:t>
      </w:r>
      <w:r w:rsidR="005662FA">
        <w:rPr>
          <w:lang w:val="es-US"/>
        </w:rPr>
        <w:t xml:space="preserve">sus propios </w:t>
      </w:r>
      <w:r w:rsidR="00E34AD7">
        <w:rPr>
          <w:lang w:val="es-US"/>
        </w:rPr>
        <w:t>datos</w:t>
      </w:r>
      <w:r w:rsidR="005662FA">
        <w:rPr>
          <w:lang w:val="es-US"/>
        </w:rPr>
        <w:t xml:space="preserve"> y los de los</w:t>
      </w:r>
      <w:r w:rsidR="00E34AD7">
        <w:rPr>
          <w:lang w:val="es-US"/>
        </w:rPr>
        <w:t xml:space="preserve"> paciente</w:t>
      </w:r>
      <w:r w:rsidR="005662FA">
        <w:rPr>
          <w:lang w:val="es-US"/>
        </w:rPr>
        <w:t>s a su cargo</w:t>
      </w:r>
      <w:r w:rsidR="00E34AD7">
        <w:rPr>
          <w:lang w:val="es-US"/>
        </w:rPr>
        <w:t xml:space="preserve">, </w:t>
      </w:r>
      <w:r w:rsidR="005662FA">
        <w:rPr>
          <w:lang w:val="es-US"/>
        </w:rPr>
        <w:t xml:space="preserve">además de </w:t>
      </w:r>
      <w:r w:rsidR="00E34AD7">
        <w:rPr>
          <w:lang w:val="es-US"/>
        </w:rPr>
        <w:t>los medicamentos y horarios</w:t>
      </w:r>
      <w:r w:rsidR="005662FA">
        <w:rPr>
          <w:lang w:val="es-US"/>
        </w:rPr>
        <w:t xml:space="preserve"> en los que deben tomarlos</w:t>
      </w:r>
      <w:r w:rsidR="00E34AD7">
        <w:rPr>
          <w:lang w:val="es-US"/>
        </w:rPr>
        <w:t xml:space="preserve">. La aplicación móvil también sirve para que el cuidador reciba las notificaciones sobre si el paciente ha </w:t>
      </w:r>
      <w:r w:rsidR="005662FA">
        <w:rPr>
          <w:lang w:val="es-US"/>
        </w:rPr>
        <w:t>obtenido</w:t>
      </w:r>
      <w:r w:rsidR="00E34AD7">
        <w:rPr>
          <w:lang w:val="es-US"/>
        </w:rPr>
        <w:t xml:space="preserve"> o no los medicamentos</w:t>
      </w:r>
      <w:r w:rsidR="005662FA" w:rsidRPr="005662FA">
        <w:rPr>
          <w:lang w:val="es-US"/>
        </w:rPr>
        <w:t xml:space="preserve"> </w:t>
      </w:r>
      <w:r w:rsidR="005662FA">
        <w:rPr>
          <w:lang w:val="es-US"/>
        </w:rPr>
        <w:t>del dispensador</w:t>
      </w:r>
      <w:r w:rsidR="00E34AD7">
        <w:rPr>
          <w:lang w:val="es-US"/>
        </w:rPr>
        <w:t>. Si el paciente tiene las habilidades de utilizar su smartphone</w:t>
      </w:r>
      <w:r w:rsidR="00522814">
        <w:rPr>
          <w:lang w:val="es-US"/>
        </w:rPr>
        <w:t>,</w:t>
      </w:r>
      <w:r w:rsidR="00E34AD7">
        <w:rPr>
          <w:lang w:val="es-US"/>
        </w:rPr>
        <w:t xml:space="preserve"> podrá recibir por medio de la aplicación móvil los recordatorios sobre la ingesta de medicinas</w:t>
      </w:r>
      <w:r w:rsidR="007372D5">
        <w:rPr>
          <w:lang w:val="es-US"/>
        </w:rPr>
        <w:t xml:space="preserve"> </w:t>
      </w:r>
      <w:r w:rsidR="008273DA">
        <w:rPr>
          <w:lang w:val="es-US"/>
        </w:rPr>
        <w:fldChar w:fldCharType="begin" w:fldLock="1"/>
      </w:r>
      <w:r w:rsidR="00CF0E4E">
        <w:rPr>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[33]","plainTextFormattedCitation":"[33]","previouslyFormattedCitation":"[33]"},"properties":{"noteIndex":0},"schema":"https://github.com/citation-style-language/schema/raw/master/csl-citation.json"}</w:instrText>
      </w:r>
      <w:r w:rsidR="008273DA">
        <w:rPr>
          <w:lang w:val="es-US"/>
        </w:rPr>
        <w:fldChar w:fldCharType="separate"/>
      </w:r>
      <w:r w:rsidR="004079BA" w:rsidRPr="004079BA">
        <w:rPr>
          <w:noProof/>
          <w:lang w:val="es-US"/>
        </w:rPr>
        <w:t>[33]</w:t>
      </w:r>
      <w:r w:rsidR="008273DA">
        <w:rPr>
          <w:lang w:val="es-US"/>
        </w:rPr>
        <w:fldChar w:fldCharType="end"/>
      </w:r>
      <w:r w:rsidR="007372D5">
        <w:rPr>
          <w:lang w:val="es-US"/>
        </w:rPr>
        <w:fldChar w:fldCharType="begin" w:fldLock="1"/>
      </w:r>
      <w:r w:rsidR="00CF0E4E">
        <w:rPr>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[35]","plainTextFormattedCitation":"[35]","previouslyFormattedCitation":"[35]"},"properties":{"noteIndex":0},"schema":"https://github.com/citation-style-language/schema/raw/master/csl-citation.json"}</w:instrText>
      </w:r>
      <w:r w:rsidR="007372D5">
        <w:rPr>
          <w:lang w:val="es-US"/>
        </w:rPr>
        <w:fldChar w:fldCharType="separate"/>
      </w:r>
      <w:r w:rsidR="004079BA" w:rsidRPr="004079BA">
        <w:rPr>
          <w:noProof/>
          <w:lang w:val="es-US"/>
        </w:rPr>
        <w:t>[35]</w:t>
      </w:r>
      <w:r w:rsidR="007372D5">
        <w:rPr>
          <w:lang w:val="es-US"/>
        </w:rPr>
        <w:fldChar w:fldCharType="end"/>
      </w:r>
      <w:r w:rsidR="00E34AD7">
        <w:rPr>
          <w:lang w:val="es-US"/>
        </w:rPr>
        <w:t xml:space="preserve">. En </w:t>
      </w:r>
      <w:r w:rsidR="00E34AD7" w:rsidRPr="008273DA">
        <w:rPr>
          <w:lang w:val="es-US"/>
        </w:rPr>
        <w:t xml:space="preserve">la </w:t>
      </w:r>
      <w:r w:rsidR="00E34AD7" w:rsidRPr="008273DA">
        <w:rPr>
          <w:lang w:val="es-US"/>
        </w:rPr>
        <w:fldChar w:fldCharType="begin"/>
      </w:r>
      <w:r w:rsidR="00E34AD7" w:rsidRPr="008273DA">
        <w:rPr>
          <w:lang w:val="es-US"/>
        </w:rPr>
        <w:instrText xml:space="preserve"> REF _Ref38211540 \h </w:instrText>
      </w:r>
      <w:r w:rsidR="008273DA" w:rsidRPr="008273DA">
        <w:rPr>
          <w:lang w:val="es-US"/>
        </w:rPr>
        <w:instrText xml:space="preserve"> \* MERGEFORMAT </w:instrText>
      </w:r>
      <w:r w:rsidR="00E34AD7" w:rsidRPr="008273DA">
        <w:rPr>
          <w:lang w:val="es-US"/>
        </w:rPr>
      </w:r>
      <w:r w:rsidR="00E34AD7" w:rsidRPr="008273DA">
        <w:rPr>
          <w:lang w:val="es-US"/>
        </w:rPr>
        <w:fldChar w:fldCharType="separate"/>
      </w:r>
      <w:r w:rsidR="00E34AD7" w:rsidRPr="008273DA">
        <w:rPr>
          <w:lang w:val="es-US"/>
        </w:rPr>
        <w:t xml:space="preserve">Figure </w:t>
      </w:r>
      <w:r w:rsidR="00E34AD7" w:rsidRPr="008273DA">
        <w:rPr>
          <w:noProof/>
          <w:lang w:val="es-US"/>
        </w:rPr>
        <w:t>2</w:t>
      </w:r>
      <w:r w:rsidR="00E34AD7" w:rsidRPr="008273DA">
        <w:rPr>
          <w:lang w:val="es-US"/>
        </w:rPr>
        <w:fldChar w:fldCharType="end"/>
      </w:r>
      <w:r w:rsidR="00E34AD7">
        <w:rPr>
          <w:lang w:val="es-US"/>
        </w:rPr>
        <w:t xml:space="preserve"> se muestran algunas de las pantallas de la aplicación móvil.</w:t>
      </w:r>
    </w:p>
    <w:p w14:paraId="47FCC565" w14:textId="4CD9AE7F" w:rsidR="0019729B" w:rsidRDefault="0019729B" w:rsidP="0019729B">
      <w:pPr>
        <w:rPr>
          <w:lang w:val="es-US"/>
        </w:rPr>
      </w:pPr>
      <w:r>
        <w:rPr>
          <w:lang w:val="es-US"/>
        </w:rPr>
        <w:t xml:space="preserve">La </w:t>
      </w:r>
      <w:r w:rsidR="00515937">
        <w:rPr>
          <w:lang w:val="es-US"/>
        </w:rPr>
        <w:fldChar w:fldCharType="begin"/>
      </w:r>
      <w:r w:rsidR="00515937">
        <w:rPr>
          <w:lang w:val="es-US"/>
        </w:rPr>
        <w:instrText xml:space="preserve"> REF _Ref38434077 \h </w:instrText>
      </w:r>
      <w:r w:rsidR="00515937">
        <w:rPr>
          <w:lang w:val="es-US"/>
        </w:rPr>
      </w:r>
      <w:r w:rsidR="00515937">
        <w:rPr>
          <w:lang w:val="es-US"/>
        </w:rPr>
        <w:fldChar w:fldCharType="separate"/>
      </w:r>
      <w:r w:rsidR="00881BE9" w:rsidRPr="004F440E">
        <w:rPr>
          <w:b/>
          <w:sz w:val="16"/>
          <w:lang w:val="es-US"/>
        </w:rPr>
        <w:t>Figure 2</w:t>
      </w:r>
      <w:r w:rsidR="00515937">
        <w:rPr>
          <w:lang w:val="es-US"/>
        </w:rPr>
        <w:fldChar w:fldCharType="end"/>
      </w:r>
      <w:r w:rsidR="00515937" w:rsidRPr="00515937">
        <w:rPr>
          <w:b/>
          <w:bCs/>
          <w:lang w:val="es-US"/>
        </w:rPr>
        <w:t>.</w:t>
      </w:r>
      <w:r w:rsidRPr="00515937">
        <w:rPr>
          <w:b/>
          <w:bCs/>
          <w:lang w:val="es-US"/>
        </w:rPr>
        <w:t>A</w:t>
      </w:r>
      <w:r>
        <w:rPr>
          <w:lang w:val="es-US"/>
        </w:rPr>
        <w:t xml:space="preserve"> muestra el menú para el perfil de cuidador</w:t>
      </w:r>
      <w:r w:rsidR="006412C3">
        <w:rPr>
          <w:lang w:val="es-US"/>
        </w:rPr>
        <w:t xml:space="preserve">. En la opción </w:t>
      </w:r>
      <w:proofErr w:type="spellStart"/>
      <w:r w:rsidR="00F4606C">
        <w:rPr>
          <w:b/>
          <w:bCs/>
          <w:lang w:val="es-US"/>
        </w:rPr>
        <w:t>Patients</w:t>
      </w:r>
      <w:proofErr w:type="spellEnd"/>
      <w:r>
        <w:rPr>
          <w:lang w:val="es-US"/>
        </w:rPr>
        <w:t xml:space="preserve"> puede ver la lista de personas mayores que están bajo su cuidado</w:t>
      </w:r>
      <w:r w:rsidR="006412C3">
        <w:rPr>
          <w:lang w:val="es-US"/>
        </w:rPr>
        <w:t xml:space="preserve">, en la opción </w:t>
      </w:r>
      <w:proofErr w:type="spellStart"/>
      <w:r w:rsidR="006412C3" w:rsidRPr="006412C3">
        <w:rPr>
          <w:b/>
          <w:bCs/>
          <w:lang w:val="es-US"/>
        </w:rPr>
        <w:t>Dispenser</w:t>
      </w:r>
      <w:r w:rsidR="00126EEC">
        <w:rPr>
          <w:b/>
          <w:bCs/>
          <w:lang w:val="es-US"/>
        </w:rPr>
        <w:t>s</w:t>
      </w:r>
      <w:proofErr w:type="spellEnd"/>
      <w:r w:rsidR="006412C3">
        <w:rPr>
          <w:lang w:val="es-US"/>
        </w:rPr>
        <w:t>, con Bluetooth habilitado puede ver la lista de dispensadores (objetos con Bluetooth habilitado) que están cerca al cuidador</w:t>
      </w:r>
      <w:r>
        <w:rPr>
          <w:lang w:val="es-US"/>
        </w:rPr>
        <w:t>,</w:t>
      </w:r>
      <w:r w:rsidR="006412C3">
        <w:rPr>
          <w:lang w:val="es-US"/>
        </w:rPr>
        <w:t xml:space="preserve"> y en la opción </w:t>
      </w:r>
      <w:r w:rsidR="006412C3" w:rsidRPr="006412C3">
        <w:rPr>
          <w:b/>
          <w:bCs/>
          <w:lang w:val="es-US"/>
        </w:rPr>
        <w:t>Medicine</w:t>
      </w:r>
      <w:r w:rsidR="00034F2D">
        <w:rPr>
          <w:b/>
          <w:bCs/>
          <w:lang w:val="es-US"/>
        </w:rPr>
        <w:t xml:space="preserve"> Boxe</w:t>
      </w:r>
      <w:r w:rsidR="006412C3" w:rsidRPr="006412C3">
        <w:rPr>
          <w:b/>
          <w:bCs/>
          <w:lang w:val="es-US"/>
        </w:rPr>
        <w:t>s</w:t>
      </w:r>
      <w:r w:rsidR="006412C3">
        <w:rPr>
          <w:lang w:val="es-US"/>
        </w:rPr>
        <w:t xml:space="preserve"> la lista de medicamentos que están registrados y que pueden ser asignados a los pacientes según prescripción médica. E</w:t>
      </w:r>
      <w:r>
        <w:rPr>
          <w:lang w:val="es-US"/>
        </w:rPr>
        <w:t>n la</w:t>
      </w:r>
      <w:r w:rsidR="00515937">
        <w:rPr>
          <w:lang w:val="es-US"/>
        </w:rPr>
        <w:t xml:space="preserve"> </w:t>
      </w:r>
      <w:r w:rsidR="00515937">
        <w:rPr>
          <w:lang w:val="es-US"/>
        </w:rPr>
        <w:fldChar w:fldCharType="begin"/>
      </w:r>
      <w:r w:rsidR="00515937">
        <w:rPr>
          <w:lang w:val="es-US"/>
        </w:rPr>
        <w:instrText xml:space="preserve"> REF _Ref38434077 \h </w:instrText>
      </w:r>
      <w:r w:rsidR="00515937">
        <w:rPr>
          <w:lang w:val="es-US"/>
        </w:rPr>
      </w:r>
      <w:r w:rsidR="00515937">
        <w:rPr>
          <w:lang w:val="es-US"/>
        </w:rPr>
        <w:fldChar w:fldCharType="separate"/>
      </w:r>
      <w:r w:rsidR="00515937" w:rsidRPr="000E349E">
        <w:rPr>
          <w:b/>
          <w:lang w:val="es-US"/>
        </w:rPr>
        <w:t>Figure 2</w:t>
      </w:r>
      <w:r w:rsidR="00515937">
        <w:rPr>
          <w:lang w:val="es-US"/>
        </w:rPr>
        <w:fldChar w:fldCharType="end"/>
      </w:r>
      <w:r w:rsidR="00515937" w:rsidRPr="00515937">
        <w:rPr>
          <w:b/>
          <w:bCs/>
          <w:lang w:val="es-US"/>
        </w:rPr>
        <w:t>.</w:t>
      </w:r>
      <w:r w:rsidR="00515937">
        <w:rPr>
          <w:b/>
          <w:bCs/>
          <w:lang w:val="es-US"/>
        </w:rPr>
        <w:t>B</w:t>
      </w:r>
      <w:r w:rsidR="00515937">
        <w:rPr>
          <w:lang w:val="es-US"/>
        </w:rPr>
        <w:t xml:space="preserve"> </w:t>
      </w:r>
      <w:r w:rsidR="006412C3">
        <w:rPr>
          <w:lang w:val="es-US"/>
        </w:rPr>
        <w:t>muestra</w:t>
      </w:r>
      <w:r>
        <w:rPr>
          <w:lang w:val="es-US"/>
        </w:rPr>
        <w:t xml:space="preserve"> la lista de </w:t>
      </w:r>
      <w:r w:rsidR="006412C3">
        <w:rPr>
          <w:lang w:val="es-US"/>
        </w:rPr>
        <w:t>pacientes que tiene el usuario autenticado como cuidador bajo su responsabilidad la ingesta de medicinas,</w:t>
      </w:r>
      <w:r w:rsidR="00D22590">
        <w:rPr>
          <w:lang w:val="es-US"/>
        </w:rPr>
        <w:t xml:space="preserve"> </w:t>
      </w:r>
      <w:r w:rsidR="006412C3">
        <w:rPr>
          <w:lang w:val="es-US"/>
        </w:rPr>
        <w:t xml:space="preserve">además tiene la opción de añadir más paciente bajo su responsabilidad. Y </w:t>
      </w:r>
      <w:r>
        <w:rPr>
          <w:lang w:val="es-US"/>
        </w:rPr>
        <w:t xml:space="preserve">en la </w:t>
      </w:r>
      <w:r w:rsidR="00515937">
        <w:rPr>
          <w:lang w:val="es-US"/>
        </w:rPr>
        <w:fldChar w:fldCharType="begin"/>
      </w:r>
      <w:r w:rsidR="00515937">
        <w:rPr>
          <w:lang w:val="es-US"/>
        </w:rPr>
        <w:instrText xml:space="preserve"> REF _Ref38434077 \h </w:instrText>
      </w:r>
      <w:r w:rsidR="00515937">
        <w:rPr>
          <w:lang w:val="es-US"/>
        </w:rPr>
      </w:r>
      <w:r w:rsidR="00515937">
        <w:rPr>
          <w:lang w:val="es-US"/>
        </w:rPr>
        <w:fldChar w:fldCharType="separate"/>
      </w:r>
      <w:r w:rsidR="00515937" w:rsidRPr="000E349E">
        <w:rPr>
          <w:b/>
          <w:lang w:val="es-US"/>
        </w:rPr>
        <w:t>Figure 2</w:t>
      </w:r>
      <w:r w:rsidR="00515937">
        <w:rPr>
          <w:lang w:val="es-US"/>
        </w:rPr>
        <w:fldChar w:fldCharType="end"/>
      </w:r>
      <w:r w:rsidR="00515937" w:rsidRPr="00515937">
        <w:rPr>
          <w:b/>
          <w:bCs/>
          <w:lang w:val="es-US"/>
        </w:rPr>
        <w:t>.</w:t>
      </w:r>
      <w:r w:rsidRPr="00515937">
        <w:rPr>
          <w:b/>
          <w:bCs/>
          <w:lang w:val="es-US"/>
        </w:rPr>
        <w:t>C</w:t>
      </w:r>
      <w:r>
        <w:rPr>
          <w:lang w:val="es-US"/>
        </w:rPr>
        <w:t xml:space="preserve"> muestra </w:t>
      </w:r>
      <w:r w:rsidR="00812568">
        <w:rPr>
          <w:lang w:val="es-US"/>
        </w:rPr>
        <w:t xml:space="preserve">el nombre del paciente con los medicamentos de su tratamiento, el cuidador podrá </w:t>
      </w:r>
      <w:r w:rsidR="00D22590">
        <w:rPr>
          <w:lang w:val="es-US"/>
        </w:rPr>
        <w:t>empujar</w:t>
      </w:r>
      <w:commentRangeStart w:id="8"/>
      <w:r w:rsidR="00812568">
        <w:rPr>
          <w:lang w:val="es-US"/>
        </w:rPr>
        <w:t xml:space="preserve"> </w:t>
      </w:r>
      <w:commentRangeEnd w:id="8"/>
      <w:r w:rsidR="00C1537C">
        <w:rPr>
          <w:rStyle w:val="Refdecomentario"/>
        </w:rPr>
        <w:commentReference w:id="8"/>
      </w:r>
      <w:r w:rsidR="00812568">
        <w:rPr>
          <w:lang w:val="es-US"/>
        </w:rPr>
        <w:t>el medicamento que el paciente no haya consumido</w:t>
      </w:r>
      <w:r>
        <w:rPr>
          <w:lang w:val="es-US"/>
        </w:rPr>
        <w:t>.</w:t>
      </w:r>
    </w:p>
    <w:p w14:paraId="3C3979EB" w14:textId="568C950D" w:rsidR="000E349E" w:rsidRDefault="004F440E" w:rsidP="0019729B">
      <w:pPr>
        <w:pStyle w:val="NoindentNormal"/>
        <w:rPr>
          <w:lang w:val="es-US"/>
        </w:rPr>
      </w:pPr>
      <w:r w:rsidRPr="004F440E">
        <w:rPr>
          <w:i/>
          <w:lang w:val="es-ES" w:eastAsia="en-US"/>
        </w:rPr>
        <w:lastRenderedPageBreak/>
        <w:t>Internet</w:t>
      </w:r>
      <w:r w:rsidRPr="004F440E">
        <w:rPr>
          <w:lang w:val="es-ES" w:eastAsia="en-US"/>
        </w:rPr>
        <w:t>.</w:t>
      </w:r>
      <w:r>
        <w:rPr>
          <w:lang w:val="es-US"/>
        </w:rPr>
        <w:t xml:space="preserve"> </w:t>
      </w:r>
      <w:r w:rsidR="0089449D">
        <w:rPr>
          <w:lang w:val="es-US"/>
        </w:rPr>
        <w:t>Esta</w:t>
      </w:r>
      <w:r w:rsidR="000E349E">
        <w:rPr>
          <w:lang w:val="es-US"/>
        </w:rPr>
        <w:t xml:space="preserve"> capa es </w:t>
      </w:r>
      <w:r w:rsidR="002B09E7">
        <w:rPr>
          <w:lang w:val="es-US"/>
        </w:rPr>
        <w:t xml:space="preserve">esencial </w:t>
      </w:r>
      <w:r w:rsidR="0089449D">
        <w:rPr>
          <w:lang w:val="es-US"/>
        </w:rPr>
        <w:t>en</w:t>
      </w:r>
      <w:r w:rsidR="000E349E">
        <w:rPr>
          <w:lang w:val="es-US"/>
        </w:rPr>
        <w:t xml:space="preserve"> los sistemas basados en IoT. E</w:t>
      </w:r>
      <w:r w:rsidR="002B09E7">
        <w:rPr>
          <w:lang w:val="es-US"/>
        </w:rPr>
        <w:t>n nuestro caso, Internet se utiliza para el almacenamiento en la nube de toda la información y para el procesamiento remoto cuando los dispositivos locales no tienen suficientes recursos</w:t>
      </w:r>
      <w:r w:rsidR="000E349E">
        <w:rPr>
          <w:lang w:val="es-US"/>
        </w:rPr>
        <w:t>.</w:t>
      </w:r>
      <w:r w:rsidR="002B09E7">
        <w:rPr>
          <w:lang w:val="es-US"/>
        </w:rPr>
        <w:t xml:space="preserve"> Todas las notificaciones destinadas a los usuarios se emiten desde un sistema remoto, para el que también es esencial usar Internet.</w:t>
      </w:r>
    </w:p>
    <w:p w14:paraId="0BD8F73A" w14:textId="77777777" w:rsidR="00881BE9" w:rsidRDefault="00881BE9" w:rsidP="00881BE9">
      <w:pPr>
        <w:pStyle w:val="Descripcin"/>
        <w:jc w:val="center"/>
        <w:rPr>
          <w:b/>
          <w:lang w:val="es-US"/>
        </w:rPr>
      </w:pPr>
      <w:commentRangeStart w:id="9"/>
      <w:r>
        <w:rPr>
          <w:b/>
          <w:noProof/>
          <w:lang w:val="es-ES" w:eastAsia="es-ES"/>
        </w:rPr>
        <w:drawing>
          <wp:inline distT="0" distB="0" distL="0" distR="0" wp14:anchorId="66932B94" wp14:editId="36FBAB67">
            <wp:extent cx="4464685" cy="2602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MovilDispen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4685" cy="2602865"/>
                    </a:xfrm>
                    <a:prstGeom prst="rect">
                      <a:avLst/>
                    </a:prstGeom>
                  </pic:spPr>
                </pic:pic>
              </a:graphicData>
            </a:graphic>
          </wp:inline>
        </w:drawing>
      </w:r>
      <w:commentRangeEnd w:id="9"/>
      <w:r>
        <w:rPr>
          <w:rStyle w:val="Refdecomentario"/>
        </w:rPr>
        <w:commentReference w:id="9"/>
      </w:r>
    </w:p>
    <w:p w14:paraId="1D913461" w14:textId="77777777" w:rsidR="00881BE9" w:rsidRPr="004F440E" w:rsidRDefault="00881BE9" w:rsidP="00881BE9">
      <w:pPr>
        <w:spacing w:before="120" w:after="120"/>
        <w:ind w:firstLine="0"/>
        <w:jc w:val="center"/>
        <w:rPr>
          <w:b/>
          <w:sz w:val="16"/>
          <w:lang w:val="es-US"/>
        </w:rPr>
      </w:pPr>
      <w:bookmarkStart w:id="12" w:name="_Ref38434077"/>
      <w:r w:rsidRPr="004F440E">
        <w:rPr>
          <w:b/>
          <w:sz w:val="16"/>
          <w:lang w:val="es-US"/>
        </w:rPr>
        <w:t xml:space="preserve">Figure </w:t>
      </w:r>
      <w:r w:rsidRPr="004F440E">
        <w:rPr>
          <w:b/>
          <w:sz w:val="16"/>
          <w:lang w:val="es-US"/>
        </w:rPr>
        <w:fldChar w:fldCharType="begin"/>
      </w:r>
      <w:r w:rsidRPr="004F440E">
        <w:rPr>
          <w:b/>
          <w:sz w:val="16"/>
          <w:lang w:val="es-US"/>
        </w:rPr>
        <w:instrText xml:space="preserve"> SEQ Figure \* ARABIC </w:instrText>
      </w:r>
      <w:r w:rsidRPr="004F440E">
        <w:rPr>
          <w:b/>
          <w:sz w:val="16"/>
          <w:lang w:val="es-US"/>
        </w:rPr>
        <w:fldChar w:fldCharType="separate"/>
      </w:r>
      <w:r>
        <w:rPr>
          <w:b/>
          <w:noProof/>
          <w:sz w:val="16"/>
          <w:lang w:val="es-US"/>
        </w:rPr>
        <w:t>3</w:t>
      </w:r>
      <w:r w:rsidRPr="004F440E">
        <w:rPr>
          <w:b/>
          <w:sz w:val="16"/>
          <w:lang w:val="es-US"/>
        </w:rPr>
        <w:fldChar w:fldCharType="end"/>
      </w:r>
      <w:bookmarkEnd w:id="12"/>
      <w:r w:rsidRPr="004F440E">
        <w:rPr>
          <w:b/>
          <w:sz w:val="16"/>
          <w:lang w:val="es-US"/>
        </w:rPr>
        <w:t xml:space="preserve">. </w:t>
      </w:r>
      <w:r w:rsidRPr="004F440E">
        <w:rPr>
          <w:sz w:val="16"/>
          <w:lang w:val="es-US"/>
        </w:rPr>
        <w:t>Capturas de las pantallas de la aplicación móvil.</w:t>
      </w:r>
    </w:p>
    <w:p w14:paraId="0406FA60" w14:textId="77777777" w:rsidR="00E34AD7" w:rsidRDefault="000E349E" w:rsidP="000E349E">
      <w:pPr>
        <w:pStyle w:val="Ttulo2"/>
        <w:rPr>
          <w:lang w:eastAsia="en-US"/>
        </w:rPr>
      </w:pPr>
      <w:r>
        <w:rPr>
          <w:lang w:eastAsia="en-US"/>
        </w:rPr>
        <w:t>D</w:t>
      </w:r>
      <w:r w:rsidR="00082675">
        <w:rPr>
          <w:lang w:eastAsia="en-US"/>
        </w:rPr>
        <w:t>esign and implementation details</w:t>
      </w:r>
    </w:p>
    <w:p w14:paraId="1ABFEBBA" w14:textId="3F097A09" w:rsidR="005172CE" w:rsidRDefault="005172CE" w:rsidP="005172CE">
      <w:pPr>
        <w:pStyle w:val="NoindentNormal"/>
        <w:rPr>
          <w:lang w:val="es-US"/>
        </w:rPr>
      </w:pPr>
      <w:r w:rsidRPr="001A1A0B">
        <w:rPr>
          <w:lang w:val="es-US"/>
        </w:rPr>
        <w:t xml:space="preserve">El </w:t>
      </w:r>
      <w:r>
        <w:rPr>
          <w:lang w:val="es-US"/>
        </w:rPr>
        <w:t>diseño</w:t>
      </w:r>
      <w:r w:rsidRPr="001A1A0B">
        <w:rPr>
          <w:lang w:val="es-US"/>
        </w:rPr>
        <w:t xml:space="preserve"> del dispensador se muestra en la </w:t>
      </w:r>
      <w:r w:rsidRPr="00515937">
        <w:rPr>
          <w:b/>
          <w:bCs/>
          <w:lang w:val="es-US"/>
        </w:rPr>
        <w:fldChar w:fldCharType="begin"/>
      </w:r>
      <w:r w:rsidRPr="00515937">
        <w:rPr>
          <w:b/>
          <w:bCs/>
          <w:lang w:val="es-US"/>
        </w:rPr>
        <w:instrText xml:space="preserve"> REF _Ref38092027 \h  \* MERGEFORMAT </w:instrText>
      </w:r>
      <w:r w:rsidRPr="00515937">
        <w:rPr>
          <w:b/>
          <w:bCs/>
          <w:lang w:val="es-US"/>
        </w:rPr>
      </w:r>
      <w:r w:rsidRPr="00515937">
        <w:rPr>
          <w:b/>
          <w:bCs/>
          <w:lang w:val="es-US"/>
        </w:rPr>
        <w:fldChar w:fldCharType="separate"/>
      </w:r>
      <w:r w:rsidR="00881BE9" w:rsidRPr="00881BE9">
        <w:rPr>
          <w:b/>
          <w:bCs/>
          <w:lang w:val="es-US"/>
        </w:rPr>
        <w:t>Figure 2</w:t>
      </w:r>
      <w:r w:rsidRPr="00515937">
        <w:rPr>
          <w:b/>
          <w:bCs/>
          <w:lang w:val="es-US"/>
        </w:rPr>
        <w:fldChar w:fldCharType="end"/>
      </w:r>
      <w:r>
        <w:rPr>
          <w:lang w:val="es-US"/>
        </w:rPr>
        <w:t>. El dispensador está diseñado para ser alimentado con energía de una batería o conectado directamente a la fuente de alimentación pública (toma</w:t>
      </w:r>
      <w:r w:rsidR="00885BE7">
        <w:rPr>
          <w:lang w:val="es-US"/>
        </w:rPr>
        <w:t xml:space="preserve"> de </w:t>
      </w:r>
      <w:r>
        <w:rPr>
          <w:lang w:val="es-US"/>
        </w:rPr>
        <w:t xml:space="preserve">corriente). El cuidador usa la aplicación móvil para expulsar el medicamento cuando el paciente no lo ha extraído. </w:t>
      </w:r>
      <w:r w:rsidR="00613790">
        <w:rPr>
          <w:lang w:val="es-US"/>
        </w:rPr>
        <w:t xml:space="preserve">Cada vez que se expulsa una caja con la dosis que debe tomar el paciente, en </w:t>
      </w:r>
      <w:r w:rsidR="00885BE7">
        <w:rPr>
          <w:lang w:val="es-US"/>
        </w:rPr>
        <w:t>la</w:t>
      </w:r>
      <w:r>
        <w:rPr>
          <w:lang w:val="es-US"/>
        </w:rPr>
        <w:t xml:space="preserve"> pantalla LCD </w:t>
      </w:r>
      <w:r w:rsidR="00885BE7">
        <w:rPr>
          <w:lang w:val="es-US"/>
        </w:rPr>
        <w:t xml:space="preserve">se </w:t>
      </w:r>
      <w:r>
        <w:rPr>
          <w:lang w:val="es-US"/>
        </w:rPr>
        <w:t>muestra</w:t>
      </w:r>
      <w:r w:rsidR="00885BE7">
        <w:rPr>
          <w:lang w:val="es-US"/>
        </w:rPr>
        <w:t>n</w:t>
      </w:r>
      <w:r>
        <w:rPr>
          <w:lang w:val="es-US"/>
        </w:rPr>
        <w:t xml:space="preserve"> los datos de </w:t>
      </w:r>
      <w:r w:rsidR="00613790">
        <w:rPr>
          <w:lang w:val="es-US"/>
        </w:rPr>
        <w:t xml:space="preserve">los </w:t>
      </w:r>
      <w:r>
        <w:rPr>
          <w:lang w:val="es-US"/>
        </w:rPr>
        <w:t>medicamento</w:t>
      </w:r>
      <w:r w:rsidR="00613790">
        <w:rPr>
          <w:lang w:val="es-US"/>
        </w:rPr>
        <w:t xml:space="preserve">s que hay en la caja expulsada, además de la </w:t>
      </w:r>
      <w:r>
        <w:rPr>
          <w:lang w:val="es-US"/>
        </w:rPr>
        <w:t>hora</w:t>
      </w:r>
      <w:r w:rsidR="00613790">
        <w:rPr>
          <w:lang w:val="es-US"/>
        </w:rPr>
        <w:t xml:space="preserve"> a</w:t>
      </w:r>
      <w:r w:rsidR="00B00156">
        <w:rPr>
          <w:lang w:val="es-US"/>
        </w:rPr>
        <w:t xml:space="preserve"> la que le tocaba tomarlo</w:t>
      </w:r>
      <w:r>
        <w:rPr>
          <w:lang w:val="es-US"/>
        </w:rPr>
        <w:t>.</w:t>
      </w:r>
    </w:p>
    <w:p w14:paraId="180B2E7C" w14:textId="73FA28EF" w:rsidR="00335838" w:rsidRDefault="00335838" w:rsidP="00335838">
      <w:pPr>
        <w:ind w:firstLine="0"/>
        <w:rPr>
          <w:lang w:val="es-US"/>
        </w:rPr>
      </w:pPr>
      <w:r>
        <w:rPr>
          <w:lang w:val="es-US"/>
        </w:rPr>
        <w:t>El dispensador está desarrollado para poder suministrar medicamentos en pastillas o cápsulas a un paciente. El modelo físico</w:t>
      </w:r>
      <w:r w:rsidR="00B00CEB">
        <w:rPr>
          <w:lang w:val="es-US"/>
        </w:rPr>
        <w:t xml:space="preserve"> implementado para </w:t>
      </w:r>
      <w:r>
        <w:rPr>
          <w:lang w:val="es-US"/>
        </w:rPr>
        <w:t xml:space="preserve">el dispensador se muestra en la </w:t>
      </w:r>
      <w:r>
        <w:rPr>
          <w:lang w:val="es-US"/>
        </w:rPr>
        <w:fldChar w:fldCharType="begin"/>
      </w:r>
      <w:r>
        <w:rPr>
          <w:lang w:val="es-US"/>
        </w:rPr>
        <w:instrText xml:space="preserve"> REF _Ref38432638 \h </w:instrText>
      </w:r>
      <w:r>
        <w:rPr>
          <w:lang w:val="es-US"/>
        </w:rPr>
      </w:r>
      <w:r>
        <w:rPr>
          <w:lang w:val="es-US"/>
        </w:rPr>
        <w:fldChar w:fldCharType="separate"/>
      </w:r>
      <w:r w:rsidR="00881BE9" w:rsidRPr="000E349E">
        <w:rPr>
          <w:b/>
          <w:lang w:val="es-US"/>
        </w:rPr>
        <w:t xml:space="preserve">Figure </w:t>
      </w:r>
      <w:r w:rsidR="00881BE9">
        <w:rPr>
          <w:b/>
          <w:noProof/>
          <w:lang w:val="es-US"/>
        </w:rPr>
        <w:t>4</w:t>
      </w:r>
      <w:r>
        <w:rPr>
          <w:lang w:val="es-US"/>
        </w:rPr>
        <w:fldChar w:fldCharType="end"/>
      </w:r>
      <w:r>
        <w:rPr>
          <w:lang w:val="es-US"/>
        </w:rPr>
        <w:t xml:space="preserve">. En la </w:t>
      </w:r>
      <w:r>
        <w:rPr>
          <w:lang w:val="es-US"/>
        </w:rPr>
        <w:fldChar w:fldCharType="begin"/>
      </w:r>
      <w:r>
        <w:rPr>
          <w:lang w:val="es-US"/>
        </w:rPr>
        <w:instrText xml:space="preserve"> REF _Ref38432638 \h </w:instrText>
      </w:r>
      <w:r>
        <w:rPr>
          <w:lang w:val="es-US"/>
        </w:rPr>
      </w:r>
      <w:r>
        <w:rPr>
          <w:lang w:val="es-US"/>
        </w:rPr>
        <w:fldChar w:fldCharType="separate"/>
      </w:r>
      <w:r w:rsidR="00881BE9" w:rsidRPr="000E349E">
        <w:rPr>
          <w:b/>
          <w:lang w:val="es-US"/>
        </w:rPr>
        <w:t xml:space="preserve">Figure </w:t>
      </w:r>
      <w:r w:rsidR="00881BE9">
        <w:rPr>
          <w:b/>
          <w:noProof/>
          <w:lang w:val="es-US"/>
        </w:rPr>
        <w:t>4</w:t>
      </w:r>
      <w:r>
        <w:rPr>
          <w:lang w:val="es-US"/>
        </w:rPr>
        <w:fldChar w:fldCharType="end"/>
      </w:r>
      <w:r>
        <w:rPr>
          <w:b/>
          <w:bCs/>
          <w:lang w:val="es-US"/>
        </w:rPr>
        <w:t xml:space="preserve">.A </w:t>
      </w:r>
      <w:r>
        <w:rPr>
          <w:lang w:val="es-US"/>
        </w:rPr>
        <w:t>muestra la parte posterior del dispensador</w:t>
      </w:r>
      <w:r w:rsidR="00B00CEB">
        <w:rPr>
          <w:lang w:val="es-US"/>
        </w:rPr>
        <w:t xml:space="preserve"> (con la tapa trasera quitada)</w:t>
      </w:r>
      <w:r>
        <w:rPr>
          <w:lang w:val="es-US"/>
        </w:rPr>
        <w:t xml:space="preserve"> donde se encuentran dos repisas</w:t>
      </w:r>
      <w:r w:rsidR="00B00CEB">
        <w:rPr>
          <w:lang w:val="es-US"/>
        </w:rPr>
        <w:t>:</w:t>
      </w:r>
      <w:r>
        <w:rPr>
          <w:lang w:val="es-US"/>
        </w:rPr>
        <w:t xml:space="preserve"> </w:t>
      </w:r>
      <w:r w:rsidR="00B00CEB">
        <w:rPr>
          <w:lang w:val="es-US"/>
        </w:rPr>
        <w:t>S</w:t>
      </w:r>
      <w:r>
        <w:rPr>
          <w:lang w:val="es-US"/>
        </w:rPr>
        <w:t xml:space="preserve">obre la inferior están los cuatro servomotores, que van a empujar una pequeña pieza rectangular que </w:t>
      </w:r>
      <w:r w:rsidR="00B00156">
        <w:rPr>
          <w:lang w:val="es-US"/>
        </w:rPr>
        <w:t xml:space="preserve">expulsa la caja con </w:t>
      </w:r>
      <w:proofErr w:type="gramStart"/>
      <w:r w:rsidR="00B00156">
        <w:rPr>
          <w:lang w:val="es-US"/>
        </w:rPr>
        <w:t xml:space="preserve">las </w:t>
      </w:r>
      <w:r>
        <w:rPr>
          <w:lang w:val="es-US"/>
        </w:rPr>
        <w:t>medicamento</w:t>
      </w:r>
      <w:r w:rsidR="00B00156">
        <w:rPr>
          <w:lang w:val="es-US"/>
        </w:rPr>
        <w:t>s</w:t>
      </w:r>
      <w:proofErr w:type="gramEnd"/>
      <w:r w:rsidR="00B00156">
        <w:rPr>
          <w:lang w:val="es-US"/>
        </w:rPr>
        <w:t xml:space="preserve"> que hay en el fondo del correspondiente compartimento</w:t>
      </w:r>
      <w:r>
        <w:rPr>
          <w:lang w:val="es-US"/>
        </w:rPr>
        <w:t xml:space="preserve"> hacia la bandeja del dispensador. En la repisa superior se encuentran las conexiones a un Arduino </w:t>
      </w:r>
      <w:r w:rsidR="00B00CEB">
        <w:rPr>
          <w:lang w:val="es-US"/>
        </w:rPr>
        <w:t>U</w:t>
      </w:r>
      <w:r>
        <w:rPr>
          <w:lang w:val="es-US"/>
        </w:rPr>
        <w:t xml:space="preserve">no R3 y </w:t>
      </w:r>
      <w:r w:rsidR="00B00CEB">
        <w:rPr>
          <w:lang w:val="es-US"/>
        </w:rPr>
        <w:t xml:space="preserve">a </w:t>
      </w:r>
      <w:r>
        <w:rPr>
          <w:lang w:val="es-US"/>
        </w:rPr>
        <w:t xml:space="preserve">una Raspberry Pi 3 B+. El Arduino controla los servomotores, el módulo Bluetooth, y la </w:t>
      </w:r>
      <w:proofErr w:type="spellStart"/>
      <w:r>
        <w:rPr>
          <w:lang w:val="es-US"/>
        </w:rPr>
        <w:t>pantatalla</w:t>
      </w:r>
      <w:proofErr w:type="spellEnd"/>
      <w:r>
        <w:rPr>
          <w:lang w:val="es-US"/>
        </w:rPr>
        <w:t xml:space="preserve"> LCD para que cada uno de estos elementos cumplan con su función. Las</w:t>
      </w:r>
      <w:r w:rsidR="00881BE9">
        <w:rPr>
          <w:lang w:val="es-US"/>
        </w:rPr>
        <w:t xml:space="preserve"> notificaciones en el dispensador s</w:t>
      </w:r>
      <w:r>
        <w:rPr>
          <w:lang w:val="es-US"/>
        </w:rPr>
        <w:t xml:space="preserve">on controladas por la Raspberry, </w:t>
      </w:r>
      <w:r w:rsidR="00B00CEB">
        <w:rPr>
          <w:lang w:val="es-US"/>
        </w:rPr>
        <w:t>así como</w:t>
      </w:r>
      <w:r>
        <w:rPr>
          <w:lang w:val="es-US"/>
        </w:rPr>
        <w:t xml:space="preserve"> la identificación de las personas.</w:t>
      </w:r>
    </w:p>
    <w:p w14:paraId="000311C9" w14:textId="792E675A" w:rsidR="000E349E" w:rsidRDefault="00434F37" w:rsidP="004F440E">
      <w:pPr>
        <w:pStyle w:val="Descripcin"/>
        <w:spacing w:before="120" w:after="120"/>
        <w:jc w:val="center"/>
        <w:rPr>
          <w:bCs/>
          <w:lang w:val="es-US"/>
        </w:rPr>
      </w:pPr>
      <w:bookmarkStart w:id="13" w:name="_Ref38205719"/>
      <w:bookmarkStart w:id="14" w:name="_Ref38432638"/>
      <w:r>
        <w:rPr>
          <w:b/>
          <w:noProof/>
          <w:lang w:val="es-ES" w:eastAsia="es-ES"/>
        </w:rPr>
        <w:lastRenderedPageBreak/>
        <w:drawing>
          <wp:inline distT="0" distB="0" distL="0" distR="0" wp14:anchorId="01467C0C" wp14:editId="0811973A">
            <wp:extent cx="4464685" cy="9975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enser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4685" cy="997585"/>
                    </a:xfrm>
                    <a:prstGeom prst="rect">
                      <a:avLst/>
                    </a:prstGeom>
                  </pic:spPr>
                </pic:pic>
              </a:graphicData>
            </a:graphic>
          </wp:inline>
        </w:drawing>
      </w:r>
      <w:r w:rsidR="000E349E" w:rsidRPr="000E349E">
        <w:rPr>
          <w:b/>
          <w:lang w:val="es-US"/>
        </w:rPr>
        <w:t xml:space="preserve">Figure </w:t>
      </w:r>
      <w:r w:rsidR="000E349E" w:rsidRPr="000E349E">
        <w:rPr>
          <w:b/>
          <w:lang w:val="es-US"/>
        </w:rPr>
        <w:fldChar w:fldCharType="begin"/>
      </w:r>
      <w:r w:rsidR="000E349E" w:rsidRPr="000E349E">
        <w:rPr>
          <w:b/>
          <w:lang w:val="es-US"/>
        </w:rPr>
        <w:instrText xml:space="preserve"> SEQ Figure \* ARABIC </w:instrText>
      </w:r>
      <w:r w:rsidR="000E349E" w:rsidRPr="000E349E">
        <w:rPr>
          <w:b/>
          <w:lang w:val="es-US"/>
        </w:rPr>
        <w:fldChar w:fldCharType="separate"/>
      </w:r>
      <w:r w:rsidR="00881BE9">
        <w:rPr>
          <w:b/>
          <w:noProof/>
          <w:lang w:val="es-US"/>
        </w:rPr>
        <w:t>4</w:t>
      </w:r>
      <w:r w:rsidR="000E349E" w:rsidRPr="000E349E">
        <w:rPr>
          <w:b/>
          <w:lang w:val="es-US"/>
        </w:rPr>
        <w:fldChar w:fldCharType="end"/>
      </w:r>
      <w:bookmarkEnd w:id="13"/>
      <w:bookmarkEnd w:id="14"/>
      <w:r w:rsidR="000E349E" w:rsidRPr="000E349E">
        <w:rPr>
          <w:b/>
          <w:lang w:val="es-US"/>
        </w:rPr>
        <w:t xml:space="preserve">. </w:t>
      </w:r>
      <w:r w:rsidR="000E349E" w:rsidRPr="000E349E">
        <w:rPr>
          <w:bCs/>
          <w:lang w:val="es-US"/>
        </w:rPr>
        <w:t>Dispensador inteligente de medicinas y la caja para colocar la medicina</w:t>
      </w:r>
      <w:r w:rsidR="004F440E">
        <w:rPr>
          <w:bCs/>
          <w:lang w:val="es-US"/>
        </w:rPr>
        <w:t>.</w:t>
      </w:r>
    </w:p>
    <w:p w14:paraId="10CDEB1E" w14:textId="3C160C85" w:rsidR="004F440E" w:rsidRPr="004F440E" w:rsidRDefault="00C474A7" w:rsidP="004F440E">
      <w:pPr>
        <w:ind w:firstLine="0"/>
        <w:rPr>
          <w:lang w:val="es-US"/>
        </w:rPr>
      </w:pPr>
      <w:r>
        <w:rPr>
          <w:lang w:val="es-US"/>
        </w:rPr>
        <w:t xml:space="preserve">El dispensador tiene </w:t>
      </w:r>
      <w:r w:rsidR="004F440E">
        <w:rPr>
          <w:lang w:val="es-US"/>
        </w:rPr>
        <w:t>cuatro compartimientos verticales</w:t>
      </w:r>
      <w:r>
        <w:rPr>
          <w:lang w:val="es-US"/>
        </w:rPr>
        <w:t>, tal y como se aprecia en la vista superior</w:t>
      </w:r>
      <w:r w:rsidR="004F440E">
        <w:rPr>
          <w:lang w:val="es-US"/>
        </w:rPr>
        <w:t xml:space="preserve"> </w:t>
      </w:r>
      <w:r>
        <w:rPr>
          <w:lang w:val="es-US"/>
        </w:rPr>
        <w:t>(</w:t>
      </w:r>
      <w:r w:rsidRPr="00F51D6A">
        <w:rPr>
          <w:b/>
          <w:bCs/>
          <w:lang w:val="es-US"/>
        </w:rPr>
        <w:fldChar w:fldCharType="begin"/>
      </w:r>
      <w:r w:rsidRPr="00F51D6A">
        <w:rPr>
          <w:b/>
          <w:bCs/>
          <w:lang w:val="es-US"/>
        </w:rPr>
        <w:instrText xml:space="preserve"> REF _Ref38432638 \h  \* MERGEFORMAT </w:instrText>
      </w:r>
      <w:r w:rsidRPr="00F51D6A">
        <w:rPr>
          <w:b/>
          <w:bCs/>
          <w:lang w:val="es-US"/>
        </w:rPr>
      </w:r>
      <w:r w:rsidRPr="00F51D6A">
        <w:rPr>
          <w:b/>
          <w:bCs/>
          <w:lang w:val="es-US"/>
        </w:rPr>
        <w:fldChar w:fldCharType="separate"/>
      </w:r>
      <w:r w:rsidR="00881BE9" w:rsidRPr="00881BE9">
        <w:rPr>
          <w:b/>
          <w:bCs/>
          <w:lang w:val="es-US"/>
        </w:rPr>
        <w:t xml:space="preserve">Figure </w:t>
      </w:r>
      <w:r w:rsidR="00881BE9">
        <w:rPr>
          <w:b/>
          <w:noProof/>
          <w:lang w:val="es-US"/>
        </w:rPr>
        <w:t>4</w:t>
      </w:r>
      <w:r w:rsidRPr="00F51D6A">
        <w:rPr>
          <w:b/>
          <w:bCs/>
          <w:lang w:val="es-US"/>
        </w:rPr>
        <w:fldChar w:fldCharType="end"/>
      </w:r>
      <w:r w:rsidRPr="00F51D6A">
        <w:rPr>
          <w:b/>
          <w:bCs/>
          <w:lang w:val="es-US"/>
        </w:rPr>
        <w:t>.B</w:t>
      </w:r>
      <w:r>
        <w:rPr>
          <w:lang w:val="es-US"/>
        </w:rPr>
        <w:t>) y en la vista frontal (</w:t>
      </w:r>
      <w:r w:rsidRPr="00F51D6A">
        <w:rPr>
          <w:b/>
          <w:bCs/>
          <w:lang w:val="es-US"/>
        </w:rPr>
        <w:fldChar w:fldCharType="begin"/>
      </w:r>
      <w:r w:rsidRPr="00F51D6A">
        <w:rPr>
          <w:b/>
          <w:bCs/>
          <w:lang w:val="es-US"/>
        </w:rPr>
        <w:instrText xml:space="preserve"> REF _Ref38432638 \h  \* MERGEFORMAT </w:instrText>
      </w:r>
      <w:r w:rsidRPr="00F51D6A">
        <w:rPr>
          <w:b/>
          <w:bCs/>
          <w:lang w:val="es-US"/>
        </w:rPr>
      </w:r>
      <w:r w:rsidRPr="00F51D6A">
        <w:rPr>
          <w:b/>
          <w:bCs/>
          <w:lang w:val="es-US"/>
        </w:rPr>
        <w:fldChar w:fldCharType="separate"/>
      </w:r>
      <w:r w:rsidR="00881BE9" w:rsidRPr="00881BE9">
        <w:rPr>
          <w:b/>
          <w:bCs/>
          <w:lang w:val="es-US"/>
        </w:rPr>
        <w:t xml:space="preserve">Figure </w:t>
      </w:r>
      <w:r w:rsidR="00881BE9">
        <w:rPr>
          <w:b/>
          <w:noProof/>
          <w:lang w:val="es-US"/>
        </w:rPr>
        <w:t>4</w:t>
      </w:r>
      <w:r w:rsidRPr="00F51D6A">
        <w:rPr>
          <w:b/>
          <w:bCs/>
          <w:lang w:val="es-US"/>
        </w:rPr>
        <w:fldChar w:fldCharType="end"/>
      </w:r>
      <w:r w:rsidRPr="00F51D6A">
        <w:rPr>
          <w:b/>
          <w:bCs/>
          <w:lang w:val="es-US"/>
        </w:rPr>
        <w:t>.C</w:t>
      </w:r>
      <w:r>
        <w:rPr>
          <w:lang w:val="es-US"/>
        </w:rPr>
        <w:t xml:space="preserve">) del mismo. Normalmente, </w:t>
      </w:r>
      <w:r w:rsidR="004F440E">
        <w:rPr>
          <w:lang w:val="es-US"/>
        </w:rPr>
        <w:t xml:space="preserve">el cuidador </w:t>
      </w:r>
      <w:r>
        <w:rPr>
          <w:lang w:val="es-US"/>
        </w:rPr>
        <w:t xml:space="preserve">será quien </w:t>
      </w:r>
      <w:r w:rsidR="004F440E">
        <w:rPr>
          <w:lang w:val="es-US"/>
        </w:rPr>
        <w:t xml:space="preserve">coloque los medicamentos </w:t>
      </w:r>
      <w:r>
        <w:rPr>
          <w:lang w:val="es-US"/>
        </w:rPr>
        <w:t>en ellos</w:t>
      </w:r>
      <w:r w:rsidR="004F440E">
        <w:rPr>
          <w:lang w:val="es-US"/>
        </w:rPr>
        <w:t xml:space="preserve">. En cada uno de ellos pueden colocarse 12 cajas pequeñas </w:t>
      </w:r>
      <w:r>
        <w:rPr>
          <w:lang w:val="es-US"/>
        </w:rPr>
        <w:t xml:space="preserve">(como la mostrada en la </w:t>
      </w:r>
      <w:r w:rsidRPr="00F51D6A">
        <w:rPr>
          <w:b/>
          <w:bCs/>
          <w:lang w:val="es-US"/>
        </w:rPr>
        <w:fldChar w:fldCharType="begin"/>
      </w:r>
      <w:r w:rsidRPr="00F51D6A">
        <w:rPr>
          <w:b/>
          <w:bCs/>
          <w:lang w:val="es-US"/>
        </w:rPr>
        <w:instrText xml:space="preserve"> REF _Ref38432638 \h  \* MERGEFORMAT </w:instrText>
      </w:r>
      <w:r w:rsidRPr="00F51D6A">
        <w:rPr>
          <w:b/>
          <w:bCs/>
          <w:lang w:val="es-US"/>
        </w:rPr>
      </w:r>
      <w:r w:rsidRPr="00F51D6A">
        <w:rPr>
          <w:b/>
          <w:bCs/>
          <w:lang w:val="es-US"/>
        </w:rPr>
        <w:fldChar w:fldCharType="separate"/>
      </w:r>
      <w:r w:rsidR="00881BE9" w:rsidRPr="00881BE9">
        <w:rPr>
          <w:b/>
          <w:bCs/>
          <w:lang w:val="es-US"/>
        </w:rPr>
        <w:t xml:space="preserve">Figure </w:t>
      </w:r>
      <w:r w:rsidR="00881BE9">
        <w:rPr>
          <w:b/>
          <w:noProof/>
          <w:lang w:val="es-US"/>
        </w:rPr>
        <w:t>4</w:t>
      </w:r>
      <w:r w:rsidRPr="00F51D6A">
        <w:rPr>
          <w:b/>
          <w:bCs/>
          <w:lang w:val="es-US"/>
        </w:rPr>
        <w:fldChar w:fldCharType="end"/>
      </w:r>
      <w:r w:rsidRPr="00F51D6A">
        <w:rPr>
          <w:b/>
          <w:bCs/>
          <w:lang w:val="es-US"/>
        </w:rPr>
        <w:t>.</w:t>
      </w:r>
      <w:r>
        <w:rPr>
          <w:b/>
          <w:bCs/>
          <w:lang w:val="es-US"/>
        </w:rPr>
        <w:t>D</w:t>
      </w:r>
      <w:r>
        <w:rPr>
          <w:lang w:val="es-US"/>
        </w:rPr>
        <w:t>)</w:t>
      </w:r>
      <w:r w:rsidR="004F440E">
        <w:rPr>
          <w:lang w:val="es-US"/>
        </w:rPr>
        <w:t xml:space="preserve">, </w:t>
      </w:r>
      <w:r>
        <w:rPr>
          <w:lang w:val="es-US"/>
        </w:rPr>
        <w:t xml:space="preserve">de modo que </w:t>
      </w:r>
      <w:r w:rsidR="004F440E">
        <w:rPr>
          <w:lang w:val="es-US"/>
        </w:rPr>
        <w:t xml:space="preserve">cada caja </w:t>
      </w:r>
      <w:r>
        <w:rPr>
          <w:lang w:val="es-US"/>
        </w:rPr>
        <w:t xml:space="preserve">contendrá </w:t>
      </w:r>
      <w:r w:rsidR="004F440E">
        <w:rPr>
          <w:lang w:val="es-US"/>
        </w:rPr>
        <w:t>una dosis de medicamentos.</w:t>
      </w:r>
      <w:r w:rsidR="00126EEC">
        <w:rPr>
          <w:lang w:val="es-US"/>
        </w:rPr>
        <w:t xml:space="preserve"> Se podría compartir entre 4 pacientes, usando un compartimento distinto para los medicamentos de cada paciente.</w:t>
      </w:r>
    </w:p>
    <w:p w14:paraId="46C19FFD" w14:textId="77777777" w:rsidR="00F51D6A" w:rsidRDefault="00335838" w:rsidP="00335838">
      <w:pPr>
        <w:pStyle w:val="Ttulo1"/>
        <w:rPr>
          <w:lang w:eastAsia="en-US"/>
        </w:rPr>
      </w:pPr>
      <w:r w:rsidRPr="00335838">
        <w:rPr>
          <w:lang w:eastAsia="en-US"/>
        </w:rPr>
        <w:t>Conclusions and future work</w:t>
      </w:r>
    </w:p>
    <w:p w14:paraId="0D237628" w14:textId="2B1EBD64" w:rsidR="001C1F5C" w:rsidRPr="00934301" w:rsidRDefault="007D0B21" w:rsidP="007D0B21">
      <w:pPr>
        <w:ind w:firstLine="0"/>
        <w:rPr>
          <w:lang w:val="es-US"/>
        </w:rPr>
      </w:pPr>
      <w:r>
        <w:rPr>
          <w:lang w:val="es-US"/>
        </w:rPr>
        <w:t>El sistema basado en IoT para el control de la ingesta de medicinas que se presenta en este documento va dirigido a personas que llevan tratamientos médicos con ingesta de medicinas y que su ingesta puede estar bajo el control de algún cuidador</w:t>
      </w:r>
      <w:r w:rsidR="00C474A7">
        <w:rPr>
          <w:lang w:val="es-US"/>
        </w:rPr>
        <w:t>, debido a que son personas mayores o tiene</w:t>
      </w:r>
      <w:r w:rsidR="00B00156">
        <w:rPr>
          <w:lang w:val="es-US"/>
        </w:rPr>
        <w:t>n</w:t>
      </w:r>
      <w:r w:rsidR="00C474A7">
        <w:rPr>
          <w:lang w:val="es-US"/>
        </w:rPr>
        <w:t xml:space="preserve"> algún problema de tipo cognitivo</w:t>
      </w:r>
      <w:r>
        <w:rPr>
          <w:lang w:val="es-US"/>
        </w:rPr>
        <w:t xml:space="preserve">. El sistema </w:t>
      </w:r>
      <w:r w:rsidR="00A00723">
        <w:rPr>
          <w:lang w:val="es-US"/>
        </w:rPr>
        <w:t xml:space="preserve">avisa </w:t>
      </w:r>
      <w:r>
        <w:rPr>
          <w:lang w:val="es-US"/>
        </w:rPr>
        <w:t xml:space="preserve">a los pacientes sobre su ingesta de medicinas y a los cuidadores si en realidad extrajeron la medicina del dispensador o no. </w:t>
      </w:r>
      <w:r w:rsidR="001C1F5C">
        <w:rPr>
          <w:lang w:val="es-US"/>
        </w:rPr>
        <w:t xml:space="preserve">Además de emitirse las notificaciones en el </w:t>
      </w:r>
      <w:r w:rsidR="00026AF6">
        <w:rPr>
          <w:lang w:val="es-US"/>
        </w:rPr>
        <w:t>propio dispensador</w:t>
      </w:r>
      <w:r w:rsidR="001C1F5C">
        <w:rPr>
          <w:lang w:val="es-US"/>
        </w:rPr>
        <w:t xml:space="preserve"> (luces y sonido), e</w:t>
      </w:r>
      <w:r>
        <w:rPr>
          <w:lang w:val="es-US"/>
        </w:rPr>
        <w:t>l paciente puede usar la aplicación móvil para recibir las notificaciones</w:t>
      </w:r>
      <w:r w:rsidR="001C1F5C">
        <w:rPr>
          <w:lang w:val="es-US"/>
        </w:rPr>
        <w:t xml:space="preserve">. El uso de la identificación facial resulta un mecanismo muy eficiente para asegurarse que </w:t>
      </w:r>
      <w:r w:rsidR="00A00723">
        <w:rPr>
          <w:lang w:val="es-US"/>
        </w:rPr>
        <w:t xml:space="preserve">solo a </w:t>
      </w:r>
      <w:r w:rsidR="001C1F5C">
        <w:rPr>
          <w:lang w:val="es-US"/>
        </w:rPr>
        <w:t>las personas autorizadas s</w:t>
      </w:r>
      <w:r w:rsidR="00A00723">
        <w:rPr>
          <w:lang w:val="es-US"/>
        </w:rPr>
        <w:t xml:space="preserve">e les dispensan </w:t>
      </w:r>
      <w:r w:rsidR="001C1F5C">
        <w:rPr>
          <w:lang w:val="es-US"/>
        </w:rPr>
        <w:t>los medicamentos</w:t>
      </w:r>
      <w:r w:rsidR="00A00723">
        <w:rPr>
          <w:lang w:val="es-US"/>
        </w:rPr>
        <w:t xml:space="preserve"> que deben tomar</w:t>
      </w:r>
      <w:r w:rsidR="001C1F5C">
        <w:rPr>
          <w:lang w:val="es-US"/>
        </w:rPr>
        <w:t>.</w:t>
      </w:r>
    </w:p>
    <w:p w14:paraId="24789208" w14:textId="2EF57A82" w:rsidR="005172CE" w:rsidRPr="005172CE" w:rsidRDefault="001C1F5C" w:rsidP="001C1F5C">
      <w:pPr>
        <w:rPr>
          <w:lang w:val="es-US" w:eastAsia="en-US"/>
        </w:rPr>
      </w:pPr>
      <w:r>
        <w:rPr>
          <w:lang w:val="es-US" w:eastAsia="en-US"/>
        </w:rPr>
        <w:t>Como trabajo futuro y como complemento a este sistema</w:t>
      </w:r>
      <w:r w:rsidR="00A00723">
        <w:rPr>
          <w:lang w:val="es-US" w:eastAsia="en-US"/>
        </w:rPr>
        <w:t>,</w:t>
      </w:r>
      <w:r>
        <w:rPr>
          <w:lang w:val="es-US" w:eastAsia="en-US"/>
        </w:rPr>
        <w:t xml:space="preserve"> se trabajará en la conexión directa con </w:t>
      </w:r>
      <w:r w:rsidR="00026AF6">
        <w:rPr>
          <w:lang w:val="es-US" w:eastAsia="en-US"/>
        </w:rPr>
        <w:t>una</w:t>
      </w:r>
      <w:r>
        <w:rPr>
          <w:lang w:val="es-US" w:eastAsia="en-US"/>
        </w:rPr>
        <w:t xml:space="preserve"> farmac</w:t>
      </w:r>
      <w:r w:rsidR="00026AF6">
        <w:rPr>
          <w:lang w:val="es-US" w:eastAsia="en-US"/>
        </w:rPr>
        <w:t>ia</w:t>
      </w:r>
      <w:r>
        <w:rPr>
          <w:lang w:val="es-US" w:eastAsia="en-US"/>
        </w:rPr>
        <w:t xml:space="preserve"> para la </w:t>
      </w:r>
      <w:r w:rsidR="00026AF6">
        <w:rPr>
          <w:lang w:val="es-US" w:eastAsia="en-US"/>
        </w:rPr>
        <w:t xml:space="preserve">recepción </w:t>
      </w:r>
      <w:r>
        <w:rPr>
          <w:lang w:val="es-US" w:eastAsia="en-US"/>
        </w:rPr>
        <w:t xml:space="preserve">de </w:t>
      </w:r>
      <w:r w:rsidR="00026AF6">
        <w:rPr>
          <w:lang w:val="es-US" w:eastAsia="en-US"/>
        </w:rPr>
        <w:t xml:space="preserve">los </w:t>
      </w:r>
      <w:r>
        <w:rPr>
          <w:lang w:val="es-US" w:eastAsia="en-US"/>
        </w:rPr>
        <w:t>medicamentos c</w:t>
      </w:r>
      <w:r w:rsidR="00026AF6">
        <w:rPr>
          <w:lang w:val="es-US" w:eastAsia="en-US"/>
        </w:rPr>
        <w:t>on una antelación suficiente antes de que se agoten las existencias actuales</w:t>
      </w:r>
      <w:r>
        <w:rPr>
          <w:lang w:val="es-US" w:eastAsia="en-US"/>
        </w:rPr>
        <w:t>.</w:t>
      </w:r>
      <w:r w:rsidR="00613790">
        <w:rPr>
          <w:lang w:val="es-US" w:eastAsia="en-US"/>
        </w:rPr>
        <w:t xml:space="preserve"> </w:t>
      </w:r>
      <w:r w:rsidR="00026AF6">
        <w:rPr>
          <w:lang w:val="es-US" w:eastAsia="en-US"/>
        </w:rPr>
        <w:t>Cerrar los compartimentos del dispensador, de modo que éstos s</w:t>
      </w:r>
      <w:r w:rsidR="00881BE9">
        <w:rPr>
          <w:lang w:val="es-US" w:eastAsia="en-US"/>
        </w:rPr>
        <w:t>ó</w:t>
      </w:r>
      <w:r w:rsidR="00026AF6">
        <w:rPr>
          <w:lang w:val="es-US" w:eastAsia="en-US"/>
        </w:rPr>
        <w:t>lo se abran cuando la cámara detecta la cara del cuidador que debe reponerlos. Detección automática por parte del sistema de los medicamentos introducidos por el cuidador en los distintos compartimentos, ya que ahora mismo es el propio cuidador quien debe actualizar los datos a través de la app móvil.</w:t>
      </w:r>
    </w:p>
    <w:p w14:paraId="40870AE8" w14:textId="77777777" w:rsidR="000E349E" w:rsidRDefault="00DA4E1B" w:rsidP="00DA4E1B">
      <w:pPr>
        <w:pStyle w:val="Ttulo1"/>
        <w:numPr>
          <w:ilvl w:val="0"/>
          <w:numId w:val="0"/>
        </w:numPr>
      </w:pPr>
      <w:commentRangeStart w:id="15"/>
      <w:r w:rsidRPr="00DA4E1B">
        <w:t>References</w:t>
      </w:r>
      <w:commentRangeEnd w:id="15"/>
      <w:r>
        <w:rPr>
          <w:rStyle w:val="Refdecomentario"/>
          <w:rFonts w:cs="Times New Roman"/>
          <w:b w:val="0"/>
          <w:bCs w:val="0"/>
          <w:kern w:val="0"/>
        </w:rPr>
        <w:commentReference w:id="15"/>
      </w:r>
    </w:p>
    <w:p w14:paraId="17BA437F" w14:textId="77777777" w:rsidR="00CF0E4E" w:rsidRPr="00CF0E4E" w:rsidRDefault="000E349E" w:rsidP="00DA4E1B">
      <w:pPr>
        <w:widowControl w:val="0"/>
        <w:autoSpaceDE w:val="0"/>
        <w:autoSpaceDN w:val="0"/>
        <w:adjustRightInd w:val="0"/>
        <w:ind w:left="369" w:hanging="369"/>
        <w:rPr>
          <w:noProof/>
        </w:rPr>
      </w:pPr>
      <w:r>
        <w:fldChar w:fldCharType="begin" w:fldLock="1"/>
      </w:r>
      <w:r>
        <w:instrText xml:space="preserve">ADDIN Mendeley Bibliography CSL_BIBLIOGRAPHY </w:instrText>
      </w:r>
      <w:r>
        <w:fldChar w:fldCharType="separate"/>
      </w:r>
      <w:r w:rsidR="00CF0E4E" w:rsidRPr="00CF0E4E">
        <w:rPr>
          <w:noProof/>
        </w:rPr>
        <w:t>[1]</w:t>
      </w:r>
      <w:r w:rsidR="00CF0E4E" w:rsidRPr="00CF0E4E">
        <w:rPr>
          <w:noProof/>
        </w:rPr>
        <w:tab/>
        <w:t xml:space="preserve">UN Department of Economics and Social Affairs, “World Population Prospects - Population Division - United Nations,” </w:t>
      </w:r>
      <w:r w:rsidR="00CF0E4E" w:rsidRPr="00CF0E4E">
        <w:rPr>
          <w:i/>
          <w:iCs/>
          <w:noProof/>
        </w:rPr>
        <w:t>The International Journal of Logistics Management</w:t>
      </w:r>
      <w:r w:rsidR="00CF0E4E" w:rsidRPr="00CF0E4E">
        <w:rPr>
          <w:noProof/>
        </w:rPr>
        <w:t xml:space="preserve">, 28-Aug-2015. </w:t>
      </w:r>
      <w:r w:rsidR="00CF0E4E" w:rsidRPr="005B53B7">
        <w:rPr>
          <w:noProof/>
          <w:lang w:val="fr-FR"/>
        </w:rPr>
        <w:t xml:space="preserve">[Online]. Available: https://population.un.org/wpp/Download/Standard/CSV/. </w:t>
      </w:r>
      <w:r w:rsidR="00CF0E4E" w:rsidRPr="00CF0E4E">
        <w:rPr>
          <w:noProof/>
        </w:rPr>
        <w:t>[Accessed: 07-Apr-2020].</w:t>
      </w:r>
    </w:p>
    <w:p w14:paraId="5FBC111D" w14:textId="77777777" w:rsidR="00CF0E4E" w:rsidRPr="00CF0E4E" w:rsidRDefault="00CF0E4E" w:rsidP="00DA4E1B">
      <w:pPr>
        <w:widowControl w:val="0"/>
        <w:autoSpaceDE w:val="0"/>
        <w:autoSpaceDN w:val="0"/>
        <w:adjustRightInd w:val="0"/>
        <w:ind w:left="369" w:hanging="369"/>
        <w:rPr>
          <w:noProof/>
        </w:rPr>
      </w:pPr>
      <w:r w:rsidRPr="00CF0E4E">
        <w:rPr>
          <w:noProof/>
        </w:rPr>
        <w:t>[2]</w:t>
      </w:r>
      <w:r w:rsidRPr="00CF0E4E">
        <w:rPr>
          <w:noProof/>
        </w:rPr>
        <w:tab/>
        <w:t xml:space="preserve">Eurostat, “Statistics | Eurostat,” </w:t>
      </w:r>
      <w:r w:rsidRPr="00CF0E4E">
        <w:rPr>
          <w:i/>
          <w:iCs/>
          <w:noProof/>
        </w:rPr>
        <w:t>Life expectancy at birth by sex</w:t>
      </w:r>
      <w:r w:rsidRPr="00CF0E4E">
        <w:rPr>
          <w:noProof/>
        </w:rPr>
        <w:t xml:space="preserve">, 27-Feb-2020. </w:t>
      </w:r>
      <w:r w:rsidRPr="005B53B7">
        <w:rPr>
          <w:noProof/>
          <w:lang w:val="fr-FR"/>
        </w:rPr>
        <w:t xml:space="preserve">[Online]. Available: https://ec.europa.eu/eurostat/databrowser/view/tps00208/default/table?lang=en. </w:t>
      </w:r>
      <w:r w:rsidRPr="00CF0E4E">
        <w:rPr>
          <w:noProof/>
        </w:rPr>
        <w:lastRenderedPageBreak/>
        <w:t>[Accessed: 08-Apr-2020].</w:t>
      </w:r>
    </w:p>
    <w:p w14:paraId="4CE9654B" w14:textId="77777777" w:rsidR="00CF0E4E" w:rsidRPr="00CF0E4E" w:rsidRDefault="00CF0E4E" w:rsidP="00DA4E1B">
      <w:pPr>
        <w:widowControl w:val="0"/>
        <w:autoSpaceDE w:val="0"/>
        <w:autoSpaceDN w:val="0"/>
        <w:adjustRightInd w:val="0"/>
        <w:ind w:left="369" w:hanging="369"/>
        <w:rPr>
          <w:noProof/>
        </w:rPr>
      </w:pPr>
      <w:r w:rsidRPr="00CF0E4E">
        <w:rPr>
          <w:noProof/>
        </w:rPr>
        <w:t>[3]</w:t>
      </w:r>
      <w:r w:rsidRPr="00CF0E4E">
        <w:rPr>
          <w:noProof/>
        </w:rPr>
        <w:tab/>
        <w:t xml:space="preserve">G. Loubet, A. Takacs, E. Gardner, A. De Luca, F. Udrea, and D. Dragomirescu, “LoRaWAN battery-free wireless sensors network designed for structural health monitoring in the construction domain,” </w:t>
      </w:r>
      <w:r w:rsidRPr="00CF0E4E">
        <w:rPr>
          <w:i/>
          <w:iCs/>
          <w:noProof/>
        </w:rPr>
        <w:t>Sensors (Switzerland)</w:t>
      </w:r>
      <w:r w:rsidRPr="00CF0E4E">
        <w:rPr>
          <w:noProof/>
        </w:rPr>
        <w:t>, vol. 19, no. 7, 2019.</w:t>
      </w:r>
    </w:p>
    <w:p w14:paraId="30DFCD55" w14:textId="77777777" w:rsidR="00CF0E4E" w:rsidRPr="00CF0E4E" w:rsidRDefault="00CF0E4E" w:rsidP="00DA4E1B">
      <w:pPr>
        <w:widowControl w:val="0"/>
        <w:autoSpaceDE w:val="0"/>
        <w:autoSpaceDN w:val="0"/>
        <w:adjustRightInd w:val="0"/>
        <w:ind w:left="369" w:hanging="369"/>
        <w:rPr>
          <w:noProof/>
        </w:rPr>
      </w:pPr>
      <w:r w:rsidRPr="00CF0E4E">
        <w:rPr>
          <w:noProof/>
        </w:rPr>
        <w:t>[4]</w:t>
      </w:r>
      <w:r w:rsidRPr="00CF0E4E">
        <w:rPr>
          <w:noProof/>
        </w:rPr>
        <w:tab/>
        <w:t xml:space="preserve">K. S. Bhandari and G. H. Cho, “A resource oriented route selection framework using contextual information based on fuzzy logic,” </w:t>
      </w:r>
      <w:r w:rsidRPr="00CF0E4E">
        <w:rPr>
          <w:i/>
          <w:iCs/>
          <w:noProof/>
        </w:rPr>
        <w:t>Electron.</w:t>
      </w:r>
      <w:r w:rsidRPr="00CF0E4E">
        <w:rPr>
          <w:noProof/>
        </w:rPr>
        <w:t>, vol. 8, no. 9, 2019.</w:t>
      </w:r>
    </w:p>
    <w:p w14:paraId="14D4FC9D" w14:textId="77777777" w:rsidR="00CF0E4E" w:rsidRPr="00CF0E4E" w:rsidRDefault="00CF0E4E" w:rsidP="00DA4E1B">
      <w:pPr>
        <w:widowControl w:val="0"/>
        <w:autoSpaceDE w:val="0"/>
        <w:autoSpaceDN w:val="0"/>
        <w:adjustRightInd w:val="0"/>
        <w:ind w:left="369" w:hanging="369"/>
        <w:rPr>
          <w:noProof/>
        </w:rPr>
      </w:pPr>
      <w:r w:rsidRPr="00CF0E4E">
        <w:rPr>
          <w:noProof/>
        </w:rPr>
        <w:t>[5]</w:t>
      </w:r>
      <w:r w:rsidRPr="00CF0E4E">
        <w:rPr>
          <w:noProof/>
        </w:rPr>
        <w:tab/>
        <w:t xml:space="preserve">T. Qiu, Y. Lv, F. Xia, N. Chen, J. Wan, and A. Tolba, “ERGID: An efficient routing protocol for emergency response Internet of Things,” </w:t>
      </w:r>
      <w:r w:rsidRPr="00CF0E4E">
        <w:rPr>
          <w:i/>
          <w:iCs/>
          <w:noProof/>
        </w:rPr>
        <w:t>J. Netw. Comput. Appl.</w:t>
      </w:r>
      <w:r w:rsidRPr="00CF0E4E">
        <w:rPr>
          <w:noProof/>
        </w:rPr>
        <w:t>, vol. 72, pp. 104–112, 2016.</w:t>
      </w:r>
    </w:p>
    <w:p w14:paraId="49EBD87E" w14:textId="77777777" w:rsidR="00CF0E4E" w:rsidRPr="00CF0E4E" w:rsidRDefault="00CF0E4E" w:rsidP="00DA4E1B">
      <w:pPr>
        <w:widowControl w:val="0"/>
        <w:autoSpaceDE w:val="0"/>
        <w:autoSpaceDN w:val="0"/>
        <w:adjustRightInd w:val="0"/>
        <w:ind w:left="369" w:hanging="369"/>
        <w:rPr>
          <w:noProof/>
        </w:rPr>
      </w:pPr>
      <w:r w:rsidRPr="00CF0E4E">
        <w:rPr>
          <w:noProof/>
        </w:rPr>
        <w:t>[6]</w:t>
      </w:r>
      <w:r w:rsidRPr="00CF0E4E">
        <w:rPr>
          <w:noProof/>
        </w:rPr>
        <w:tab/>
        <w:t xml:space="preserve">E. Pencheva and I. Atanasov, “Engineering of web services for internet of things applications,” </w:t>
      </w:r>
      <w:r w:rsidRPr="00CF0E4E">
        <w:rPr>
          <w:i/>
          <w:iCs/>
          <w:noProof/>
        </w:rPr>
        <w:t>Inf. Syst. Front.</w:t>
      </w:r>
      <w:r w:rsidRPr="00CF0E4E">
        <w:rPr>
          <w:noProof/>
        </w:rPr>
        <w:t>, vol. 18, no. 2, pp. 277–292, 2016.</w:t>
      </w:r>
    </w:p>
    <w:p w14:paraId="77DD4238" w14:textId="77777777" w:rsidR="00CF0E4E" w:rsidRPr="00CF0E4E" w:rsidRDefault="00CF0E4E" w:rsidP="00DA4E1B">
      <w:pPr>
        <w:widowControl w:val="0"/>
        <w:autoSpaceDE w:val="0"/>
        <w:autoSpaceDN w:val="0"/>
        <w:adjustRightInd w:val="0"/>
        <w:ind w:left="369" w:hanging="369"/>
        <w:rPr>
          <w:noProof/>
        </w:rPr>
      </w:pPr>
      <w:r w:rsidRPr="00CF0E4E">
        <w:rPr>
          <w:noProof/>
        </w:rPr>
        <w:t>[7]</w:t>
      </w:r>
      <w:r w:rsidRPr="00CF0E4E">
        <w:rPr>
          <w:noProof/>
        </w:rPr>
        <w:tab/>
        <w:t xml:space="preserve">M. I. Beer and M. F. Hassan, “Adaptive security architecture for protecting RESTful web services in enterprise computing environment,” </w:t>
      </w:r>
      <w:r w:rsidRPr="00CF0E4E">
        <w:rPr>
          <w:i/>
          <w:iCs/>
          <w:noProof/>
        </w:rPr>
        <w:t>Serv. Oriented Comput. Appl.</w:t>
      </w:r>
      <w:r w:rsidRPr="00CF0E4E">
        <w:rPr>
          <w:noProof/>
        </w:rPr>
        <w:t>, vol. 12, no. 2, pp. 111–121, 2018.</w:t>
      </w:r>
    </w:p>
    <w:p w14:paraId="7E42667C" w14:textId="77777777" w:rsidR="00CF0E4E" w:rsidRPr="00CF0E4E" w:rsidRDefault="00CF0E4E" w:rsidP="00DA4E1B">
      <w:pPr>
        <w:widowControl w:val="0"/>
        <w:autoSpaceDE w:val="0"/>
        <w:autoSpaceDN w:val="0"/>
        <w:adjustRightInd w:val="0"/>
        <w:ind w:left="369" w:hanging="369"/>
        <w:rPr>
          <w:noProof/>
        </w:rPr>
      </w:pPr>
      <w:r w:rsidRPr="00CF0E4E">
        <w:rPr>
          <w:noProof/>
        </w:rPr>
        <w:t>[8]</w:t>
      </w:r>
      <w:r w:rsidRPr="00CF0E4E">
        <w:rPr>
          <w:noProof/>
        </w:rPr>
        <w:tab/>
        <w:t xml:space="preserve">X. Xiong, K. Zheng, R. Xu, W. Xiang, and P. Chatzimisios, “Low power wide area machine-to-machine networks: Key techniques and prototype,” </w:t>
      </w:r>
      <w:r w:rsidRPr="00CF0E4E">
        <w:rPr>
          <w:i/>
          <w:iCs/>
          <w:noProof/>
        </w:rPr>
        <w:t>IEEE Commun. Mag.</w:t>
      </w:r>
      <w:r w:rsidRPr="00CF0E4E">
        <w:rPr>
          <w:noProof/>
        </w:rPr>
        <w:t>, vol. 53, no. 9, pp. 64–71, 2015.</w:t>
      </w:r>
    </w:p>
    <w:p w14:paraId="5462A4E6" w14:textId="77777777" w:rsidR="00CF0E4E" w:rsidRPr="00CF0E4E" w:rsidRDefault="00CF0E4E" w:rsidP="00DA4E1B">
      <w:pPr>
        <w:widowControl w:val="0"/>
        <w:autoSpaceDE w:val="0"/>
        <w:autoSpaceDN w:val="0"/>
        <w:adjustRightInd w:val="0"/>
        <w:ind w:left="369" w:hanging="369"/>
        <w:rPr>
          <w:noProof/>
        </w:rPr>
      </w:pPr>
      <w:r w:rsidRPr="00CF0E4E">
        <w:rPr>
          <w:noProof/>
        </w:rPr>
        <w:t>[9]</w:t>
      </w:r>
      <w:r w:rsidRPr="00CF0E4E">
        <w:rPr>
          <w:noProof/>
        </w:rPr>
        <w:tab/>
        <w:t xml:space="preserve">F. T. El-Hassan and D. Ionescu, “Design and implementation of a hardware versatile publish-subscribe architecture for the internet of things,” </w:t>
      </w:r>
      <w:r w:rsidRPr="00CF0E4E">
        <w:rPr>
          <w:i/>
          <w:iCs/>
          <w:noProof/>
        </w:rPr>
        <w:t>IEEE Access</w:t>
      </w:r>
      <w:r w:rsidRPr="00CF0E4E">
        <w:rPr>
          <w:noProof/>
        </w:rPr>
        <w:t>, vol. 6, pp. 31872–31890, 2018.</w:t>
      </w:r>
    </w:p>
    <w:p w14:paraId="675CDD26" w14:textId="77777777" w:rsidR="00CF0E4E" w:rsidRPr="00CF0E4E" w:rsidRDefault="00CF0E4E" w:rsidP="00DA4E1B">
      <w:pPr>
        <w:widowControl w:val="0"/>
        <w:autoSpaceDE w:val="0"/>
        <w:autoSpaceDN w:val="0"/>
        <w:adjustRightInd w:val="0"/>
        <w:ind w:left="369" w:hanging="369"/>
        <w:rPr>
          <w:noProof/>
        </w:rPr>
      </w:pPr>
      <w:r w:rsidRPr="00CF0E4E">
        <w:rPr>
          <w:noProof/>
        </w:rPr>
        <w:t>[10]</w:t>
      </w:r>
      <w:r w:rsidRPr="00CF0E4E">
        <w:rPr>
          <w:noProof/>
        </w:rPr>
        <w:tab/>
        <w:t xml:space="preserve">B. Liu, Y. Zhang, G. Zhang, and P. Zheng, “Edge-cloud orchestration driven industrial smart product-service systems solution design based on CPS and IIoT,” </w:t>
      </w:r>
      <w:r w:rsidRPr="00CF0E4E">
        <w:rPr>
          <w:i/>
          <w:iCs/>
          <w:noProof/>
        </w:rPr>
        <w:t>Adv. Eng. Informatics</w:t>
      </w:r>
      <w:r w:rsidRPr="00CF0E4E">
        <w:rPr>
          <w:noProof/>
        </w:rPr>
        <w:t>, vol. 42, p. 100984, 2019.</w:t>
      </w:r>
    </w:p>
    <w:p w14:paraId="709CF396" w14:textId="77777777" w:rsidR="00CF0E4E" w:rsidRPr="00CF0E4E" w:rsidRDefault="00CF0E4E" w:rsidP="00DA4E1B">
      <w:pPr>
        <w:widowControl w:val="0"/>
        <w:autoSpaceDE w:val="0"/>
        <w:autoSpaceDN w:val="0"/>
        <w:adjustRightInd w:val="0"/>
        <w:ind w:left="369" w:hanging="369"/>
        <w:rPr>
          <w:noProof/>
        </w:rPr>
      </w:pPr>
      <w:r w:rsidRPr="00CF0E4E">
        <w:rPr>
          <w:noProof/>
        </w:rPr>
        <w:t>[11]</w:t>
      </w:r>
      <w:r w:rsidRPr="00CF0E4E">
        <w:rPr>
          <w:noProof/>
        </w:rPr>
        <w:tab/>
        <w:t xml:space="preserve">S. Abhishek </w:t>
      </w:r>
      <w:r w:rsidRPr="00CF0E4E">
        <w:rPr>
          <w:i/>
          <w:iCs/>
          <w:noProof/>
        </w:rPr>
        <w:t>et al.</w:t>
      </w:r>
      <w:r w:rsidRPr="00CF0E4E">
        <w:rPr>
          <w:noProof/>
        </w:rPr>
        <w:t xml:space="preserve">, “Transcriptional Profile of Mycobacterium tuberculosis in an in vitro Model of Intraocular Tuberculosis,” </w:t>
      </w:r>
      <w:r w:rsidRPr="00CF0E4E">
        <w:rPr>
          <w:i/>
          <w:iCs/>
          <w:noProof/>
        </w:rPr>
        <w:t>Front. Cell. Infect. Microbiol.</w:t>
      </w:r>
      <w:r w:rsidRPr="00CF0E4E">
        <w:rPr>
          <w:noProof/>
        </w:rPr>
        <w:t>, vol. 8, p. 330, 2018.</w:t>
      </w:r>
    </w:p>
    <w:p w14:paraId="5039BA33" w14:textId="77777777" w:rsidR="00CF0E4E" w:rsidRPr="00CF0E4E" w:rsidRDefault="00CF0E4E" w:rsidP="00DA4E1B">
      <w:pPr>
        <w:widowControl w:val="0"/>
        <w:autoSpaceDE w:val="0"/>
        <w:autoSpaceDN w:val="0"/>
        <w:adjustRightInd w:val="0"/>
        <w:ind w:left="369" w:hanging="369"/>
        <w:rPr>
          <w:noProof/>
        </w:rPr>
      </w:pPr>
      <w:r w:rsidRPr="00CF0E4E">
        <w:rPr>
          <w:noProof/>
        </w:rPr>
        <w:t>[12]</w:t>
      </w:r>
      <w:r w:rsidRPr="00CF0E4E">
        <w:rPr>
          <w:noProof/>
        </w:rPr>
        <w:tab/>
        <w:t xml:space="preserve">C. M. J. M. Dourado, S. P. P. da Silva, R. V. M. da Nóbrega, A. C. Antonio, P. P. R. Filho, and V. H. C. de Albuquerque, “Deep Learning IoT System for Online Stroke Detection in Skull Computed Tomography Images,” </w:t>
      </w:r>
      <w:r w:rsidRPr="00CF0E4E">
        <w:rPr>
          <w:i/>
          <w:iCs/>
          <w:noProof/>
        </w:rPr>
        <w:t>Comput. Networks</w:t>
      </w:r>
      <w:r w:rsidRPr="00CF0E4E">
        <w:rPr>
          <w:noProof/>
        </w:rPr>
        <w:t>, vol. 152, pp. 25–39, 2019.</w:t>
      </w:r>
    </w:p>
    <w:p w14:paraId="51A92858" w14:textId="77777777" w:rsidR="00CF0E4E" w:rsidRPr="00CF0E4E" w:rsidRDefault="00CF0E4E" w:rsidP="00DA4E1B">
      <w:pPr>
        <w:widowControl w:val="0"/>
        <w:autoSpaceDE w:val="0"/>
        <w:autoSpaceDN w:val="0"/>
        <w:adjustRightInd w:val="0"/>
        <w:ind w:left="369" w:hanging="369"/>
        <w:rPr>
          <w:noProof/>
        </w:rPr>
      </w:pPr>
      <w:r w:rsidRPr="00CF0E4E">
        <w:rPr>
          <w:noProof/>
        </w:rPr>
        <w:t>[13]</w:t>
      </w:r>
      <w:r w:rsidRPr="00CF0E4E">
        <w:rPr>
          <w:noProof/>
        </w:rPr>
        <w:tab/>
        <w:t xml:space="preserve">A. Frøytlog </w:t>
      </w:r>
      <w:r w:rsidRPr="00CF0E4E">
        <w:rPr>
          <w:i/>
          <w:iCs/>
          <w:noProof/>
        </w:rPr>
        <w:t>et al.</w:t>
      </w:r>
      <w:r w:rsidRPr="00CF0E4E">
        <w:rPr>
          <w:noProof/>
        </w:rPr>
        <w:t xml:space="preserve">, “Ultra-Low Power Wake-up Radio for 5G IoT,” </w:t>
      </w:r>
      <w:r w:rsidRPr="00CF0E4E">
        <w:rPr>
          <w:i/>
          <w:iCs/>
          <w:noProof/>
        </w:rPr>
        <w:t>IEEE Commun. Mag.</w:t>
      </w:r>
      <w:r w:rsidRPr="00CF0E4E">
        <w:rPr>
          <w:noProof/>
        </w:rPr>
        <w:t>, vol. 57, no. 3, pp. 111–117, 2019.</w:t>
      </w:r>
    </w:p>
    <w:p w14:paraId="617D8E6F" w14:textId="77777777" w:rsidR="00CF0E4E" w:rsidRPr="00CF0E4E" w:rsidRDefault="00CF0E4E" w:rsidP="00DA4E1B">
      <w:pPr>
        <w:widowControl w:val="0"/>
        <w:autoSpaceDE w:val="0"/>
        <w:autoSpaceDN w:val="0"/>
        <w:adjustRightInd w:val="0"/>
        <w:ind w:left="369" w:hanging="369"/>
        <w:rPr>
          <w:noProof/>
        </w:rPr>
      </w:pPr>
      <w:r w:rsidRPr="00CF0E4E">
        <w:rPr>
          <w:noProof/>
        </w:rPr>
        <w:t>[14]</w:t>
      </w:r>
      <w:r w:rsidRPr="00CF0E4E">
        <w:rPr>
          <w:noProof/>
        </w:rPr>
        <w:tab/>
        <w:t xml:space="preserve">S. Kallam, R. B. Madda, C. Y. Chen, R. Patan, and D. Cheelu, “Low Energy Aware Communication Process In Iot Using The Green Computing Approach,” </w:t>
      </w:r>
      <w:r w:rsidRPr="00CF0E4E">
        <w:rPr>
          <w:i/>
          <w:iCs/>
          <w:noProof/>
        </w:rPr>
        <w:t>IET Networks</w:t>
      </w:r>
      <w:r w:rsidRPr="00CF0E4E">
        <w:rPr>
          <w:noProof/>
        </w:rPr>
        <w:t>, vol. 7, no. 4, pp. 1–8, Nov. 2018.</w:t>
      </w:r>
    </w:p>
    <w:p w14:paraId="28CE29B1" w14:textId="77777777" w:rsidR="00CF0E4E" w:rsidRPr="00CF0E4E" w:rsidRDefault="00CF0E4E" w:rsidP="00DA4E1B">
      <w:pPr>
        <w:widowControl w:val="0"/>
        <w:autoSpaceDE w:val="0"/>
        <w:autoSpaceDN w:val="0"/>
        <w:adjustRightInd w:val="0"/>
        <w:ind w:left="369" w:hanging="369"/>
        <w:rPr>
          <w:noProof/>
        </w:rPr>
      </w:pPr>
      <w:r w:rsidRPr="00CF0E4E">
        <w:rPr>
          <w:noProof/>
        </w:rPr>
        <w:t>[15]</w:t>
      </w:r>
      <w:r w:rsidRPr="00CF0E4E">
        <w:rPr>
          <w:noProof/>
        </w:rPr>
        <w:tab/>
        <w:t xml:space="preserve">T. Kaur and D. Kumar, “A survey on QoS Mechanisms in WSN for Computational Intelligence Based Routing Protocols,” </w:t>
      </w:r>
      <w:r w:rsidRPr="00CF0E4E">
        <w:rPr>
          <w:i/>
          <w:iCs/>
          <w:noProof/>
        </w:rPr>
        <w:t>Wirel. Networks</w:t>
      </w:r>
      <w:r w:rsidRPr="00CF0E4E">
        <w:rPr>
          <w:noProof/>
        </w:rPr>
        <w:t>, 2019.</w:t>
      </w:r>
    </w:p>
    <w:p w14:paraId="08223E53" w14:textId="77777777" w:rsidR="00CF0E4E" w:rsidRPr="00CF0E4E" w:rsidRDefault="00CF0E4E" w:rsidP="00DA4E1B">
      <w:pPr>
        <w:widowControl w:val="0"/>
        <w:autoSpaceDE w:val="0"/>
        <w:autoSpaceDN w:val="0"/>
        <w:adjustRightInd w:val="0"/>
        <w:ind w:left="369" w:hanging="369"/>
        <w:rPr>
          <w:noProof/>
        </w:rPr>
      </w:pPr>
      <w:r w:rsidRPr="00CF0E4E">
        <w:rPr>
          <w:noProof/>
        </w:rPr>
        <w:t>[16]</w:t>
      </w:r>
      <w:r w:rsidRPr="00CF0E4E">
        <w:rPr>
          <w:noProof/>
        </w:rPr>
        <w:tab/>
        <w:t xml:space="preserve">B. P. L. Lo, H. Ip, and G. Z. Yang, “Transforming Health Care: Body Sensor Networks, Wearables, and the Internet of Things,” </w:t>
      </w:r>
      <w:r w:rsidRPr="00CF0E4E">
        <w:rPr>
          <w:i/>
          <w:iCs/>
          <w:noProof/>
        </w:rPr>
        <w:t>IEEE Pulse</w:t>
      </w:r>
      <w:r w:rsidRPr="00CF0E4E">
        <w:rPr>
          <w:noProof/>
        </w:rPr>
        <w:t>, vol. 7, no. 1, pp. 4–8, 2016.</w:t>
      </w:r>
    </w:p>
    <w:p w14:paraId="24BDB385" w14:textId="77777777" w:rsidR="00CF0E4E" w:rsidRPr="00CF0E4E" w:rsidRDefault="00CF0E4E" w:rsidP="00DA4E1B">
      <w:pPr>
        <w:widowControl w:val="0"/>
        <w:autoSpaceDE w:val="0"/>
        <w:autoSpaceDN w:val="0"/>
        <w:adjustRightInd w:val="0"/>
        <w:ind w:left="369" w:hanging="369"/>
        <w:rPr>
          <w:noProof/>
        </w:rPr>
      </w:pPr>
      <w:r w:rsidRPr="00CF0E4E">
        <w:rPr>
          <w:noProof/>
        </w:rPr>
        <w:t>[17]</w:t>
      </w:r>
      <w:r w:rsidRPr="00CF0E4E">
        <w:rPr>
          <w:noProof/>
        </w:rPr>
        <w:tab/>
        <w:t xml:space="preserve">A. A. Nazari Shirehjini and A. Semsar, “Human interaction with IoT-based smart environments,” </w:t>
      </w:r>
      <w:r w:rsidRPr="00CF0E4E">
        <w:rPr>
          <w:i/>
          <w:iCs/>
          <w:noProof/>
        </w:rPr>
        <w:t>Multimed. Tools Appl.</w:t>
      </w:r>
      <w:r w:rsidRPr="00CF0E4E">
        <w:rPr>
          <w:noProof/>
        </w:rPr>
        <w:t>, vol. 76, no. 11, pp. 13343–13365, 2017.</w:t>
      </w:r>
    </w:p>
    <w:p w14:paraId="1C9CC617" w14:textId="77777777" w:rsidR="00CF0E4E" w:rsidRPr="00CF0E4E" w:rsidRDefault="00CF0E4E" w:rsidP="00DA4E1B">
      <w:pPr>
        <w:widowControl w:val="0"/>
        <w:autoSpaceDE w:val="0"/>
        <w:autoSpaceDN w:val="0"/>
        <w:adjustRightInd w:val="0"/>
        <w:ind w:left="369" w:hanging="369"/>
        <w:rPr>
          <w:noProof/>
        </w:rPr>
      </w:pPr>
      <w:r w:rsidRPr="00CF0E4E">
        <w:rPr>
          <w:noProof/>
        </w:rPr>
        <w:t>[18]</w:t>
      </w:r>
      <w:r w:rsidRPr="00CF0E4E">
        <w:rPr>
          <w:noProof/>
        </w:rPr>
        <w:tab/>
        <w:t xml:space="preserve">T. Czauski, J. White, Y. Sun, H. Turner, and S. Eade, “NERD—middleware for IoT human machine interfaces,” </w:t>
      </w:r>
      <w:r w:rsidRPr="00CF0E4E">
        <w:rPr>
          <w:i/>
          <w:iCs/>
          <w:noProof/>
        </w:rPr>
        <w:t>Ann. des Telecommun. Telecommun.</w:t>
      </w:r>
      <w:r w:rsidRPr="00CF0E4E">
        <w:rPr>
          <w:noProof/>
        </w:rPr>
        <w:t>, vol. 71, no. 3–4, pp. 109–119, 2016.</w:t>
      </w:r>
    </w:p>
    <w:p w14:paraId="456832DA" w14:textId="77777777" w:rsidR="00CF0E4E" w:rsidRPr="00CF0E4E" w:rsidRDefault="00CF0E4E" w:rsidP="00DA4E1B">
      <w:pPr>
        <w:widowControl w:val="0"/>
        <w:autoSpaceDE w:val="0"/>
        <w:autoSpaceDN w:val="0"/>
        <w:adjustRightInd w:val="0"/>
        <w:ind w:left="369" w:hanging="369"/>
        <w:rPr>
          <w:noProof/>
        </w:rPr>
      </w:pPr>
      <w:r w:rsidRPr="00CF0E4E">
        <w:rPr>
          <w:noProof/>
        </w:rPr>
        <w:t>[19]</w:t>
      </w:r>
      <w:r w:rsidRPr="00CF0E4E">
        <w:rPr>
          <w:noProof/>
        </w:rPr>
        <w:tab/>
        <w:t xml:space="preserve">G. Guerrero-Ulloa, C. Rodríguez-Domínguez, and M. J. Hornos, “IoT-Based System to Help Care for Dependent Elderly,” in </w:t>
      </w:r>
      <w:r w:rsidRPr="00CF0E4E">
        <w:rPr>
          <w:i/>
          <w:iCs/>
          <w:noProof/>
        </w:rPr>
        <w:t>Communications in Computer and Information Science</w:t>
      </w:r>
      <w:r w:rsidRPr="00CF0E4E">
        <w:rPr>
          <w:noProof/>
        </w:rPr>
        <w:t>, 2019, vol. 895, pp. 41–55.</w:t>
      </w:r>
    </w:p>
    <w:p w14:paraId="4973AE82" w14:textId="77777777" w:rsidR="00CF0E4E" w:rsidRPr="00CF0E4E" w:rsidRDefault="00CF0E4E" w:rsidP="00DA4E1B">
      <w:pPr>
        <w:widowControl w:val="0"/>
        <w:autoSpaceDE w:val="0"/>
        <w:autoSpaceDN w:val="0"/>
        <w:adjustRightInd w:val="0"/>
        <w:ind w:left="369" w:hanging="369"/>
        <w:rPr>
          <w:noProof/>
        </w:rPr>
      </w:pPr>
      <w:r w:rsidRPr="00CF0E4E">
        <w:rPr>
          <w:noProof/>
        </w:rPr>
        <w:lastRenderedPageBreak/>
        <w:t>[20]</w:t>
      </w:r>
      <w:r w:rsidRPr="00CF0E4E">
        <w:rPr>
          <w:noProof/>
        </w:rPr>
        <w:tab/>
        <w:t xml:space="preserve">B. Baranidharan, “Internet of Things (IoT) Technologies, Architecture, Protocols, Security, and Applications: A Survey,” in </w:t>
      </w:r>
      <w:r w:rsidRPr="00CF0E4E">
        <w:rPr>
          <w:i/>
          <w:iCs/>
          <w:noProof/>
        </w:rPr>
        <w:t>Handbook of Research on Cloud and Fog Computing Infrastructures for Data Science</w:t>
      </w:r>
      <w:r w:rsidRPr="00CF0E4E">
        <w:rPr>
          <w:noProof/>
        </w:rPr>
        <w:t>, P. Raj and A. Raman, Eds. IGI Global, 2018, pp. 149–174.</w:t>
      </w:r>
    </w:p>
    <w:p w14:paraId="75FA9ED8" w14:textId="77777777" w:rsidR="00CF0E4E" w:rsidRPr="00CF0E4E" w:rsidRDefault="00CF0E4E" w:rsidP="00DA4E1B">
      <w:pPr>
        <w:widowControl w:val="0"/>
        <w:autoSpaceDE w:val="0"/>
        <w:autoSpaceDN w:val="0"/>
        <w:adjustRightInd w:val="0"/>
        <w:ind w:left="369" w:hanging="369"/>
        <w:rPr>
          <w:noProof/>
        </w:rPr>
      </w:pPr>
      <w:r w:rsidRPr="00CF0E4E">
        <w:rPr>
          <w:noProof/>
        </w:rPr>
        <w:t>[21]</w:t>
      </w:r>
      <w:r w:rsidRPr="00CF0E4E">
        <w:rPr>
          <w:noProof/>
        </w:rPr>
        <w:tab/>
        <w:t xml:space="preserve">G. Guerrero-Ulloa, M. J. Hornos, and C. Rodríguez-Domínguez, “TDDM4IoTS: A Test-Driven Development Methodology for Internet of Things (IoT)-Based Systems,” in </w:t>
      </w:r>
      <w:r w:rsidRPr="00CF0E4E">
        <w:rPr>
          <w:i/>
          <w:iCs/>
          <w:noProof/>
        </w:rPr>
        <w:t>Communications in Computer and Information Science</w:t>
      </w:r>
      <w:r w:rsidRPr="00CF0E4E">
        <w:rPr>
          <w:noProof/>
        </w:rPr>
        <w:t>, 2020, vol. 1193 CCIS, pp. 41–55.</w:t>
      </w:r>
    </w:p>
    <w:p w14:paraId="2AACBAB5" w14:textId="77777777" w:rsidR="00CF0E4E" w:rsidRPr="00CF0E4E" w:rsidRDefault="00CF0E4E" w:rsidP="00DA4E1B">
      <w:pPr>
        <w:widowControl w:val="0"/>
        <w:autoSpaceDE w:val="0"/>
        <w:autoSpaceDN w:val="0"/>
        <w:adjustRightInd w:val="0"/>
        <w:ind w:left="369" w:hanging="369"/>
        <w:rPr>
          <w:noProof/>
        </w:rPr>
      </w:pPr>
      <w:r w:rsidRPr="00CF0E4E">
        <w:rPr>
          <w:noProof/>
        </w:rPr>
        <w:t>[22]</w:t>
      </w:r>
      <w:r w:rsidRPr="00CF0E4E">
        <w:rPr>
          <w:noProof/>
        </w:rPr>
        <w:tab/>
        <w:t xml:space="preserve">O. Erazo, G. Guerrero-Ulloa, D. Guzmán, and C. Cáceres, “From a Common Chair to a Device that Issues Reminders to Seniors,” in </w:t>
      </w:r>
      <w:r w:rsidRPr="00CF0E4E">
        <w:rPr>
          <w:i/>
          <w:iCs/>
          <w:noProof/>
        </w:rPr>
        <w:t>Communications in Computer and Information Science</w:t>
      </w:r>
      <w:r w:rsidRPr="00CF0E4E">
        <w:rPr>
          <w:noProof/>
        </w:rPr>
        <w:t>, 2020, vol. 1194 CCIS, pp. 439–448.</w:t>
      </w:r>
    </w:p>
    <w:p w14:paraId="3F837D82" w14:textId="77777777" w:rsidR="00CF0E4E" w:rsidRPr="00CF0E4E" w:rsidRDefault="00CF0E4E" w:rsidP="00DA4E1B">
      <w:pPr>
        <w:widowControl w:val="0"/>
        <w:autoSpaceDE w:val="0"/>
        <w:autoSpaceDN w:val="0"/>
        <w:adjustRightInd w:val="0"/>
        <w:ind w:left="369" w:hanging="369"/>
        <w:rPr>
          <w:noProof/>
        </w:rPr>
      </w:pPr>
      <w:r w:rsidRPr="00CF0E4E">
        <w:rPr>
          <w:noProof/>
        </w:rPr>
        <w:t>[23]</w:t>
      </w:r>
      <w:r w:rsidRPr="00CF0E4E">
        <w:rPr>
          <w:noProof/>
        </w:rPr>
        <w:tab/>
        <w:t xml:space="preserve">R. Huang, X. Zhao, and J. Ma, “The contours of a human individual model based empathetic u-pillbox system for humanistic geriatric healthcare,” </w:t>
      </w:r>
      <w:r w:rsidRPr="00CF0E4E">
        <w:rPr>
          <w:i/>
          <w:iCs/>
          <w:noProof/>
        </w:rPr>
        <w:t>Futur. Gener. Comput. Syst.</w:t>
      </w:r>
      <w:r w:rsidRPr="00CF0E4E">
        <w:rPr>
          <w:noProof/>
        </w:rPr>
        <w:t>, vol. 37, pp. 404–416, 2014.</w:t>
      </w:r>
    </w:p>
    <w:p w14:paraId="3272B034" w14:textId="77777777" w:rsidR="00CF0E4E" w:rsidRPr="00CF0E4E" w:rsidRDefault="00CF0E4E" w:rsidP="00DA4E1B">
      <w:pPr>
        <w:widowControl w:val="0"/>
        <w:autoSpaceDE w:val="0"/>
        <w:autoSpaceDN w:val="0"/>
        <w:adjustRightInd w:val="0"/>
        <w:ind w:left="369" w:hanging="369"/>
        <w:rPr>
          <w:noProof/>
        </w:rPr>
      </w:pPr>
      <w:r w:rsidRPr="00CF0E4E">
        <w:rPr>
          <w:noProof/>
        </w:rPr>
        <w:t>[24]</w:t>
      </w:r>
      <w:r w:rsidRPr="00CF0E4E">
        <w:rPr>
          <w:noProof/>
        </w:rPr>
        <w:tab/>
        <w:t xml:space="preserve">S. Jaipriya, R. Aishwarya, N. B. Akash, and A. P. Jeyadevi, “An intelligent medical box remotely controlled by doctor,” in </w:t>
      </w:r>
      <w:r w:rsidRPr="00CF0E4E">
        <w:rPr>
          <w:i/>
          <w:iCs/>
          <w:noProof/>
        </w:rPr>
        <w:t>Proceedings of the International Conference on Intelligent Sustainable Systems, ICISS 2019</w:t>
      </w:r>
      <w:r w:rsidRPr="00CF0E4E">
        <w:rPr>
          <w:noProof/>
        </w:rPr>
        <w:t>, 2019, pp. 565–569.</w:t>
      </w:r>
    </w:p>
    <w:p w14:paraId="74DE9BC5" w14:textId="77777777" w:rsidR="00CF0E4E" w:rsidRPr="00CF0E4E" w:rsidRDefault="00CF0E4E" w:rsidP="00DA4E1B">
      <w:pPr>
        <w:widowControl w:val="0"/>
        <w:autoSpaceDE w:val="0"/>
        <w:autoSpaceDN w:val="0"/>
        <w:adjustRightInd w:val="0"/>
        <w:ind w:left="369" w:hanging="369"/>
        <w:rPr>
          <w:noProof/>
        </w:rPr>
      </w:pPr>
      <w:r w:rsidRPr="00CF0E4E">
        <w:rPr>
          <w:noProof/>
        </w:rPr>
        <w:t>[25]</w:t>
      </w:r>
      <w:r w:rsidRPr="00CF0E4E">
        <w:rPr>
          <w:noProof/>
        </w:rPr>
        <w:tab/>
        <w:t xml:space="preserve">G. Schreier, M. Schwarz, R. Modre-Osprian, P. Kastner, D. Scherr, and F. Fruhwald, “Design and evaluation of a multimodal mHealth based medication management system for patient self administration,” in </w:t>
      </w:r>
      <w:r w:rsidRPr="00CF0E4E">
        <w:rPr>
          <w:i/>
          <w:iCs/>
          <w:noProof/>
        </w:rPr>
        <w:t>Proceedings of the Annual International Conference of the IEEE Engineering in Medicine and Biology Society, EMBS</w:t>
      </w:r>
      <w:r w:rsidRPr="00CF0E4E">
        <w:rPr>
          <w:noProof/>
        </w:rPr>
        <w:t>, 2013, pp. 7270–7273.</w:t>
      </w:r>
    </w:p>
    <w:p w14:paraId="1B0ACF74" w14:textId="77777777" w:rsidR="00CF0E4E" w:rsidRPr="00CF0E4E" w:rsidRDefault="00CF0E4E" w:rsidP="00DA4E1B">
      <w:pPr>
        <w:widowControl w:val="0"/>
        <w:autoSpaceDE w:val="0"/>
        <w:autoSpaceDN w:val="0"/>
        <w:adjustRightInd w:val="0"/>
        <w:ind w:left="369" w:hanging="369"/>
        <w:rPr>
          <w:noProof/>
        </w:rPr>
      </w:pPr>
      <w:r w:rsidRPr="00CF0E4E">
        <w:rPr>
          <w:noProof/>
        </w:rPr>
        <w:t>[26]</w:t>
      </w:r>
      <w:r w:rsidRPr="00CF0E4E">
        <w:rPr>
          <w:noProof/>
        </w:rPr>
        <w:tab/>
        <w:t xml:space="preserve">J. Aneke, C. Ardito, D. Caivano, L. Colizzi, M. F. Costabile, and L. Verardi, “A Low-cost Flexible IoT System Supporting Elderly’s Healthcare in Rural Villages,” in </w:t>
      </w:r>
      <w:r w:rsidRPr="00CF0E4E">
        <w:rPr>
          <w:i/>
          <w:iCs/>
          <w:noProof/>
        </w:rPr>
        <w:t>ACM International Conference Proceeding Series</w:t>
      </w:r>
      <w:r w:rsidRPr="00CF0E4E">
        <w:rPr>
          <w:noProof/>
        </w:rPr>
        <w:t>, 2018, pp. 184–187.</w:t>
      </w:r>
    </w:p>
    <w:p w14:paraId="08C5446D" w14:textId="77777777" w:rsidR="00CF0E4E" w:rsidRPr="00CF0E4E" w:rsidRDefault="00CF0E4E" w:rsidP="00DA4E1B">
      <w:pPr>
        <w:widowControl w:val="0"/>
        <w:autoSpaceDE w:val="0"/>
        <w:autoSpaceDN w:val="0"/>
        <w:adjustRightInd w:val="0"/>
        <w:ind w:left="369" w:hanging="369"/>
        <w:rPr>
          <w:noProof/>
        </w:rPr>
      </w:pPr>
      <w:r w:rsidRPr="00CF0E4E">
        <w:rPr>
          <w:noProof/>
        </w:rPr>
        <w:t>[27]</w:t>
      </w:r>
      <w:r w:rsidRPr="00CF0E4E">
        <w:rPr>
          <w:noProof/>
        </w:rPr>
        <w:tab/>
        <w:t xml:space="preserve">P. A. Laplante, M. Kassab, N. L. Laplante, and J. M. Voas, “Building caring healthcare systems in the Internet of Things,” </w:t>
      </w:r>
      <w:r w:rsidRPr="00CF0E4E">
        <w:rPr>
          <w:i/>
          <w:iCs/>
          <w:noProof/>
        </w:rPr>
        <w:t>IEEE Syst. J.</w:t>
      </w:r>
      <w:r w:rsidRPr="00CF0E4E">
        <w:rPr>
          <w:noProof/>
        </w:rPr>
        <w:t>, vol. 12, no. 3, pp. 3030–3037, 2018.</w:t>
      </w:r>
    </w:p>
    <w:p w14:paraId="12DEAE51" w14:textId="77777777" w:rsidR="00CF0E4E" w:rsidRPr="00CF0E4E" w:rsidRDefault="00CF0E4E" w:rsidP="00DA4E1B">
      <w:pPr>
        <w:widowControl w:val="0"/>
        <w:autoSpaceDE w:val="0"/>
        <w:autoSpaceDN w:val="0"/>
        <w:adjustRightInd w:val="0"/>
        <w:ind w:left="369" w:hanging="369"/>
        <w:rPr>
          <w:noProof/>
        </w:rPr>
      </w:pPr>
      <w:r w:rsidRPr="00CF0E4E">
        <w:rPr>
          <w:noProof/>
        </w:rPr>
        <w:t>[28]</w:t>
      </w:r>
      <w:r w:rsidRPr="00CF0E4E">
        <w:rPr>
          <w:noProof/>
        </w:rPr>
        <w:tab/>
        <w:t xml:space="preserve">S. K. Sood and I. Mahajan, “Wearable IoT sensor based healthcare system for identifying and controlling chikungunya virus,” </w:t>
      </w:r>
      <w:r w:rsidRPr="00CF0E4E">
        <w:rPr>
          <w:i/>
          <w:iCs/>
          <w:noProof/>
        </w:rPr>
        <w:t>Comput. Ind.</w:t>
      </w:r>
      <w:r w:rsidRPr="00CF0E4E">
        <w:rPr>
          <w:noProof/>
        </w:rPr>
        <w:t>, vol. 91, pp. 33–44, 2017.</w:t>
      </w:r>
    </w:p>
    <w:p w14:paraId="03D20D0E" w14:textId="77777777" w:rsidR="00CF0E4E" w:rsidRPr="00CF0E4E" w:rsidRDefault="00CF0E4E" w:rsidP="00DA4E1B">
      <w:pPr>
        <w:widowControl w:val="0"/>
        <w:autoSpaceDE w:val="0"/>
        <w:autoSpaceDN w:val="0"/>
        <w:adjustRightInd w:val="0"/>
        <w:ind w:left="369" w:hanging="369"/>
        <w:rPr>
          <w:noProof/>
        </w:rPr>
      </w:pPr>
      <w:r w:rsidRPr="00CF0E4E">
        <w:rPr>
          <w:noProof/>
        </w:rPr>
        <w:t>[29]</w:t>
      </w:r>
      <w:r w:rsidRPr="00CF0E4E">
        <w:rPr>
          <w:noProof/>
        </w:rPr>
        <w:tab/>
        <w:t xml:space="preserve">M. A. Akkaş, R. SOKULLU, and H. Ertürk Çetin, “Healthcare and Patient Monitoring Using IoT,” </w:t>
      </w:r>
      <w:r w:rsidRPr="00CF0E4E">
        <w:rPr>
          <w:i/>
          <w:iCs/>
          <w:noProof/>
        </w:rPr>
        <w:t>Internet of Things</w:t>
      </w:r>
      <w:r w:rsidRPr="00CF0E4E">
        <w:rPr>
          <w:noProof/>
        </w:rPr>
        <w:t>, p. 100173, Feb. 2020.</w:t>
      </w:r>
    </w:p>
    <w:p w14:paraId="2C4B8B55" w14:textId="77777777" w:rsidR="00CF0E4E" w:rsidRPr="00CF0E4E" w:rsidRDefault="00CF0E4E" w:rsidP="00DA4E1B">
      <w:pPr>
        <w:widowControl w:val="0"/>
        <w:autoSpaceDE w:val="0"/>
        <w:autoSpaceDN w:val="0"/>
        <w:adjustRightInd w:val="0"/>
        <w:ind w:left="369" w:hanging="369"/>
        <w:rPr>
          <w:noProof/>
        </w:rPr>
      </w:pPr>
      <w:r w:rsidRPr="00CF0E4E">
        <w:rPr>
          <w:noProof/>
        </w:rPr>
        <w:t>[30]</w:t>
      </w:r>
      <w:r w:rsidRPr="00CF0E4E">
        <w:rPr>
          <w:noProof/>
        </w:rPr>
        <w:tab/>
        <w:t xml:space="preserve">D. T. Lai, “Keynote Talk: Harnessing Health IoT For Smart Healthcare,” in </w:t>
      </w:r>
      <w:r w:rsidRPr="00CF0E4E">
        <w:rPr>
          <w:i/>
          <w:iCs/>
          <w:noProof/>
        </w:rPr>
        <w:t>IoTofHealth 2016 - Proceedings of the 1st Workshop on IoT-Enabled Healthcare and Wellness Technologies and Systems, co-located with MobiSys 2016</w:t>
      </w:r>
      <w:r w:rsidRPr="00CF0E4E">
        <w:rPr>
          <w:noProof/>
        </w:rPr>
        <w:t>, 2016, p. 1.</w:t>
      </w:r>
    </w:p>
    <w:p w14:paraId="692D0D06" w14:textId="77777777" w:rsidR="00CF0E4E" w:rsidRPr="00CF0E4E" w:rsidRDefault="00CF0E4E" w:rsidP="00DA4E1B">
      <w:pPr>
        <w:widowControl w:val="0"/>
        <w:autoSpaceDE w:val="0"/>
        <w:autoSpaceDN w:val="0"/>
        <w:adjustRightInd w:val="0"/>
        <w:ind w:left="369" w:hanging="369"/>
        <w:rPr>
          <w:noProof/>
        </w:rPr>
      </w:pPr>
      <w:r w:rsidRPr="00CF0E4E">
        <w:rPr>
          <w:noProof/>
        </w:rPr>
        <w:t>[31]</w:t>
      </w:r>
      <w:r w:rsidRPr="00CF0E4E">
        <w:rPr>
          <w:noProof/>
        </w:rPr>
        <w:tab/>
        <w:t xml:space="preserve">S. B. Kumar, W. W. Goh, and S. Balakrishnan, “Smart Medicine Reminder Device For The Elderly,” in </w:t>
      </w:r>
      <w:r w:rsidRPr="00CF0E4E">
        <w:rPr>
          <w:i/>
          <w:iCs/>
          <w:noProof/>
        </w:rPr>
        <w:t>Proceedings - 2018 4th International Conference on Advances in Computing, Communication and Automation, ICACCA 2018</w:t>
      </w:r>
      <w:r w:rsidRPr="00CF0E4E">
        <w:rPr>
          <w:noProof/>
        </w:rPr>
        <w:t>, 2018, pp. 1–6.</w:t>
      </w:r>
    </w:p>
    <w:p w14:paraId="00599486" w14:textId="77777777" w:rsidR="00CF0E4E" w:rsidRPr="00CF0E4E" w:rsidRDefault="00CF0E4E" w:rsidP="00DA4E1B">
      <w:pPr>
        <w:widowControl w:val="0"/>
        <w:autoSpaceDE w:val="0"/>
        <w:autoSpaceDN w:val="0"/>
        <w:adjustRightInd w:val="0"/>
        <w:ind w:left="369" w:hanging="369"/>
        <w:rPr>
          <w:noProof/>
        </w:rPr>
      </w:pPr>
      <w:r w:rsidRPr="00CF0E4E">
        <w:rPr>
          <w:noProof/>
        </w:rPr>
        <w:t>[32]</w:t>
      </w:r>
      <w:r w:rsidRPr="00CF0E4E">
        <w:rPr>
          <w:noProof/>
        </w:rPr>
        <w:tab/>
        <w:t xml:space="preserve">A. Jabeena and S. Kumar, “Smart medicine dispenser,” in </w:t>
      </w:r>
      <w:r w:rsidRPr="00CF0E4E">
        <w:rPr>
          <w:i/>
          <w:iCs/>
          <w:noProof/>
        </w:rPr>
        <w:t>Proceedings of the International Conference on Smart Systems and Inventive Technology, ICSSIT 2018</w:t>
      </w:r>
      <w:r w:rsidRPr="00CF0E4E">
        <w:rPr>
          <w:noProof/>
        </w:rPr>
        <w:t>, 2018, pp. 410–414.</w:t>
      </w:r>
    </w:p>
    <w:p w14:paraId="07A37708" w14:textId="77777777" w:rsidR="00CF0E4E" w:rsidRPr="00CF0E4E" w:rsidRDefault="00CF0E4E" w:rsidP="00DA4E1B">
      <w:pPr>
        <w:widowControl w:val="0"/>
        <w:autoSpaceDE w:val="0"/>
        <w:autoSpaceDN w:val="0"/>
        <w:adjustRightInd w:val="0"/>
        <w:ind w:left="369" w:hanging="369"/>
        <w:rPr>
          <w:noProof/>
        </w:rPr>
      </w:pPr>
      <w:r w:rsidRPr="00CF0E4E">
        <w:rPr>
          <w:noProof/>
        </w:rPr>
        <w:t>[33]</w:t>
      </w:r>
      <w:r w:rsidRPr="00CF0E4E">
        <w:rPr>
          <w:noProof/>
        </w:rPr>
        <w:tab/>
        <w:t xml:space="preserve">U. Singh, A. Sharad, and P. Kumar, “IoMT Based Pill Dispensing System,” in </w:t>
      </w:r>
      <w:r w:rsidRPr="00CF0E4E">
        <w:rPr>
          <w:i/>
          <w:iCs/>
          <w:noProof/>
        </w:rPr>
        <w:t>2019 10th International Conference on Computing, Communication and Networking Technologies, ICCCNT 2019</w:t>
      </w:r>
      <w:r w:rsidRPr="00CF0E4E">
        <w:rPr>
          <w:noProof/>
        </w:rPr>
        <w:t>, 2019, pp. 1–5.</w:t>
      </w:r>
    </w:p>
    <w:p w14:paraId="251A10AD" w14:textId="77777777" w:rsidR="00CF0E4E" w:rsidRPr="00CF0E4E" w:rsidRDefault="00CF0E4E" w:rsidP="00DA4E1B">
      <w:pPr>
        <w:widowControl w:val="0"/>
        <w:autoSpaceDE w:val="0"/>
        <w:autoSpaceDN w:val="0"/>
        <w:adjustRightInd w:val="0"/>
        <w:ind w:left="369" w:hanging="369"/>
        <w:rPr>
          <w:noProof/>
        </w:rPr>
      </w:pPr>
      <w:r w:rsidRPr="00CF0E4E">
        <w:rPr>
          <w:noProof/>
        </w:rPr>
        <w:t>[34]</w:t>
      </w:r>
      <w:r w:rsidRPr="00CF0E4E">
        <w:rPr>
          <w:noProof/>
        </w:rPr>
        <w:tab/>
        <w:t xml:space="preserve">K. Arora and S. K. Singh, “IoT Based Portable Medical Kit,” </w:t>
      </w:r>
      <w:r w:rsidRPr="00CF0E4E">
        <w:rPr>
          <w:i/>
          <w:iCs/>
          <w:noProof/>
        </w:rPr>
        <w:t>Int. J. Eng. Adv. Technol.</w:t>
      </w:r>
      <w:r w:rsidRPr="00CF0E4E">
        <w:rPr>
          <w:noProof/>
        </w:rPr>
        <w:t>, vol. 8, no. 5 Special Issue 3, pp. 42–46, 2019.</w:t>
      </w:r>
    </w:p>
    <w:p w14:paraId="73FE897D" w14:textId="77777777" w:rsidR="00CF0E4E" w:rsidRPr="00CF0E4E" w:rsidRDefault="00CF0E4E" w:rsidP="00DA4E1B">
      <w:pPr>
        <w:widowControl w:val="0"/>
        <w:autoSpaceDE w:val="0"/>
        <w:autoSpaceDN w:val="0"/>
        <w:adjustRightInd w:val="0"/>
        <w:ind w:left="369" w:hanging="369"/>
        <w:rPr>
          <w:noProof/>
        </w:rPr>
      </w:pPr>
      <w:r w:rsidRPr="00CF0E4E">
        <w:rPr>
          <w:noProof/>
        </w:rPr>
        <w:t>[35]</w:t>
      </w:r>
      <w:r w:rsidRPr="00CF0E4E">
        <w:rPr>
          <w:noProof/>
        </w:rPr>
        <w:tab/>
        <w:t xml:space="preserve">K. Kartheek and S. K. Saddam Hussain, “Medical Dispense System Using IoT,” in </w:t>
      </w:r>
      <w:r w:rsidRPr="00CF0E4E">
        <w:rPr>
          <w:i/>
          <w:iCs/>
          <w:noProof/>
        </w:rPr>
        <w:lastRenderedPageBreak/>
        <w:t>Proceedings - International Conference on Vision Towards Emerging Trends in Communication and Networking, ViTECoN 2019</w:t>
      </w:r>
      <w:r w:rsidRPr="00CF0E4E">
        <w:rPr>
          <w:noProof/>
        </w:rPr>
        <w:t>, 2019, pp. 1–3.</w:t>
      </w:r>
    </w:p>
    <w:p w14:paraId="06ED6A66" w14:textId="77777777" w:rsidR="00CF0E4E" w:rsidRPr="00CF0E4E" w:rsidRDefault="00CF0E4E" w:rsidP="00DA4E1B">
      <w:pPr>
        <w:widowControl w:val="0"/>
        <w:autoSpaceDE w:val="0"/>
        <w:autoSpaceDN w:val="0"/>
        <w:adjustRightInd w:val="0"/>
        <w:ind w:left="369" w:hanging="369"/>
        <w:rPr>
          <w:noProof/>
        </w:rPr>
      </w:pPr>
      <w:r w:rsidRPr="00CF0E4E">
        <w:rPr>
          <w:noProof/>
        </w:rPr>
        <w:t>[36]</w:t>
      </w:r>
      <w:r w:rsidRPr="00CF0E4E">
        <w:rPr>
          <w:noProof/>
        </w:rPr>
        <w:tab/>
        <w:t xml:space="preserve">P. S. Pandey, S. K. Raghuwanshi, and G. S. Tomar, “The real time hardware of Smart Medicine Dispenser to Reduce the Adverse Drugs Reactions,” in </w:t>
      </w:r>
      <w:r w:rsidRPr="00CF0E4E">
        <w:rPr>
          <w:i/>
          <w:iCs/>
          <w:noProof/>
        </w:rPr>
        <w:t>Proceedings on 2018 International Conference on Advances in Computing and Communication Engineering, ICACCE 2018</w:t>
      </w:r>
      <w:r w:rsidRPr="00CF0E4E">
        <w:rPr>
          <w:noProof/>
        </w:rPr>
        <w:t>, 2018, pp. 413–418.</w:t>
      </w:r>
    </w:p>
    <w:p w14:paraId="5D178F2A" w14:textId="77777777" w:rsidR="00CF0E4E" w:rsidRPr="00CF0E4E" w:rsidRDefault="00CF0E4E" w:rsidP="00DA4E1B">
      <w:pPr>
        <w:widowControl w:val="0"/>
        <w:autoSpaceDE w:val="0"/>
        <w:autoSpaceDN w:val="0"/>
        <w:adjustRightInd w:val="0"/>
        <w:ind w:left="369" w:hanging="369"/>
        <w:rPr>
          <w:noProof/>
        </w:rPr>
      </w:pPr>
      <w:r w:rsidRPr="00CF0E4E">
        <w:rPr>
          <w:noProof/>
        </w:rPr>
        <w:t>[37]</w:t>
      </w:r>
      <w:r w:rsidRPr="00CF0E4E">
        <w:rPr>
          <w:noProof/>
        </w:rPr>
        <w:tab/>
        <w:t xml:space="preserve">C. Salkin, M. Oner, A. Ustundag, and E. Cevikcan, “A Conceptual Framework for Industry 4.0,” in </w:t>
      </w:r>
      <w:r w:rsidRPr="00CF0E4E">
        <w:rPr>
          <w:i/>
          <w:iCs/>
          <w:noProof/>
        </w:rPr>
        <w:t>Industry 4.0: Managing The Digital Transformation</w:t>
      </w:r>
      <w:r w:rsidRPr="00CF0E4E">
        <w:rPr>
          <w:noProof/>
        </w:rPr>
        <w:t>, A. Ustundag and E. Cevikcan, Eds. Springer, Cham, 2018, pp. 3–23.</w:t>
      </w:r>
    </w:p>
    <w:p w14:paraId="6BDC1C5E" w14:textId="77777777" w:rsidR="00CF0E4E" w:rsidRPr="00CF0E4E" w:rsidRDefault="00CF0E4E" w:rsidP="00DA4E1B">
      <w:pPr>
        <w:widowControl w:val="0"/>
        <w:autoSpaceDE w:val="0"/>
        <w:autoSpaceDN w:val="0"/>
        <w:adjustRightInd w:val="0"/>
        <w:ind w:left="369" w:hanging="369"/>
        <w:rPr>
          <w:noProof/>
        </w:rPr>
      </w:pPr>
      <w:r w:rsidRPr="00CF0E4E">
        <w:rPr>
          <w:noProof/>
        </w:rPr>
        <w:t>[38]</w:t>
      </w:r>
      <w:r w:rsidRPr="00CF0E4E">
        <w:rPr>
          <w:noProof/>
        </w:rPr>
        <w:tab/>
        <w:t xml:space="preserve">H. Xu, W. Yu, D. Griffith, and N. Golmie, “A Survey On Industrial Internet Of Things: A Cyber-Physical Systems Perspective,” </w:t>
      </w:r>
      <w:r w:rsidRPr="00CF0E4E">
        <w:rPr>
          <w:i/>
          <w:iCs/>
          <w:noProof/>
        </w:rPr>
        <w:t>IEEE Access</w:t>
      </w:r>
      <w:r w:rsidRPr="00CF0E4E">
        <w:rPr>
          <w:noProof/>
        </w:rPr>
        <w:t>, vol. 6. pp. 78238–78259, 2018.</w:t>
      </w:r>
    </w:p>
    <w:p w14:paraId="76392161" w14:textId="77777777" w:rsidR="00CF0E4E" w:rsidRPr="00CF0E4E" w:rsidRDefault="00CF0E4E" w:rsidP="00DA4E1B">
      <w:pPr>
        <w:widowControl w:val="0"/>
        <w:autoSpaceDE w:val="0"/>
        <w:autoSpaceDN w:val="0"/>
        <w:adjustRightInd w:val="0"/>
        <w:ind w:left="369" w:hanging="369"/>
        <w:rPr>
          <w:noProof/>
        </w:rPr>
      </w:pPr>
      <w:r w:rsidRPr="00CF0E4E">
        <w:rPr>
          <w:noProof/>
        </w:rPr>
        <w:t>[39]</w:t>
      </w:r>
      <w:r w:rsidRPr="00CF0E4E">
        <w:rPr>
          <w:noProof/>
        </w:rPr>
        <w:tab/>
        <w:t xml:space="preserve">L. Atzori, A. Iera, and G. Morabito, “The Internet Of Things: A Survey,” </w:t>
      </w:r>
      <w:r w:rsidRPr="00CF0E4E">
        <w:rPr>
          <w:i/>
          <w:iCs/>
          <w:noProof/>
        </w:rPr>
        <w:t>Comput. Networks</w:t>
      </w:r>
      <w:r w:rsidRPr="00CF0E4E">
        <w:rPr>
          <w:noProof/>
        </w:rPr>
        <w:t>, vol. 54, no. 15, pp. 2787–2805, Oct. 2010.</w:t>
      </w:r>
    </w:p>
    <w:p w14:paraId="08C28159" w14:textId="77777777" w:rsidR="00CF0E4E" w:rsidRPr="00CF0E4E" w:rsidRDefault="00CF0E4E" w:rsidP="00DA4E1B">
      <w:pPr>
        <w:widowControl w:val="0"/>
        <w:autoSpaceDE w:val="0"/>
        <w:autoSpaceDN w:val="0"/>
        <w:adjustRightInd w:val="0"/>
        <w:ind w:left="369" w:hanging="369"/>
        <w:rPr>
          <w:noProof/>
        </w:rPr>
      </w:pPr>
      <w:r w:rsidRPr="00CF0E4E">
        <w:rPr>
          <w:noProof/>
        </w:rPr>
        <w:t>[40]</w:t>
      </w:r>
      <w:r w:rsidRPr="00CF0E4E">
        <w:rPr>
          <w:noProof/>
        </w:rPr>
        <w:tab/>
        <w:t xml:space="preserve">M. Clinic, “Mild cognitive impairment (MCI),” </w:t>
      </w:r>
      <w:r w:rsidRPr="00CF0E4E">
        <w:rPr>
          <w:i/>
          <w:iCs/>
          <w:noProof/>
        </w:rPr>
        <w:t>Mild cognitive impairment (MCI)</w:t>
      </w:r>
      <w:r w:rsidRPr="00CF0E4E">
        <w:rPr>
          <w:noProof/>
        </w:rPr>
        <w:t xml:space="preserve">, 2020. </w:t>
      </w:r>
      <w:r w:rsidRPr="005B53B7">
        <w:rPr>
          <w:noProof/>
          <w:lang w:val="fr-FR"/>
        </w:rPr>
        <w:t xml:space="preserve">[Online]. Available: https://www.mayoclinic.org/diseases-conditions/mild-cognitive-impairment/symptoms-causes/syc-20354578. </w:t>
      </w:r>
      <w:r w:rsidRPr="00CF0E4E">
        <w:rPr>
          <w:noProof/>
        </w:rPr>
        <w:t>[Accessed: 11-Apr-2020].</w:t>
      </w:r>
    </w:p>
    <w:p w14:paraId="28E8F798" w14:textId="77777777" w:rsidR="00CF0E4E" w:rsidRPr="00CF0E4E" w:rsidRDefault="00CF0E4E" w:rsidP="00DA4E1B">
      <w:pPr>
        <w:widowControl w:val="0"/>
        <w:autoSpaceDE w:val="0"/>
        <w:autoSpaceDN w:val="0"/>
        <w:adjustRightInd w:val="0"/>
        <w:ind w:left="369" w:hanging="369"/>
        <w:rPr>
          <w:noProof/>
        </w:rPr>
      </w:pPr>
      <w:r w:rsidRPr="00CF0E4E">
        <w:rPr>
          <w:noProof/>
        </w:rPr>
        <w:t>[41]</w:t>
      </w:r>
      <w:r w:rsidRPr="00CF0E4E">
        <w:rPr>
          <w:noProof/>
        </w:rPr>
        <w:tab/>
        <w:t>O. Erazo, R. Santana, and G. Guerrero-Ulloa, “A Ubiquitous Photo Frame To Provide Reminders To Older Adults,” Jan. 2019.</w:t>
      </w:r>
    </w:p>
    <w:p w14:paraId="0C6F47E8" w14:textId="77777777" w:rsidR="00CF0E4E" w:rsidRPr="00CF0E4E" w:rsidRDefault="00CF0E4E" w:rsidP="00DA4E1B">
      <w:pPr>
        <w:widowControl w:val="0"/>
        <w:autoSpaceDE w:val="0"/>
        <w:autoSpaceDN w:val="0"/>
        <w:adjustRightInd w:val="0"/>
        <w:ind w:left="369" w:hanging="369"/>
        <w:rPr>
          <w:noProof/>
        </w:rPr>
      </w:pPr>
      <w:r w:rsidRPr="00CF0E4E">
        <w:rPr>
          <w:noProof/>
        </w:rPr>
        <w:t>[42]</w:t>
      </w:r>
      <w:r w:rsidRPr="00CF0E4E">
        <w:rPr>
          <w:noProof/>
        </w:rPr>
        <w:tab/>
        <w:t xml:space="preserve">R. I. Rumi, M. I. Pavel, E. Islam, M. B. Shakir, and M. A. Hossain, “IoT Enabled Prescription Reading Smart Medicine Dispenser Implementing Maximally Stable Extremal Regions and OCR,” in </w:t>
      </w:r>
      <w:r w:rsidRPr="00CF0E4E">
        <w:rPr>
          <w:i/>
          <w:iCs/>
          <w:noProof/>
        </w:rPr>
        <w:t>2019 Third International conference on I-SMAC (IoT in Social, Mobile, Analytics and Cloud) (I-SMAC)</w:t>
      </w:r>
      <w:r w:rsidRPr="00CF0E4E">
        <w:rPr>
          <w:noProof/>
        </w:rPr>
        <w:t>, 2020, pp. 134–138.</w:t>
      </w:r>
    </w:p>
    <w:p w14:paraId="24263FE9" w14:textId="77777777" w:rsidR="00CF0E4E" w:rsidRPr="00CF0E4E" w:rsidRDefault="00CF0E4E" w:rsidP="00DA4E1B">
      <w:pPr>
        <w:widowControl w:val="0"/>
        <w:autoSpaceDE w:val="0"/>
        <w:autoSpaceDN w:val="0"/>
        <w:adjustRightInd w:val="0"/>
        <w:ind w:left="369" w:hanging="369"/>
        <w:rPr>
          <w:noProof/>
        </w:rPr>
      </w:pPr>
      <w:r w:rsidRPr="00CF0E4E">
        <w:rPr>
          <w:noProof/>
        </w:rPr>
        <w:t>[43]</w:t>
      </w:r>
      <w:r w:rsidRPr="00CF0E4E">
        <w:rPr>
          <w:noProof/>
        </w:rPr>
        <w:tab/>
        <w:t xml:space="preserve">P. K. Nijiya Jabin Najeeb, A. Rimna, K. P. Safa, M. Silvana, and T. K. Adarsh, “Pill care-the smart pill box with remind, authenticate and confirmation function,” in </w:t>
      </w:r>
      <w:r w:rsidRPr="00CF0E4E">
        <w:rPr>
          <w:i/>
          <w:iCs/>
          <w:noProof/>
        </w:rPr>
        <w:t>2018 International Conference on Emerging Trends and Innovations In Engineering And Technological Research, ICETIETR 2018</w:t>
      </w:r>
      <w:r w:rsidRPr="00CF0E4E">
        <w:rPr>
          <w:noProof/>
        </w:rPr>
        <w:t>, 2018, pp. 1–5.</w:t>
      </w:r>
    </w:p>
    <w:p w14:paraId="6A6EA30F" w14:textId="77777777" w:rsidR="00CF0E4E" w:rsidRPr="00CF0E4E" w:rsidRDefault="00CF0E4E" w:rsidP="00DA4E1B">
      <w:pPr>
        <w:widowControl w:val="0"/>
        <w:autoSpaceDE w:val="0"/>
        <w:autoSpaceDN w:val="0"/>
        <w:adjustRightInd w:val="0"/>
        <w:ind w:left="369" w:hanging="369"/>
        <w:rPr>
          <w:noProof/>
        </w:rPr>
      </w:pPr>
      <w:r w:rsidRPr="00CF0E4E">
        <w:rPr>
          <w:noProof/>
        </w:rPr>
        <w:t>[44]</w:t>
      </w:r>
      <w:r w:rsidRPr="00CF0E4E">
        <w:rPr>
          <w:noProof/>
        </w:rPr>
        <w:tab/>
        <w:t xml:space="preserve">D. Flores-Martin, J. Berrocal, J. Garcia-Alonso, and J. M. Murillo, “Towards a Runtime Devices Adaptation in a Multi-Device Environment Based on People’s Needs,” in </w:t>
      </w:r>
      <w:r w:rsidRPr="00CF0E4E">
        <w:rPr>
          <w:i/>
          <w:iCs/>
          <w:noProof/>
        </w:rPr>
        <w:t>2019 IEEE International Conference on Pervasive Computing and Communications Workshops, PerCom Workshops 2019</w:t>
      </w:r>
      <w:r w:rsidRPr="00CF0E4E">
        <w:rPr>
          <w:noProof/>
        </w:rPr>
        <w:t>, 2019, pp. 304–309.</w:t>
      </w:r>
    </w:p>
    <w:p w14:paraId="3172795A" w14:textId="77777777" w:rsidR="00CF0E4E" w:rsidRPr="00CF0E4E" w:rsidRDefault="00CF0E4E" w:rsidP="00DA4E1B">
      <w:pPr>
        <w:widowControl w:val="0"/>
        <w:autoSpaceDE w:val="0"/>
        <w:autoSpaceDN w:val="0"/>
        <w:adjustRightInd w:val="0"/>
        <w:ind w:left="369" w:hanging="369"/>
        <w:rPr>
          <w:noProof/>
        </w:rPr>
      </w:pPr>
      <w:r w:rsidRPr="00CF0E4E">
        <w:rPr>
          <w:noProof/>
        </w:rPr>
        <w:t>[45]</w:t>
      </w:r>
      <w:r w:rsidRPr="00CF0E4E">
        <w:rPr>
          <w:noProof/>
        </w:rPr>
        <w:tab/>
        <w:t xml:space="preserve">B. F. N. Mohsin Alabassby, J. F. Mahdi, and M. A. Kadhim, “Design and Implementation WSN Based on Raspberry Pi for Medical Application,” in </w:t>
      </w:r>
      <w:r w:rsidRPr="00CF0E4E">
        <w:rPr>
          <w:i/>
          <w:iCs/>
          <w:noProof/>
        </w:rPr>
        <w:t>IOP Conference Series: Materials Science and Engineering</w:t>
      </w:r>
      <w:r w:rsidRPr="00CF0E4E">
        <w:rPr>
          <w:noProof/>
        </w:rPr>
        <w:t>, vol. 518, no. 5, 2019.</w:t>
      </w:r>
    </w:p>
    <w:p w14:paraId="0FA631B0" w14:textId="77777777" w:rsidR="00631672" w:rsidRDefault="000E349E" w:rsidP="00DA4E1B">
      <w:pPr>
        <w:pStyle w:val="NoindentNormal"/>
        <w:ind w:left="369" w:hanging="369"/>
      </w:pPr>
      <w:r>
        <w:fldChar w:fldCharType="end"/>
      </w:r>
    </w:p>
    <w:sectPr w:rsidR="00631672">
      <w:pgSz w:w="11907" w:h="16840" w:code="9"/>
      <w:pgMar w:top="3119" w:right="2438" w:bottom="2381" w:left="2438" w:header="851" w:footer="11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Miguel J. Hornos" w:date="2020-04-23T21:26:00Z" w:initials="MJH">
    <w:p w14:paraId="68B49D94" w14:textId="77777777" w:rsidR="00B00CEB" w:rsidRPr="00342CD6" w:rsidRDefault="00B00CEB">
      <w:pPr>
        <w:pStyle w:val="Textocomentario"/>
        <w:rPr>
          <w:lang w:val="es-ES"/>
        </w:rPr>
      </w:pPr>
      <w:r>
        <w:rPr>
          <w:rStyle w:val="Refdecomentario"/>
        </w:rPr>
        <w:annotationRef/>
      </w:r>
      <w:r>
        <w:rPr>
          <w:lang w:val="es-ES"/>
        </w:rPr>
        <w:t xml:space="preserve">¿? Sustituir </w:t>
      </w:r>
      <w:proofErr w:type="spellStart"/>
      <w:r>
        <w:rPr>
          <w:lang w:val="es-ES"/>
        </w:rPr>
        <w:t>Oust</w:t>
      </w:r>
      <w:proofErr w:type="spellEnd"/>
      <w:r>
        <w:rPr>
          <w:lang w:val="es-ES"/>
        </w:rPr>
        <w:t xml:space="preserve"> por </w:t>
      </w:r>
      <w:proofErr w:type="spellStart"/>
      <w:r w:rsidRPr="00672214">
        <w:rPr>
          <w:lang w:val="es-ES"/>
        </w:rPr>
        <w:t>Remove</w:t>
      </w:r>
      <w:proofErr w:type="spellEnd"/>
      <w:r>
        <w:rPr>
          <w:lang w:val="es-ES"/>
        </w:rPr>
        <w:t>?</w:t>
      </w:r>
      <w:r w:rsidR="00342CD6">
        <w:rPr>
          <w:lang w:val="es-ES"/>
        </w:rPr>
        <w:t xml:space="preserve"> =&gt; He buscado </w:t>
      </w:r>
      <w:proofErr w:type="spellStart"/>
      <w:r w:rsidR="00342CD6" w:rsidRPr="00342CD6">
        <w:rPr>
          <w:b/>
          <w:i/>
          <w:lang w:val="es-US"/>
        </w:rPr>
        <w:t>dispatch</w:t>
      </w:r>
      <w:proofErr w:type="spellEnd"/>
      <w:r w:rsidR="00342CD6">
        <w:rPr>
          <w:lang w:val="es-US"/>
        </w:rPr>
        <w:t xml:space="preserve"> y no me convence mucho; no veo que se puedan aplicar a nuestro caso ninguna de las distintas acepciones que he leído. Por tanto, propongo poner </w:t>
      </w:r>
      <w:proofErr w:type="spellStart"/>
      <w:r w:rsidR="00342CD6" w:rsidRPr="00342CD6">
        <w:rPr>
          <w:b/>
          <w:lang w:val="es-US"/>
        </w:rPr>
        <w:t>Push</w:t>
      </w:r>
      <w:proofErr w:type="spellEnd"/>
      <w:r w:rsidR="00342CD6">
        <w:rPr>
          <w:lang w:val="es-US"/>
        </w:rPr>
        <w:t xml:space="preserve"> (empujar) en su lugar. Es realmente lo que hace el servomotor, empujar la caja correspondiente. Al menos, en el botón (donde ahora poner </w:t>
      </w:r>
      <w:proofErr w:type="spellStart"/>
      <w:r w:rsidR="00342CD6" w:rsidRPr="00342CD6">
        <w:rPr>
          <w:b/>
          <w:i/>
          <w:lang w:val="es-US"/>
        </w:rPr>
        <w:t>Oust</w:t>
      </w:r>
      <w:proofErr w:type="spellEnd"/>
      <w:r w:rsidR="00342CD6">
        <w:rPr>
          <w:lang w:val="es-US"/>
        </w:rPr>
        <w:t xml:space="preserve">) creo que hay  que poner </w:t>
      </w:r>
      <w:proofErr w:type="spellStart"/>
      <w:r w:rsidR="00342CD6" w:rsidRPr="00342CD6">
        <w:rPr>
          <w:b/>
          <w:lang w:val="es-US"/>
        </w:rPr>
        <w:t>Push</w:t>
      </w:r>
      <w:proofErr w:type="spellEnd"/>
    </w:p>
  </w:comment>
  <w:comment w:id="9" w:author="Miguel J. Hornos" w:date="2020-04-23T21:21:00Z" w:initials="MJH">
    <w:p w14:paraId="6FEB51B3" w14:textId="77777777" w:rsidR="00881BE9" w:rsidRPr="00342CD6" w:rsidRDefault="00881BE9" w:rsidP="00881BE9">
      <w:pPr>
        <w:pStyle w:val="Textocomentario"/>
        <w:rPr>
          <w:lang w:val="es-ES"/>
        </w:rPr>
      </w:pPr>
      <w:r>
        <w:rPr>
          <w:rStyle w:val="Refdecomentario"/>
        </w:rPr>
        <w:annotationRef/>
      </w:r>
    </w:p>
    <w:p w14:paraId="31AA4494" w14:textId="77777777" w:rsidR="00881BE9" w:rsidRPr="00672214" w:rsidRDefault="00881BE9" w:rsidP="00881BE9">
      <w:pPr>
        <w:pStyle w:val="Textocomentario"/>
        <w:rPr>
          <w:lang w:val="es-ES"/>
        </w:rPr>
      </w:pPr>
      <w:r>
        <w:rPr>
          <w:lang w:val="es-ES"/>
        </w:rPr>
        <w:t>Modificaciones</w:t>
      </w:r>
      <w:r w:rsidRPr="00672214">
        <w:rPr>
          <w:lang w:val="es-ES"/>
        </w:rPr>
        <w:t xml:space="preserve"> en la </w:t>
      </w:r>
      <w:r>
        <w:rPr>
          <w:lang w:val="es-ES"/>
        </w:rPr>
        <w:t>Figura:</w:t>
      </w:r>
    </w:p>
    <w:p w14:paraId="6C15A1AD" w14:textId="77777777" w:rsidR="00881BE9" w:rsidRDefault="00881BE9" w:rsidP="00881BE9">
      <w:pPr>
        <w:pStyle w:val="Textocomentario"/>
        <w:numPr>
          <w:ilvl w:val="0"/>
          <w:numId w:val="17"/>
        </w:numPr>
        <w:rPr>
          <w:lang w:val="es-ES"/>
        </w:rPr>
      </w:pPr>
      <w:r w:rsidRPr="00672214">
        <w:rPr>
          <w:lang w:val="es-ES"/>
        </w:rPr>
        <w:t xml:space="preserve"> El </w:t>
      </w:r>
      <w:r>
        <w:rPr>
          <w:lang w:val="es-ES"/>
        </w:rPr>
        <w:t xml:space="preserve">tamaño </w:t>
      </w:r>
      <w:r w:rsidRPr="00672214">
        <w:rPr>
          <w:lang w:val="es-ES"/>
        </w:rPr>
        <w:t xml:space="preserve">de la </w:t>
      </w:r>
      <w:r>
        <w:rPr>
          <w:lang w:val="es-ES"/>
        </w:rPr>
        <w:t xml:space="preserve">fuente </w:t>
      </w:r>
      <w:r w:rsidRPr="00672214">
        <w:rPr>
          <w:lang w:val="es-ES"/>
        </w:rPr>
        <w:t>sigue siendo muy pequeño =&gt; AGRANDAR</w:t>
      </w:r>
    </w:p>
    <w:p w14:paraId="14E867BB" w14:textId="77777777" w:rsidR="00881BE9" w:rsidRDefault="00881BE9" w:rsidP="00881BE9">
      <w:pPr>
        <w:pStyle w:val="Textocomentario"/>
        <w:numPr>
          <w:ilvl w:val="0"/>
          <w:numId w:val="17"/>
        </w:numPr>
        <w:rPr>
          <w:lang w:val="es-ES"/>
        </w:rPr>
      </w:pPr>
      <w:r>
        <w:rPr>
          <w:lang w:val="es-ES"/>
        </w:rPr>
        <w:t xml:space="preserve"> ¿Se puede recortar menos las esquinas, para que salgan los símbolos de ambas esquinas superiores? </w:t>
      </w:r>
    </w:p>
    <w:p w14:paraId="32E02A68" w14:textId="77777777" w:rsidR="00881BE9" w:rsidRDefault="00881BE9" w:rsidP="00881BE9">
      <w:pPr>
        <w:pStyle w:val="Textocomentario"/>
        <w:numPr>
          <w:ilvl w:val="0"/>
          <w:numId w:val="17"/>
        </w:numPr>
        <w:rPr>
          <w:lang w:val="es-ES"/>
        </w:rPr>
      </w:pPr>
      <w:r>
        <w:rPr>
          <w:lang w:val="es-ES"/>
        </w:rPr>
        <w:t>¿Poner las letras A-C abajo?</w:t>
      </w:r>
    </w:p>
    <w:p w14:paraId="5CC79778" w14:textId="77777777" w:rsidR="00881BE9" w:rsidRDefault="00881BE9" w:rsidP="00881BE9">
      <w:pPr>
        <w:pStyle w:val="Textocomentario"/>
        <w:numPr>
          <w:ilvl w:val="0"/>
          <w:numId w:val="17"/>
        </w:numPr>
        <w:rPr>
          <w:lang w:val="es-ES"/>
        </w:rPr>
      </w:pPr>
      <w:r>
        <w:rPr>
          <w:lang w:val="es-ES"/>
        </w:rPr>
        <w:t xml:space="preserve"> Cambiar “Medical </w:t>
      </w:r>
      <w:proofErr w:type="spellStart"/>
      <w:r>
        <w:rPr>
          <w:lang w:val="es-ES"/>
        </w:rPr>
        <w:t>Dispenser</w:t>
      </w:r>
      <w:proofErr w:type="spellEnd"/>
      <w:r>
        <w:rPr>
          <w:lang w:val="es-ES"/>
        </w:rPr>
        <w:t xml:space="preserve">” por </w:t>
      </w:r>
      <w:bookmarkStart w:id="10" w:name="OLE_LINK1"/>
      <w:bookmarkStart w:id="11" w:name="OLE_LINK2"/>
      <w:r>
        <w:rPr>
          <w:lang w:val="es-ES"/>
        </w:rPr>
        <w:t xml:space="preserve">“Smart Medicine </w:t>
      </w:r>
      <w:proofErr w:type="spellStart"/>
      <w:r>
        <w:rPr>
          <w:lang w:val="es-ES"/>
        </w:rPr>
        <w:t>Dispenser</w:t>
      </w:r>
      <w:proofErr w:type="spellEnd"/>
      <w:r>
        <w:rPr>
          <w:lang w:val="es-ES"/>
        </w:rPr>
        <w:t xml:space="preserve">” </w:t>
      </w:r>
      <w:bookmarkEnd w:id="10"/>
      <w:bookmarkEnd w:id="11"/>
      <w:r>
        <w:rPr>
          <w:lang w:val="es-ES"/>
        </w:rPr>
        <w:t xml:space="preserve">o por “Medicine </w:t>
      </w:r>
      <w:proofErr w:type="spellStart"/>
      <w:r>
        <w:rPr>
          <w:lang w:val="es-ES"/>
        </w:rPr>
        <w:t>Dispenser</w:t>
      </w:r>
      <w:proofErr w:type="spellEnd"/>
      <w:r>
        <w:rPr>
          <w:lang w:val="es-ES"/>
        </w:rPr>
        <w:t>” como nombre de la aplicación en el encabezado de cada pantalla</w:t>
      </w:r>
    </w:p>
    <w:p w14:paraId="700ABF91" w14:textId="77777777" w:rsidR="00881BE9" w:rsidRDefault="00881BE9" w:rsidP="00881BE9">
      <w:pPr>
        <w:pStyle w:val="Textocomentario"/>
        <w:numPr>
          <w:ilvl w:val="0"/>
          <w:numId w:val="17"/>
        </w:numPr>
        <w:rPr>
          <w:lang w:val="es-ES"/>
        </w:rPr>
      </w:pPr>
      <w:r>
        <w:rPr>
          <w:lang w:val="es-ES"/>
        </w:rPr>
        <w:t xml:space="preserve"> A: ¿Por qué doble nombre en cada opción?</w:t>
      </w:r>
    </w:p>
    <w:p w14:paraId="676409DF" w14:textId="77777777" w:rsidR="00881BE9" w:rsidRDefault="00881BE9" w:rsidP="00881BE9">
      <w:pPr>
        <w:pStyle w:val="Textocomentario"/>
        <w:numPr>
          <w:ilvl w:val="0"/>
          <w:numId w:val="17"/>
        </w:numPr>
        <w:rPr>
          <w:lang w:val="es-ES"/>
        </w:rPr>
      </w:pPr>
      <w:r>
        <w:rPr>
          <w:lang w:val="es-ES"/>
        </w:rPr>
        <w:t xml:space="preserve"> B: </w:t>
      </w:r>
      <w:proofErr w:type="spellStart"/>
      <w:proofErr w:type="gramStart"/>
      <w:r>
        <w:rPr>
          <w:lang w:val="es-ES"/>
        </w:rPr>
        <w:t>Add</w:t>
      </w:r>
      <w:proofErr w:type="spellEnd"/>
      <w:r>
        <w:rPr>
          <w:lang w:val="es-ES"/>
        </w:rPr>
        <w:t xml:space="preserve"> ADULT?</w:t>
      </w:r>
      <w:proofErr w:type="gramEnd"/>
      <w:r>
        <w:rPr>
          <w:lang w:val="es-ES"/>
        </w:rPr>
        <w:t xml:space="preserve"> =&gt; Paciente</w:t>
      </w:r>
    </w:p>
    <w:p w14:paraId="03DB94F2" w14:textId="77777777" w:rsidR="00881BE9" w:rsidRDefault="00881BE9" w:rsidP="00881BE9">
      <w:pPr>
        <w:pStyle w:val="Textocomentario"/>
        <w:numPr>
          <w:ilvl w:val="0"/>
          <w:numId w:val="17"/>
        </w:numPr>
        <w:rPr>
          <w:lang w:val="es-ES"/>
        </w:rPr>
      </w:pPr>
      <w:r>
        <w:rPr>
          <w:lang w:val="es-ES"/>
        </w:rPr>
        <w:t xml:space="preserve"> B: </w:t>
      </w:r>
      <w:proofErr w:type="spellStart"/>
      <w:r>
        <w:rPr>
          <w:lang w:val="es-ES"/>
        </w:rPr>
        <w:t>Marilu</w:t>
      </w:r>
      <w:proofErr w:type="spellEnd"/>
      <w:r>
        <w:rPr>
          <w:lang w:val="es-ES"/>
        </w:rPr>
        <w:t xml:space="preserve"> es femenino y se muestra la cara de un hombre ¿?</w:t>
      </w:r>
    </w:p>
    <w:p w14:paraId="19EDAEBB" w14:textId="77777777" w:rsidR="00881BE9" w:rsidRDefault="00881BE9" w:rsidP="00881BE9">
      <w:pPr>
        <w:pStyle w:val="Textocomentario"/>
        <w:numPr>
          <w:ilvl w:val="0"/>
          <w:numId w:val="17"/>
        </w:numPr>
        <w:rPr>
          <w:lang w:val="es-ES"/>
        </w:rPr>
      </w:pPr>
      <w:r>
        <w:rPr>
          <w:lang w:val="es-ES"/>
        </w:rPr>
        <w:t xml:space="preserve"> B: ¿Por qué hay una </w:t>
      </w:r>
      <w:r w:rsidRPr="009F02AF">
        <w:rPr>
          <w:lang w:val="es-ES"/>
        </w:rPr>
        <w:sym w:font="Wingdings" w:char="F0DF"/>
      </w:r>
      <w:r>
        <w:rPr>
          <w:lang w:val="es-ES"/>
        </w:rPr>
        <w:t xml:space="preserve"> solo en esta pantalla?</w:t>
      </w:r>
    </w:p>
    <w:p w14:paraId="4E54F2DB" w14:textId="77777777" w:rsidR="00881BE9" w:rsidRDefault="00881BE9" w:rsidP="00881BE9">
      <w:pPr>
        <w:pStyle w:val="Textocomentario"/>
        <w:numPr>
          <w:ilvl w:val="0"/>
          <w:numId w:val="17"/>
        </w:numPr>
        <w:rPr>
          <w:lang w:val="es-ES"/>
        </w:rPr>
      </w:pPr>
      <w:r>
        <w:rPr>
          <w:lang w:val="es-ES"/>
        </w:rPr>
        <w:t xml:space="preserve"> C: </w:t>
      </w:r>
      <w:proofErr w:type="spellStart"/>
      <w:r>
        <w:rPr>
          <w:lang w:val="es-ES"/>
        </w:rPr>
        <w:t>Oust</w:t>
      </w:r>
      <w:proofErr w:type="spellEnd"/>
      <w:r>
        <w:rPr>
          <w:lang w:val="es-ES"/>
        </w:rPr>
        <w:t xml:space="preserve"> =&gt; Sustituir por </w:t>
      </w:r>
      <w:proofErr w:type="spellStart"/>
      <w:r w:rsidRPr="00342CD6">
        <w:rPr>
          <w:b/>
          <w:lang w:val="es-ES"/>
        </w:rPr>
        <w:t>Push</w:t>
      </w:r>
      <w:proofErr w:type="spellEnd"/>
    </w:p>
    <w:p w14:paraId="2BF59ADE" w14:textId="77777777" w:rsidR="00881BE9" w:rsidRPr="00672214" w:rsidRDefault="00881BE9" w:rsidP="00881BE9">
      <w:pPr>
        <w:pStyle w:val="Textocomentario"/>
        <w:numPr>
          <w:ilvl w:val="0"/>
          <w:numId w:val="17"/>
        </w:numPr>
        <w:rPr>
          <w:lang w:val="es-ES"/>
        </w:rPr>
      </w:pPr>
      <w:r>
        <w:rPr>
          <w:lang w:val="es-ES"/>
        </w:rPr>
        <w:t xml:space="preserve"> C: Quitar el botón </w:t>
      </w:r>
      <w:proofErr w:type="spellStart"/>
      <w:r>
        <w:rPr>
          <w:lang w:val="es-ES"/>
        </w:rPr>
        <w:t>Disconnect</w:t>
      </w:r>
      <w:proofErr w:type="spellEnd"/>
    </w:p>
  </w:comment>
  <w:comment w:id="15" w:author="Miguel J. Hornos" w:date="2020-04-23T21:28:00Z" w:initials="MJH">
    <w:p w14:paraId="64A920B3" w14:textId="77777777" w:rsidR="00BE17D2" w:rsidRPr="00BE17D2" w:rsidRDefault="00B00CEB" w:rsidP="00BE17D2">
      <w:pPr>
        <w:autoSpaceDE w:val="0"/>
        <w:autoSpaceDN w:val="0"/>
        <w:adjustRightInd w:val="0"/>
        <w:ind w:firstLine="0"/>
        <w:jc w:val="left"/>
        <w:rPr>
          <w:rFonts w:ascii="TimesNewRomanPSMT" w:hAnsi="TimesNewRomanPSMT" w:cs="TimesNewRomanPSMT"/>
          <w:i/>
          <w:szCs w:val="20"/>
          <w:lang w:val="es-ES" w:eastAsia="nl-NL"/>
        </w:rPr>
      </w:pPr>
      <w:r>
        <w:rPr>
          <w:rStyle w:val="Refdecomentario"/>
        </w:rPr>
        <w:annotationRef/>
      </w:r>
      <w:r w:rsidRPr="00DA4E1B">
        <w:rPr>
          <w:lang w:val="es-ES"/>
        </w:rPr>
        <w:t>Poner las refe</w:t>
      </w:r>
      <w:r>
        <w:rPr>
          <w:lang w:val="es-ES"/>
        </w:rPr>
        <w:t>rencias en el estilo solicitado</w:t>
      </w:r>
      <w:r w:rsidR="00BE17D2">
        <w:rPr>
          <w:lang w:val="es-ES"/>
        </w:rPr>
        <w:t xml:space="preserve">. Según se indica en las instrucciones para los autores: </w:t>
      </w:r>
      <w:proofErr w:type="spellStart"/>
      <w:r w:rsidR="00BE17D2" w:rsidRPr="00BE17D2">
        <w:rPr>
          <w:i/>
          <w:lang w:val="es-ES"/>
        </w:rPr>
        <w:t>Please</w:t>
      </w:r>
      <w:proofErr w:type="spellEnd"/>
      <w:r w:rsidR="00BE17D2" w:rsidRPr="00BE17D2">
        <w:rPr>
          <w:i/>
          <w:lang w:val="es-ES"/>
        </w:rPr>
        <w:t xml:space="preserve"> </w:t>
      </w:r>
      <w:r w:rsidR="00BE17D2" w:rsidRPr="00BE17D2">
        <w:rPr>
          <w:rFonts w:ascii="TimesNewRomanPSMT" w:hAnsi="TimesNewRomanPSMT" w:cs="TimesNewRomanPSMT"/>
          <w:i/>
          <w:szCs w:val="20"/>
          <w:lang w:val="es-ES" w:eastAsia="nl-NL"/>
        </w:rPr>
        <w:t xml:space="preserve">use </w:t>
      </w:r>
      <w:proofErr w:type="spellStart"/>
      <w:r w:rsidR="00BE17D2" w:rsidRPr="00BE17D2">
        <w:rPr>
          <w:rFonts w:ascii="TimesNewRomanPSMT" w:hAnsi="TimesNewRomanPSMT" w:cs="TimesNewRomanPSMT"/>
          <w:i/>
          <w:szCs w:val="20"/>
          <w:lang w:val="es-ES" w:eastAsia="nl-NL"/>
        </w:rPr>
        <w:t>the</w:t>
      </w:r>
      <w:proofErr w:type="spellEnd"/>
      <w:r w:rsidR="00BE17D2" w:rsidRPr="00BE17D2">
        <w:rPr>
          <w:rFonts w:ascii="TimesNewRomanPSMT" w:hAnsi="TimesNewRomanPSMT" w:cs="TimesNewRomanPSMT"/>
          <w:i/>
          <w:szCs w:val="20"/>
          <w:lang w:val="es-ES" w:eastAsia="nl-NL"/>
        </w:rPr>
        <w:t xml:space="preserve"> Vancouver </w:t>
      </w:r>
      <w:proofErr w:type="spellStart"/>
      <w:r w:rsidR="00BE17D2" w:rsidRPr="00BE17D2">
        <w:rPr>
          <w:rFonts w:ascii="TimesNewRomanPSMT" w:hAnsi="TimesNewRomanPSMT" w:cs="TimesNewRomanPSMT"/>
          <w:i/>
          <w:szCs w:val="20"/>
          <w:lang w:val="es-ES" w:eastAsia="nl-NL"/>
        </w:rPr>
        <w:t>citing</w:t>
      </w:r>
      <w:proofErr w:type="spellEnd"/>
      <w:r w:rsidR="00BE17D2" w:rsidRPr="00BE17D2">
        <w:rPr>
          <w:rFonts w:ascii="TimesNewRomanPSMT" w:hAnsi="TimesNewRomanPSMT" w:cs="TimesNewRomanPSMT"/>
          <w:i/>
          <w:szCs w:val="20"/>
          <w:lang w:val="es-ES" w:eastAsia="nl-NL"/>
        </w:rPr>
        <w:t xml:space="preserve"> &amp; </w:t>
      </w:r>
      <w:proofErr w:type="spellStart"/>
      <w:r w:rsidR="00BE17D2" w:rsidRPr="00BE17D2">
        <w:rPr>
          <w:rFonts w:ascii="TimesNewRomanPSMT" w:hAnsi="TimesNewRomanPSMT" w:cs="TimesNewRomanPSMT"/>
          <w:i/>
          <w:szCs w:val="20"/>
          <w:lang w:val="es-ES" w:eastAsia="nl-NL"/>
        </w:rPr>
        <w:t>reference</w:t>
      </w:r>
      <w:proofErr w:type="spellEnd"/>
      <w:r w:rsidR="00BE17D2" w:rsidRPr="00BE17D2">
        <w:rPr>
          <w:rFonts w:ascii="TimesNewRomanPSMT" w:hAnsi="TimesNewRomanPSMT" w:cs="TimesNewRomanPSMT"/>
          <w:i/>
          <w:szCs w:val="20"/>
          <w:lang w:val="es-ES" w:eastAsia="nl-NL"/>
        </w:rPr>
        <w:t xml:space="preserve"> </w:t>
      </w:r>
      <w:proofErr w:type="spellStart"/>
      <w:r w:rsidR="00BE17D2" w:rsidRPr="00BE17D2">
        <w:rPr>
          <w:rFonts w:ascii="TimesNewRomanPSMT" w:hAnsi="TimesNewRomanPSMT" w:cs="TimesNewRomanPSMT"/>
          <w:i/>
          <w:szCs w:val="20"/>
          <w:lang w:val="es-ES" w:eastAsia="nl-NL"/>
        </w:rPr>
        <w:t>system</w:t>
      </w:r>
      <w:proofErr w:type="spellEnd"/>
      <w:r w:rsidR="00BE17D2" w:rsidRPr="00BE17D2">
        <w:rPr>
          <w:rFonts w:ascii="TimesNewRomanPSMT" w:hAnsi="TimesNewRomanPSMT" w:cs="TimesNewRomanPSMT"/>
          <w:i/>
          <w:szCs w:val="20"/>
          <w:lang w:val="es-ES" w:eastAsia="nl-NL"/>
        </w:rPr>
        <w:t xml:space="preserve">, and </w:t>
      </w:r>
      <w:proofErr w:type="spellStart"/>
      <w:r w:rsidR="00BE17D2" w:rsidRPr="00BE17D2">
        <w:rPr>
          <w:rFonts w:ascii="TimesNewRomanPSMT" w:hAnsi="TimesNewRomanPSMT" w:cs="TimesNewRomanPSMT"/>
          <w:i/>
          <w:szCs w:val="20"/>
          <w:lang w:val="es-ES" w:eastAsia="nl-NL"/>
        </w:rPr>
        <w:t>the</w:t>
      </w:r>
      <w:proofErr w:type="spellEnd"/>
      <w:r w:rsidR="00BE17D2" w:rsidRPr="00BE17D2">
        <w:rPr>
          <w:rFonts w:ascii="TimesNewRomanPSMT" w:hAnsi="TimesNewRomanPSMT" w:cs="TimesNewRomanPSMT"/>
          <w:i/>
          <w:szCs w:val="20"/>
          <w:lang w:val="es-ES" w:eastAsia="nl-NL"/>
        </w:rPr>
        <w:t xml:space="preserve"> </w:t>
      </w:r>
      <w:proofErr w:type="spellStart"/>
      <w:r w:rsidR="00BE17D2" w:rsidRPr="00BE17D2">
        <w:rPr>
          <w:rFonts w:ascii="TimesNewRomanPSMT" w:hAnsi="TimesNewRomanPSMT" w:cs="TimesNewRomanPSMT"/>
          <w:i/>
          <w:szCs w:val="20"/>
          <w:lang w:val="es-ES" w:eastAsia="nl-NL"/>
        </w:rPr>
        <w:t>National</w:t>
      </w:r>
      <w:proofErr w:type="spellEnd"/>
      <w:r w:rsidR="00BE17D2" w:rsidRPr="00BE17D2">
        <w:rPr>
          <w:rFonts w:ascii="TimesNewRomanPSMT" w:hAnsi="TimesNewRomanPSMT" w:cs="TimesNewRomanPSMT"/>
          <w:i/>
          <w:szCs w:val="20"/>
          <w:lang w:val="es-ES" w:eastAsia="nl-NL"/>
        </w:rPr>
        <w:t xml:space="preserve"> Library </w:t>
      </w:r>
      <w:proofErr w:type="spellStart"/>
      <w:r w:rsidR="00BE17D2" w:rsidRPr="00BE17D2">
        <w:rPr>
          <w:rFonts w:ascii="TimesNewRomanPSMT" w:hAnsi="TimesNewRomanPSMT" w:cs="TimesNewRomanPSMT"/>
          <w:i/>
          <w:szCs w:val="20"/>
          <w:lang w:val="es-ES" w:eastAsia="nl-NL"/>
        </w:rPr>
        <w:t>of</w:t>
      </w:r>
      <w:proofErr w:type="spellEnd"/>
    </w:p>
    <w:p w14:paraId="47586FEF" w14:textId="77777777" w:rsidR="00B00CEB" w:rsidRPr="00DA4E1B" w:rsidRDefault="00BE17D2" w:rsidP="00BE17D2">
      <w:pPr>
        <w:pStyle w:val="Textocomentario"/>
        <w:rPr>
          <w:lang w:val="es-ES"/>
        </w:rPr>
      </w:pPr>
      <w:r w:rsidRPr="00BE17D2">
        <w:rPr>
          <w:rFonts w:ascii="TimesNewRomanPSMT" w:hAnsi="TimesNewRomanPSMT" w:cs="TimesNewRomanPSMT"/>
          <w:i/>
          <w:lang w:val="es-ES" w:eastAsia="nl-NL"/>
        </w:rPr>
        <w:t xml:space="preserve">Medicine (NLM) </w:t>
      </w:r>
      <w:proofErr w:type="spellStart"/>
      <w:r w:rsidRPr="00BE17D2">
        <w:rPr>
          <w:rFonts w:ascii="TimesNewRomanPSMT" w:hAnsi="TimesNewRomanPSMT" w:cs="TimesNewRomanPSMT"/>
          <w:i/>
          <w:lang w:val="es-ES" w:eastAsia="nl-NL"/>
        </w:rPr>
        <w:t>style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B49D94" w15:done="0"/>
  <w15:commentEx w15:paraId="2BF59ADE" w15:done="0"/>
  <w15:commentEx w15:paraId="47586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B49D94" w16cid:durableId="224C35FE"/>
  <w16cid:commentId w16cid:paraId="2BF59ADE" w16cid:durableId="224C35FF"/>
  <w16cid:commentId w16cid:paraId="47586FEF" w16cid:durableId="224C36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43EF8" w14:textId="77777777" w:rsidR="008952DD" w:rsidRDefault="008952DD">
      <w:r>
        <w:separator/>
      </w:r>
    </w:p>
  </w:endnote>
  <w:endnote w:type="continuationSeparator" w:id="0">
    <w:p w14:paraId="04647437" w14:textId="77777777" w:rsidR="008952DD" w:rsidRDefault="0089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52366" w14:textId="77777777" w:rsidR="008952DD" w:rsidRDefault="008952DD">
      <w:r>
        <w:separator/>
      </w:r>
    </w:p>
  </w:footnote>
  <w:footnote w:type="continuationSeparator" w:id="0">
    <w:p w14:paraId="3A69A5F6" w14:textId="77777777" w:rsidR="008952DD" w:rsidRDefault="008952DD">
      <w:r>
        <w:continuationSeparator/>
      </w:r>
    </w:p>
  </w:footnote>
  <w:footnote w:id="1">
    <w:p w14:paraId="48AC2E9A" w14:textId="77777777" w:rsidR="00B00CEB" w:rsidRPr="006161C2" w:rsidRDefault="00B00CEB">
      <w:pPr>
        <w:pStyle w:val="Textonotapie"/>
        <w:rPr>
          <w:rStyle w:val="FootnoteChar"/>
          <w:szCs w:val="16"/>
        </w:rPr>
      </w:pPr>
      <w:r w:rsidRPr="008273DA">
        <w:rPr>
          <w:rStyle w:val="Refdenotaalpie"/>
        </w:rPr>
        <w:footnoteRef/>
      </w:r>
      <w:r>
        <w:rPr>
          <w:rStyle w:val="FootnoteChar"/>
        </w:rPr>
        <w:t xml:space="preserve"> Corresponding Author</w:t>
      </w:r>
      <w:r w:rsidRPr="006161C2">
        <w:rPr>
          <w:rStyle w:val="FootnoteChar"/>
          <w:szCs w:val="16"/>
        </w:rPr>
        <w:t>,</w:t>
      </w:r>
      <w:r w:rsidRPr="006161C2">
        <w:rPr>
          <w:sz w:val="16"/>
          <w:szCs w:val="16"/>
          <w:lang w:val="en-GB"/>
        </w:rPr>
        <w:t xml:space="preserve"> Corresponding author, Book Department, IOS Press, </w:t>
      </w:r>
      <w:proofErr w:type="spellStart"/>
      <w:r w:rsidRPr="006161C2">
        <w:rPr>
          <w:sz w:val="16"/>
          <w:szCs w:val="16"/>
          <w:lang w:val="en-GB"/>
        </w:rPr>
        <w:t>Nieuwe</w:t>
      </w:r>
      <w:proofErr w:type="spellEnd"/>
      <w:r w:rsidRPr="006161C2">
        <w:rPr>
          <w:sz w:val="16"/>
          <w:szCs w:val="16"/>
          <w:lang w:val="en-GB"/>
        </w:rPr>
        <w:t xml:space="preserve"> </w:t>
      </w:r>
      <w:proofErr w:type="spellStart"/>
      <w:r w:rsidRPr="006161C2">
        <w:rPr>
          <w:sz w:val="16"/>
          <w:szCs w:val="16"/>
          <w:lang w:val="en-GB"/>
        </w:rPr>
        <w:t>Hemweg</w:t>
      </w:r>
      <w:proofErr w:type="spellEnd"/>
      <w:r w:rsidRPr="006161C2">
        <w:rPr>
          <w:sz w:val="16"/>
          <w:szCs w:val="16"/>
          <w:lang w:val="en-GB"/>
        </w:rPr>
        <w:t xml:space="preserve"> 6B, 1013 BG Amsterdam, The Netherlands; E-mail: bookproduction@iospress.nl.</w:t>
      </w:r>
    </w:p>
  </w:footnote>
  <w:footnote w:id="2">
    <w:p w14:paraId="1084B83E" w14:textId="77777777" w:rsidR="00B00CEB" w:rsidRPr="004B5765" w:rsidRDefault="00B00CEB" w:rsidP="00E34AD7">
      <w:pPr>
        <w:pStyle w:val="Textonotapie"/>
        <w:rPr>
          <w:rStyle w:val="FootnoteChar"/>
          <w:lang w:val="es-US"/>
        </w:rPr>
      </w:pPr>
      <w:r w:rsidRPr="008273DA">
        <w:rPr>
          <w:rStyle w:val="Refdenotaalpie"/>
        </w:rPr>
        <w:footnoteRef/>
      </w:r>
      <w:r w:rsidRPr="00724C5C">
        <w:rPr>
          <w:lang w:val="es-US"/>
        </w:rPr>
        <w:t xml:space="preserve"> </w:t>
      </w:r>
      <w:r w:rsidRPr="004B5765">
        <w:rPr>
          <w:rStyle w:val="FootnoteChar"/>
          <w:lang w:val="es-US"/>
        </w:rPr>
        <w:t>Adulto mayor se considera a una persona a partir de los 65 años de edad.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36EC8536"/>
    <w:lvl w:ilvl="0">
      <w:start w:val="1"/>
      <w:numFmt w:val="decimal"/>
      <w:pStyle w:val="Listaconnmeros"/>
      <w:lvlText w:val="%1."/>
      <w:lvlJc w:val="left"/>
      <w:pPr>
        <w:tabs>
          <w:tab w:val="num" w:pos="360"/>
        </w:tabs>
        <w:ind w:left="360" w:hanging="360"/>
      </w:pPr>
    </w:lvl>
  </w:abstractNum>
  <w:abstractNum w:abstractNumId="1" w15:restartNumberingAfterBreak="0">
    <w:nsid w:val="2853357A"/>
    <w:multiLevelType w:val="multilevel"/>
    <w:tmpl w:val="FAAA08D2"/>
    <w:lvl w:ilvl="0">
      <w:start w:val="1"/>
      <w:numFmt w:val="decimal"/>
      <w:lvlText w:val="[%1]"/>
      <w:lvlJc w:val="left"/>
      <w:pPr>
        <w:tabs>
          <w:tab w:val="num" w:pos="360"/>
        </w:tabs>
        <w:ind w:left="312" w:hanging="312"/>
      </w:pPr>
      <w:rPr>
        <w:rFonts w:hint="default"/>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3C5A036F"/>
    <w:multiLevelType w:val="hybridMultilevel"/>
    <w:tmpl w:val="8398C5C0"/>
    <w:lvl w:ilvl="0" w:tplc="7C4E3480">
      <w:numFmt w:val="bullet"/>
      <w:lvlText w:val="-"/>
      <w:lvlJc w:val="left"/>
      <w:pPr>
        <w:ind w:left="717" w:hanging="360"/>
      </w:pPr>
      <w:rPr>
        <w:rFonts w:ascii="Times New Roman" w:eastAsia="MS Mincho" w:hAnsi="Times New Roman" w:cs="Times New Roman"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3" w15:restartNumberingAfterBreak="0">
    <w:nsid w:val="50BB51F1"/>
    <w:multiLevelType w:val="multilevel"/>
    <w:tmpl w:val="D558440E"/>
    <w:lvl w:ilvl="0">
      <w:start w:val="1"/>
      <w:numFmt w:val="bullet"/>
      <w:pStyle w:val="Listbul"/>
      <w:lvlText w:val=""/>
      <w:lvlJc w:val="left"/>
      <w:pPr>
        <w:tabs>
          <w:tab w:val="num" w:pos="717"/>
        </w:tabs>
        <w:ind w:left="717" w:hanging="360"/>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4" w15:restartNumberingAfterBreak="0">
    <w:nsid w:val="57B032BB"/>
    <w:multiLevelType w:val="multilevel"/>
    <w:tmpl w:val="88DE16C6"/>
    <w:lvl w:ilvl="0">
      <w:start w:val="1"/>
      <w:numFmt w:val="bullet"/>
      <w:pStyle w:val="LISTdash"/>
      <w:lvlText w:val=""/>
      <w:lvlJc w:val="left"/>
      <w:pPr>
        <w:tabs>
          <w:tab w:val="num" w:pos="564"/>
        </w:tabs>
        <w:ind w:left="454" w:hanging="250"/>
      </w:pPr>
      <w:rPr>
        <w:rFonts w:ascii="Symbol" w:hAnsi="Symbol"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14"/>
        </w:tabs>
        <w:ind w:left="794" w:hanging="340"/>
      </w:pPr>
      <w:rPr>
        <w:rFonts w:ascii="Symbol" w:hAnsi="Symbol" w:hint="default"/>
        <w:b w:val="0"/>
        <w:i w:val="0"/>
        <w:sz w:val="20"/>
      </w:rPr>
    </w:lvl>
    <w:lvl w:ilvl="2">
      <w:start w:val="1"/>
      <w:numFmt w:val="bullet"/>
      <w:lvlText w:val=""/>
      <w:lvlJc w:val="left"/>
      <w:pPr>
        <w:tabs>
          <w:tab w:val="num" w:pos="927"/>
        </w:tabs>
        <w:ind w:left="204" w:firstLine="363"/>
      </w:pPr>
      <w:rPr>
        <w:rFonts w:ascii="Symbol" w:hAnsi="Symbol" w:hint="default"/>
        <w:b w:val="0"/>
        <w:i/>
        <w:sz w:val="24"/>
      </w:rPr>
    </w:lvl>
    <w:lvl w:ilvl="3">
      <w:start w:val="1"/>
      <w:numFmt w:val="decimal"/>
      <w:suff w:val="space"/>
      <w:lvlText w:val="%1.%2.%3.%4."/>
      <w:lvlJc w:val="left"/>
      <w:pPr>
        <w:ind w:left="204" w:firstLine="0"/>
      </w:pPr>
      <w:rPr>
        <w:rFonts w:ascii="Times" w:hAnsi="Times" w:hint="default"/>
        <w:b w:val="0"/>
        <w:i/>
        <w:sz w:val="24"/>
      </w:rPr>
    </w:lvl>
    <w:lvl w:ilvl="4">
      <w:start w:val="1"/>
      <w:numFmt w:val="none"/>
      <w:suff w:val="nothing"/>
      <w:lvlText w:val=""/>
      <w:lvlJc w:val="left"/>
      <w:pPr>
        <w:ind w:left="204" w:firstLine="0"/>
      </w:pPr>
      <w:rPr>
        <w:rFonts w:hint="default"/>
      </w:rPr>
    </w:lvl>
    <w:lvl w:ilvl="5">
      <w:start w:val="1"/>
      <w:numFmt w:val="none"/>
      <w:suff w:val="nothing"/>
      <w:lvlText w:val=""/>
      <w:lvlJc w:val="left"/>
      <w:pPr>
        <w:ind w:left="1054" w:firstLine="0"/>
      </w:pPr>
      <w:rPr>
        <w:rFonts w:hint="default"/>
      </w:rPr>
    </w:lvl>
    <w:lvl w:ilvl="6">
      <w:start w:val="1"/>
      <w:numFmt w:val="none"/>
      <w:suff w:val="nothing"/>
      <w:lvlText w:val=""/>
      <w:lvlJc w:val="left"/>
      <w:pPr>
        <w:ind w:left="714" w:firstLine="0"/>
      </w:pPr>
      <w:rPr>
        <w:rFonts w:hint="default"/>
      </w:rPr>
    </w:lvl>
    <w:lvl w:ilvl="7">
      <w:start w:val="1"/>
      <w:numFmt w:val="none"/>
      <w:suff w:val="nothing"/>
      <w:lvlText w:val=""/>
      <w:lvlJc w:val="left"/>
      <w:pPr>
        <w:ind w:left="714" w:firstLine="0"/>
      </w:pPr>
      <w:rPr>
        <w:rFonts w:hint="default"/>
      </w:rPr>
    </w:lvl>
    <w:lvl w:ilvl="8">
      <w:start w:val="1"/>
      <w:numFmt w:val="none"/>
      <w:suff w:val="nothing"/>
      <w:lvlText w:val=""/>
      <w:lvlJc w:val="left"/>
      <w:pPr>
        <w:ind w:left="714" w:firstLine="0"/>
      </w:pPr>
      <w:rPr>
        <w:rFonts w:hint="default"/>
      </w:rPr>
    </w:lvl>
  </w:abstractNum>
  <w:abstractNum w:abstractNumId="5" w15:restartNumberingAfterBreak="0">
    <w:nsid w:val="581D0CC1"/>
    <w:multiLevelType w:val="multilevel"/>
    <w:tmpl w:val="47DE6CBE"/>
    <w:lvl w:ilvl="0">
      <w:start w:val="1"/>
      <w:numFmt w:val="decimal"/>
      <w:lvlText w:val="[%1]"/>
      <w:lvlJc w:val="left"/>
      <w:pPr>
        <w:tabs>
          <w:tab w:val="num" w:pos="360"/>
        </w:tabs>
        <w:ind w:left="312" w:hanging="312"/>
      </w:pPr>
      <w:rPr>
        <w:rFonts w:hint="default"/>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1426C2F"/>
    <w:multiLevelType w:val="hybridMultilevel"/>
    <w:tmpl w:val="2EB08300"/>
    <w:lvl w:ilvl="0" w:tplc="2D9ABB34">
      <w:start w:val="1"/>
      <w:numFmt w:val="lowerLetter"/>
      <w:pStyle w:val="LISTalph"/>
      <w:lvlText w:val="%1)"/>
      <w:lvlJc w:val="left"/>
      <w:pPr>
        <w:tabs>
          <w:tab w:val="num" w:pos="564"/>
        </w:tabs>
        <w:ind w:left="499" w:hanging="295"/>
      </w:pPr>
      <w:rPr>
        <w:rFonts w:hint="default"/>
      </w:rPr>
    </w:lvl>
    <w:lvl w:ilvl="1" w:tplc="04090019">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7" w15:restartNumberingAfterBreak="0">
    <w:nsid w:val="63CA79E0"/>
    <w:multiLevelType w:val="multilevel"/>
    <w:tmpl w:val="F370C5B4"/>
    <w:lvl w:ilvl="0">
      <w:start w:val="1"/>
      <w:numFmt w:val="decimal"/>
      <w:pStyle w:val="LISTnum"/>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8" w15:restartNumberingAfterBreak="0">
    <w:nsid w:val="749D7927"/>
    <w:multiLevelType w:val="multilevel"/>
    <w:tmpl w:val="268894F2"/>
    <w:lvl w:ilvl="0">
      <w:start w:val="1"/>
      <w:numFmt w:val="decimal"/>
      <w:pStyle w:val="Ttulo1"/>
      <w:suff w:val="space"/>
      <w:lvlText w:val="%1."/>
      <w:lvlJc w:val="left"/>
      <w:pPr>
        <w:ind w:left="454" w:hanging="454"/>
      </w:pPr>
      <w:rPr>
        <w:rFonts w:ascii="Times New Roman" w:hAnsi="Times New Roman" w:hint="default"/>
        <w:b/>
        <w:i w:val="0"/>
        <w:caps w:val="0"/>
        <w:strike w:val="0"/>
        <w:dstrike w:val="0"/>
        <w:color w:val="000000"/>
        <w:spacing w:val="0"/>
        <w:kern w:val="28"/>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0" w:firstLine="0"/>
      </w:pPr>
      <w:rPr>
        <w:rFonts w:ascii="Times New Roman" w:hAnsi="Times New Roman" w:hint="default"/>
        <w:b w:val="0"/>
        <w:i/>
        <w:sz w:val="20"/>
        <w:lang w:val="es-US"/>
      </w:rPr>
    </w:lvl>
    <w:lvl w:ilvl="2">
      <w:start w:val="1"/>
      <w:numFmt w:val="decimal"/>
      <w:pStyle w:val="Ttulo3"/>
      <w:suff w:val="space"/>
      <w:lvlText w:val="%1.%2.%3."/>
      <w:lvlJc w:val="left"/>
      <w:pPr>
        <w:ind w:left="0" w:firstLine="0"/>
      </w:pPr>
      <w:rPr>
        <w:rFonts w:ascii="Times" w:hAnsi="Times" w:hint="default"/>
        <w:b w:val="0"/>
        <w:i/>
        <w:sz w:val="20"/>
      </w:rPr>
    </w:lvl>
    <w:lvl w:ilvl="3">
      <w:start w:val="1"/>
      <w:numFmt w:val="decimal"/>
      <w:pStyle w:val="Ttulo4"/>
      <w:suff w:val="space"/>
      <w:lvlText w:val="%1.%2.%3.%4."/>
      <w:lvlJc w:val="left"/>
      <w:pPr>
        <w:ind w:left="0" w:firstLine="0"/>
      </w:pPr>
      <w:rPr>
        <w:rFonts w:ascii="Times" w:hAnsi="Times" w:hint="default"/>
        <w:b w:val="0"/>
        <w:i/>
        <w:sz w:val="20"/>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850" w:firstLine="0"/>
      </w:pPr>
      <w:rPr>
        <w:rFonts w:hint="default"/>
      </w:rPr>
    </w:lvl>
    <w:lvl w:ilvl="6">
      <w:start w:val="1"/>
      <w:numFmt w:val="none"/>
      <w:suff w:val="nothing"/>
      <w:lvlText w:val=""/>
      <w:lvlJc w:val="left"/>
      <w:pPr>
        <w:ind w:left="510" w:firstLine="0"/>
      </w:pPr>
      <w:rPr>
        <w:rFonts w:hint="default"/>
      </w:rPr>
    </w:lvl>
    <w:lvl w:ilvl="7">
      <w:start w:val="1"/>
      <w:numFmt w:val="none"/>
      <w:suff w:val="nothing"/>
      <w:lvlText w:val=""/>
      <w:lvlJc w:val="left"/>
      <w:pPr>
        <w:ind w:left="510" w:firstLine="0"/>
      </w:pPr>
      <w:rPr>
        <w:rFonts w:hint="default"/>
      </w:rPr>
    </w:lvl>
    <w:lvl w:ilvl="8">
      <w:start w:val="1"/>
      <w:numFmt w:val="none"/>
      <w:suff w:val="nothing"/>
      <w:lvlText w:val=""/>
      <w:lvlJc w:val="left"/>
      <w:pPr>
        <w:ind w:left="510" w:firstLine="0"/>
      </w:pPr>
      <w:rPr>
        <w:rFonts w:hint="default"/>
      </w:rPr>
    </w:lvl>
  </w:abstractNum>
  <w:abstractNum w:abstractNumId="9" w15:restartNumberingAfterBreak="0">
    <w:nsid w:val="76F27992"/>
    <w:multiLevelType w:val="hybridMultilevel"/>
    <w:tmpl w:val="8E28FDE8"/>
    <w:lvl w:ilvl="0" w:tplc="7B981C04">
      <w:start w:val="1"/>
      <w:numFmt w:val="decimal"/>
      <w:pStyle w:val="References"/>
      <w:lvlText w:val="[%1]"/>
      <w:lvlJc w:val="left"/>
      <w:pPr>
        <w:tabs>
          <w:tab w:val="num" w:pos="255"/>
        </w:tabs>
        <w:ind w:left="369" w:hanging="369"/>
      </w:pPr>
      <w:rPr>
        <w:rFonts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0"/>
  </w:num>
  <w:num w:numId="4">
    <w:abstractNumId w:val="8"/>
  </w:num>
  <w:num w:numId="5">
    <w:abstractNumId w:val="3"/>
  </w:num>
  <w:num w:numId="6">
    <w:abstractNumId w:val="7"/>
  </w:num>
  <w:num w:numId="7">
    <w:abstractNumId w:val="9"/>
  </w:num>
  <w:num w:numId="8">
    <w:abstractNumId w:val="5"/>
  </w:num>
  <w:num w:numId="9">
    <w:abstractNumId w:val="9"/>
  </w:num>
  <w:num w:numId="10">
    <w:abstractNumId w:val="1"/>
  </w:num>
  <w:num w:numId="11">
    <w:abstractNumId w:val="9"/>
    <w:lvlOverride w:ilvl="0">
      <w:startOverride w:val="1"/>
    </w:lvlOverride>
  </w:num>
  <w:num w:numId="12">
    <w:abstractNumId w:val="8"/>
  </w:num>
  <w:num w:numId="13">
    <w:abstractNumId w:val="8"/>
  </w:num>
  <w:num w:numId="14">
    <w:abstractNumId w:val="8"/>
  </w:num>
  <w:num w:numId="15">
    <w:abstractNumId w:val="8"/>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4AD7"/>
    <w:rsid w:val="00026AF6"/>
    <w:rsid w:val="00034F2D"/>
    <w:rsid w:val="000401AB"/>
    <w:rsid w:val="00073D87"/>
    <w:rsid w:val="00082675"/>
    <w:rsid w:val="000E349E"/>
    <w:rsid w:val="000E4B98"/>
    <w:rsid w:val="00117F43"/>
    <w:rsid w:val="00126EEC"/>
    <w:rsid w:val="00136816"/>
    <w:rsid w:val="001535A4"/>
    <w:rsid w:val="00164782"/>
    <w:rsid w:val="0018298E"/>
    <w:rsid w:val="00190CC7"/>
    <w:rsid w:val="0019729B"/>
    <w:rsid w:val="001A008F"/>
    <w:rsid w:val="001C1F5C"/>
    <w:rsid w:val="001D3324"/>
    <w:rsid w:val="00222220"/>
    <w:rsid w:val="00253EF5"/>
    <w:rsid w:val="00274F9B"/>
    <w:rsid w:val="00292796"/>
    <w:rsid w:val="002A25B5"/>
    <w:rsid w:val="002B09E7"/>
    <w:rsid w:val="002E3543"/>
    <w:rsid w:val="00312D40"/>
    <w:rsid w:val="003155A4"/>
    <w:rsid w:val="00321EFF"/>
    <w:rsid w:val="003317BD"/>
    <w:rsid w:val="00335838"/>
    <w:rsid w:val="00342CD6"/>
    <w:rsid w:val="00357F79"/>
    <w:rsid w:val="00366B59"/>
    <w:rsid w:val="0038712F"/>
    <w:rsid w:val="0040313C"/>
    <w:rsid w:val="004079BA"/>
    <w:rsid w:val="004139CA"/>
    <w:rsid w:val="00434F37"/>
    <w:rsid w:val="004374F3"/>
    <w:rsid w:val="00462F27"/>
    <w:rsid w:val="0046366C"/>
    <w:rsid w:val="00472035"/>
    <w:rsid w:val="004A1F2F"/>
    <w:rsid w:val="004B5765"/>
    <w:rsid w:val="004B74D9"/>
    <w:rsid w:val="004D3D65"/>
    <w:rsid w:val="004F440E"/>
    <w:rsid w:val="00507F02"/>
    <w:rsid w:val="00515937"/>
    <w:rsid w:val="005172CE"/>
    <w:rsid w:val="00522814"/>
    <w:rsid w:val="0052454F"/>
    <w:rsid w:val="005662FA"/>
    <w:rsid w:val="005B53B7"/>
    <w:rsid w:val="005C7AAC"/>
    <w:rsid w:val="005E6379"/>
    <w:rsid w:val="006062AF"/>
    <w:rsid w:val="00613790"/>
    <w:rsid w:val="006161C2"/>
    <w:rsid w:val="00623DF1"/>
    <w:rsid w:val="00627DC6"/>
    <w:rsid w:val="00630382"/>
    <w:rsid w:val="00631672"/>
    <w:rsid w:val="00635305"/>
    <w:rsid w:val="006412C3"/>
    <w:rsid w:val="00672214"/>
    <w:rsid w:val="00690C14"/>
    <w:rsid w:val="006C3E99"/>
    <w:rsid w:val="006E0C60"/>
    <w:rsid w:val="006E5F01"/>
    <w:rsid w:val="006F01C3"/>
    <w:rsid w:val="007372D5"/>
    <w:rsid w:val="0076458D"/>
    <w:rsid w:val="00791773"/>
    <w:rsid w:val="007A2537"/>
    <w:rsid w:val="007D0B21"/>
    <w:rsid w:val="007E4728"/>
    <w:rsid w:val="007F1150"/>
    <w:rsid w:val="00812568"/>
    <w:rsid w:val="008273DA"/>
    <w:rsid w:val="00836DB6"/>
    <w:rsid w:val="0085100E"/>
    <w:rsid w:val="00881BE9"/>
    <w:rsid w:val="00885BE7"/>
    <w:rsid w:val="00886094"/>
    <w:rsid w:val="008904C7"/>
    <w:rsid w:val="00892D49"/>
    <w:rsid w:val="0089449D"/>
    <w:rsid w:val="008952DD"/>
    <w:rsid w:val="008A2CC0"/>
    <w:rsid w:val="008A516E"/>
    <w:rsid w:val="008C1418"/>
    <w:rsid w:val="008C43E5"/>
    <w:rsid w:val="008D1836"/>
    <w:rsid w:val="008D41D7"/>
    <w:rsid w:val="008D519A"/>
    <w:rsid w:val="009A1789"/>
    <w:rsid w:val="009A6D87"/>
    <w:rsid w:val="009E1CE1"/>
    <w:rsid w:val="009F02AF"/>
    <w:rsid w:val="00A00723"/>
    <w:rsid w:val="00A07016"/>
    <w:rsid w:val="00A23855"/>
    <w:rsid w:val="00A51C8C"/>
    <w:rsid w:val="00A61DC6"/>
    <w:rsid w:val="00A62056"/>
    <w:rsid w:val="00A75A83"/>
    <w:rsid w:val="00AB2552"/>
    <w:rsid w:val="00AC732C"/>
    <w:rsid w:val="00AE0F9E"/>
    <w:rsid w:val="00AE1751"/>
    <w:rsid w:val="00AE4435"/>
    <w:rsid w:val="00B00156"/>
    <w:rsid w:val="00B00CEB"/>
    <w:rsid w:val="00B056D6"/>
    <w:rsid w:val="00B05D6E"/>
    <w:rsid w:val="00B44740"/>
    <w:rsid w:val="00B62F86"/>
    <w:rsid w:val="00B83DE3"/>
    <w:rsid w:val="00BB5AA7"/>
    <w:rsid w:val="00BC17AB"/>
    <w:rsid w:val="00BC2E6C"/>
    <w:rsid w:val="00BE17D2"/>
    <w:rsid w:val="00BE3D0E"/>
    <w:rsid w:val="00BF6329"/>
    <w:rsid w:val="00C1537C"/>
    <w:rsid w:val="00C16D88"/>
    <w:rsid w:val="00C46A7D"/>
    <w:rsid w:val="00C474A7"/>
    <w:rsid w:val="00C54145"/>
    <w:rsid w:val="00C65650"/>
    <w:rsid w:val="00C97D11"/>
    <w:rsid w:val="00CD3E8B"/>
    <w:rsid w:val="00CD746C"/>
    <w:rsid w:val="00CF0C53"/>
    <w:rsid w:val="00CF0E4E"/>
    <w:rsid w:val="00CF5C91"/>
    <w:rsid w:val="00D03714"/>
    <w:rsid w:val="00D17D6F"/>
    <w:rsid w:val="00D22590"/>
    <w:rsid w:val="00D24C1B"/>
    <w:rsid w:val="00D25BE1"/>
    <w:rsid w:val="00D369F6"/>
    <w:rsid w:val="00D536F0"/>
    <w:rsid w:val="00D53CF4"/>
    <w:rsid w:val="00D82BC9"/>
    <w:rsid w:val="00DA1CE4"/>
    <w:rsid w:val="00DA4E1B"/>
    <w:rsid w:val="00DB02CF"/>
    <w:rsid w:val="00DB5069"/>
    <w:rsid w:val="00DC2FE7"/>
    <w:rsid w:val="00E0509D"/>
    <w:rsid w:val="00E34AD7"/>
    <w:rsid w:val="00E57C51"/>
    <w:rsid w:val="00E86694"/>
    <w:rsid w:val="00EF024B"/>
    <w:rsid w:val="00EF5C5A"/>
    <w:rsid w:val="00F00D37"/>
    <w:rsid w:val="00F07FC3"/>
    <w:rsid w:val="00F220CE"/>
    <w:rsid w:val="00F4606C"/>
    <w:rsid w:val="00F51D6A"/>
    <w:rsid w:val="00F916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AEAAF0"/>
  <w15:docId w15:val="{3D29C04F-05F2-4C79-BEF6-9A5495BA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57"/>
      <w:jc w:val="both"/>
    </w:pPr>
    <w:rPr>
      <w:szCs w:val="24"/>
      <w:lang w:val="en-US" w:eastAsia="ja-JP"/>
    </w:rPr>
  </w:style>
  <w:style w:type="paragraph" w:styleId="Ttulo1">
    <w:name w:val="heading 1"/>
    <w:basedOn w:val="Normal"/>
    <w:next w:val="NoindentNormal"/>
    <w:qFormat/>
    <w:pPr>
      <w:keepNext/>
      <w:keepLines/>
      <w:numPr>
        <w:numId w:val="4"/>
      </w:numPr>
      <w:suppressAutoHyphens/>
      <w:spacing w:before="480" w:after="240"/>
      <w:jc w:val="left"/>
      <w:outlineLvl w:val="0"/>
    </w:pPr>
    <w:rPr>
      <w:rFonts w:cs="Arial"/>
      <w:b/>
      <w:bCs/>
      <w:kern w:val="32"/>
      <w:szCs w:val="32"/>
    </w:rPr>
  </w:style>
  <w:style w:type="paragraph" w:styleId="Ttulo2">
    <w:name w:val="heading 2"/>
    <w:basedOn w:val="Normal"/>
    <w:next w:val="NoindentNormal"/>
    <w:qFormat/>
    <w:pPr>
      <w:keepNext/>
      <w:keepLines/>
      <w:numPr>
        <w:ilvl w:val="1"/>
        <w:numId w:val="4"/>
      </w:numPr>
      <w:suppressAutoHyphens/>
      <w:spacing w:before="240" w:after="240"/>
      <w:jc w:val="left"/>
      <w:outlineLvl w:val="1"/>
    </w:pPr>
    <w:rPr>
      <w:rFonts w:cs="Arial"/>
      <w:bCs/>
      <w:i/>
      <w:iCs/>
      <w:szCs w:val="28"/>
    </w:rPr>
  </w:style>
  <w:style w:type="paragraph" w:styleId="Ttulo3">
    <w:name w:val="heading 3"/>
    <w:basedOn w:val="Normal"/>
    <w:next w:val="NoindentNormal"/>
    <w:qFormat/>
    <w:pPr>
      <w:keepNext/>
      <w:keepLines/>
      <w:numPr>
        <w:ilvl w:val="2"/>
        <w:numId w:val="4"/>
      </w:numPr>
      <w:suppressAutoHyphens/>
      <w:spacing w:before="240" w:after="120"/>
      <w:jc w:val="left"/>
      <w:outlineLvl w:val="2"/>
    </w:pPr>
    <w:rPr>
      <w:rFonts w:cs="Arial"/>
      <w:bCs/>
      <w:i/>
      <w:szCs w:val="26"/>
    </w:rPr>
  </w:style>
  <w:style w:type="paragraph" w:styleId="Ttulo4">
    <w:name w:val="heading 4"/>
    <w:basedOn w:val="Normal"/>
    <w:next w:val="NoindentNormal"/>
    <w:qFormat/>
    <w:pPr>
      <w:keepNext/>
      <w:numPr>
        <w:ilvl w:val="3"/>
        <w:numId w:val="4"/>
      </w:numPr>
      <w:suppressAutoHyphens/>
      <w:spacing w:before="120"/>
      <w:jc w:val="left"/>
      <w:outlineLvl w:val="3"/>
    </w:pPr>
    <w:rPr>
      <w:bCs/>
      <w:i/>
      <w:szCs w:val="28"/>
    </w:rPr>
  </w:style>
  <w:style w:type="paragraph" w:styleId="Ttulo5">
    <w:name w:val="heading 5"/>
    <w:basedOn w:val="Normal"/>
    <w:next w:val="NoindentNormal"/>
    <w:qFormat/>
    <w:pPr>
      <w:numPr>
        <w:ilvl w:val="4"/>
        <w:numId w:val="4"/>
      </w:numPr>
      <w:jc w:val="left"/>
      <w:outlineLvl w:val="4"/>
    </w:pPr>
    <w:rPr>
      <w:bCs/>
      <w:i/>
      <w:iCs/>
      <w:szCs w:val="26"/>
    </w:rPr>
  </w:style>
  <w:style w:type="paragraph" w:styleId="Ttulo6">
    <w:name w:val="heading 6"/>
    <w:basedOn w:val="Normal"/>
    <w:next w:val="Normal"/>
    <w:qFormat/>
    <w:pPr>
      <w:numPr>
        <w:ilvl w:val="5"/>
        <w:numId w:val="4"/>
      </w:numPr>
      <w:spacing w:before="240"/>
      <w:outlineLvl w:val="5"/>
    </w:pPr>
    <w:rPr>
      <w:bCs/>
      <w:szCs w:val="22"/>
    </w:rPr>
  </w:style>
  <w:style w:type="paragraph" w:styleId="Ttulo7">
    <w:name w:val="heading 7"/>
    <w:basedOn w:val="Normal"/>
    <w:next w:val="Normal"/>
    <w:qFormat/>
    <w:pPr>
      <w:spacing w:before="240" w:after="60"/>
      <w:outlineLvl w:val="6"/>
    </w:pPr>
    <w:rPr>
      <w:sz w:val="24"/>
    </w:rPr>
  </w:style>
  <w:style w:type="paragraph" w:styleId="Ttulo8">
    <w:name w:val="heading 8"/>
    <w:basedOn w:val="Normal"/>
    <w:next w:val="Normal"/>
    <w:qFormat/>
    <w:pPr>
      <w:spacing w:before="240" w:after="60"/>
      <w:outlineLvl w:val="7"/>
    </w:pPr>
    <w:rPr>
      <w:i/>
      <w:iCs/>
      <w:sz w:val="24"/>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indentNormal">
    <w:name w:val="NoindentNormal"/>
    <w:basedOn w:val="Normal"/>
    <w:next w:val="Normal"/>
    <w:pPr>
      <w:ind w:firstLine="0"/>
    </w:pPr>
  </w:style>
  <w:style w:type="paragraph" w:customStyle="1" w:styleId="Citaat1">
    <w:name w:val="Citaat1"/>
    <w:basedOn w:val="Normal"/>
    <w:pPr>
      <w:ind w:left="204"/>
    </w:pPr>
    <w:rPr>
      <w:sz w:val="18"/>
    </w:rPr>
  </w:style>
  <w:style w:type="paragraph" w:customStyle="1" w:styleId="Abstract">
    <w:name w:val="Abstract"/>
    <w:basedOn w:val="Normal"/>
    <w:pPr>
      <w:adjustRightInd w:val="0"/>
      <w:snapToGrid w:val="0"/>
      <w:spacing w:before="480"/>
      <w:ind w:left="851" w:right="851" w:firstLine="0"/>
    </w:pPr>
    <w:rPr>
      <w:sz w:val="16"/>
    </w:rPr>
  </w:style>
  <w:style w:type="paragraph" w:customStyle="1" w:styleId="Affiliation">
    <w:name w:val="Affiliation"/>
    <w:basedOn w:val="Normal"/>
    <w:pPr>
      <w:ind w:firstLine="0"/>
      <w:jc w:val="center"/>
    </w:pPr>
    <w:rPr>
      <w:i/>
    </w:rPr>
  </w:style>
  <w:style w:type="paragraph" w:customStyle="1" w:styleId="Equation">
    <w:name w:val="Equation"/>
    <w:basedOn w:val="Normal"/>
    <w:pPr>
      <w:tabs>
        <w:tab w:val="left" w:pos="6781"/>
      </w:tabs>
      <w:spacing w:before="240" w:after="240"/>
      <w:ind w:left="454" w:firstLine="0"/>
      <w:jc w:val="left"/>
    </w:pPr>
  </w:style>
  <w:style w:type="paragraph" w:customStyle="1" w:styleId="Footnote">
    <w:name w:val="Footnote"/>
    <w:basedOn w:val="Normal"/>
    <w:pPr>
      <w:ind w:firstLine="136"/>
    </w:pPr>
    <w:rPr>
      <w:sz w:val="16"/>
    </w:rPr>
  </w:style>
  <w:style w:type="paragraph" w:customStyle="1" w:styleId="LISTalph">
    <w:name w:val="LISTalph"/>
    <w:basedOn w:val="Normal"/>
    <w:pPr>
      <w:numPr>
        <w:numId w:val="1"/>
      </w:numPr>
      <w:tabs>
        <w:tab w:val="left" w:pos="499"/>
      </w:tabs>
    </w:pPr>
  </w:style>
  <w:style w:type="paragraph" w:customStyle="1" w:styleId="LISTdash">
    <w:name w:val="LISTdash"/>
    <w:basedOn w:val="Normal"/>
    <w:pPr>
      <w:numPr>
        <w:numId w:val="2"/>
      </w:numPr>
      <w:tabs>
        <w:tab w:val="left" w:pos="454"/>
      </w:tabs>
      <w:adjustRightInd w:val="0"/>
      <w:snapToGrid w:val="0"/>
    </w:pPr>
  </w:style>
  <w:style w:type="paragraph" w:customStyle="1" w:styleId="LISTnum">
    <w:name w:val="LISTnum"/>
    <w:basedOn w:val="Normal"/>
    <w:pPr>
      <w:numPr>
        <w:numId w:val="6"/>
      </w:numPr>
      <w:adjustRightInd w:val="0"/>
      <w:snapToGrid w:val="0"/>
      <w:ind w:left="714" w:hanging="357"/>
    </w:pPr>
  </w:style>
  <w:style w:type="paragraph" w:customStyle="1" w:styleId="References">
    <w:name w:val="References"/>
    <w:basedOn w:val="Normal"/>
    <w:pPr>
      <w:numPr>
        <w:numId w:val="9"/>
      </w:numPr>
      <w:tabs>
        <w:tab w:val="left" w:pos="85"/>
      </w:tabs>
    </w:pPr>
    <w:rPr>
      <w:sz w:val="16"/>
    </w:rPr>
  </w:style>
  <w:style w:type="paragraph" w:customStyle="1" w:styleId="Table">
    <w:name w:val="Table"/>
    <w:basedOn w:val="Normal"/>
    <w:pPr>
      <w:spacing w:before="60" w:after="60"/>
      <w:ind w:firstLine="0"/>
      <w:jc w:val="left"/>
    </w:pPr>
    <w:rPr>
      <w:sz w:val="16"/>
    </w:rPr>
  </w:style>
  <w:style w:type="paragraph" w:styleId="Ttulo">
    <w:name w:val="Title"/>
    <w:basedOn w:val="Normal"/>
    <w:next w:val="Normal"/>
    <w:qFormat/>
    <w:pPr>
      <w:spacing w:before="480" w:after="320"/>
      <w:ind w:firstLine="0"/>
      <w:jc w:val="center"/>
    </w:pPr>
    <w:rPr>
      <w:noProof/>
      <w:kern w:val="28"/>
      <w:sz w:val="40"/>
    </w:rPr>
  </w:style>
  <w:style w:type="paragraph" w:customStyle="1" w:styleId="Author">
    <w:name w:val="Author"/>
    <w:basedOn w:val="Normal"/>
    <w:pPr>
      <w:ind w:firstLine="0"/>
      <w:jc w:val="center"/>
    </w:pPr>
  </w:style>
  <w:style w:type="paragraph" w:styleId="Descripcin">
    <w:name w:val="caption"/>
    <w:basedOn w:val="Normal"/>
    <w:next w:val="Normal"/>
    <w:uiPriority w:val="35"/>
    <w:qFormat/>
    <w:pPr>
      <w:spacing w:before="80" w:after="80"/>
      <w:ind w:firstLine="0"/>
    </w:pPr>
    <w:rPr>
      <w:sz w:val="16"/>
    </w:rPr>
  </w:style>
  <w:style w:type="paragraph" w:customStyle="1" w:styleId="LISTDescription">
    <w:name w:val="LISTDescription"/>
    <w:basedOn w:val="Normal"/>
    <w:pPr>
      <w:ind w:left="454" w:hanging="454"/>
    </w:pPr>
  </w:style>
  <w:style w:type="paragraph" w:customStyle="1" w:styleId="Notes">
    <w:name w:val="Notes"/>
    <w:basedOn w:val="Normal"/>
    <w:rPr>
      <w:sz w:val="16"/>
    </w:rPr>
  </w:style>
  <w:style w:type="paragraph" w:styleId="Textoindependiente">
    <w:name w:val="Body Text"/>
    <w:basedOn w:val="Normal"/>
    <w:semiHidden/>
    <w:pPr>
      <w:spacing w:after="120"/>
    </w:pPr>
  </w:style>
  <w:style w:type="paragraph" w:customStyle="1" w:styleId="CaptionLong">
    <w:name w:val="CaptionLong"/>
    <w:basedOn w:val="Normal"/>
    <w:pPr>
      <w:spacing w:before="80" w:after="80"/>
      <w:ind w:firstLine="0"/>
    </w:pPr>
    <w:rPr>
      <w:sz w:val="16"/>
    </w:rPr>
  </w:style>
  <w:style w:type="paragraph" w:customStyle="1" w:styleId="HeadingUnn1">
    <w:name w:val="HeadingUnn1"/>
    <w:basedOn w:val="Ttulo1"/>
    <w:next w:val="NoindentNormal"/>
    <w:pPr>
      <w:numPr>
        <w:numId w:val="0"/>
      </w:numPr>
    </w:pPr>
    <w:rPr>
      <w:bCs w:val="0"/>
    </w:rPr>
  </w:style>
  <w:style w:type="paragraph" w:customStyle="1" w:styleId="HeadingUnn2">
    <w:name w:val="HeadingUnn2"/>
    <w:basedOn w:val="Ttulo2"/>
    <w:next w:val="NoindentNormal"/>
    <w:pPr>
      <w:numPr>
        <w:ilvl w:val="0"/>
        <w:numId w:val="0"/>
      </w:numPr>
    </w:pPr>
  </w:style>
  <w:style w:type="paragraph" w:customStyle="1" w:styleId="HeadingUnn3">
    <w:name w:val="HeadingUnn3"/>
    <w:basedOn w:val="Ttulo3"/>
    <w:next w:val="NoindentNormal"/>
    <w:pPr>
      <w:numPr>
        <w:ilvl w:val="0"/>
        <w:numId w:val="0"/>
      </w:numPr>
    </w:pPr>
  </w:style>
  <w:style w:type="paragraph" w:customStyle="1" w:styleId="HeadingUnn4">
    <w:name w:val="HeadingUnn4"/>
    <w:basedOn w:val="Ttulo4"/>
    <w:next w:val="NoindentNormal"/>
    <w:pPr>
      <w:numPr>
        <w:ilvl w:val="0"/>
        <w:numId w:val="0"/>
      </w:numPr>
    </w:pPr>
  </w:style>
  <w:style w:type="paragraph" w:customStyle="1" w:styleId="HeadingUnn5">
    <w:name w:val="HeadingUnn5"/>
    <w:basedOn w:val="Ttulo5"/>
    <w:next w:val="Normal"/>
    <w:pPr>
      <w:numPr>
        <w:ilvl w:val="0"/>
        <w:numId w:val="0"/>
      </w:numPr>
      <w:spacing w:before="120"/>
    </w:pPr>
  </w:style>
  <w:style w:type="paragraph" w:styleId="Listaconnmeros">
    <w:name w:val="List Number"/>
    <w:basedOn w:val="Normal"/>
    <w:semiHidden/>
    <w:pPr>
      <w:numPr>
        <w:numId w:val="3"/>
      </w:numPr>
    </w:pPr>
  </w:style>
  <w:style w:type="paragraph" w:customStyle="1" w:styleId="CaptionShort">
    <w:name w:val="CaptionShort"/>
    <w:basedOn w:val="Normal"/>
    <w:pPr>
      <w:spacing w:before="80" w:after="80"/>
      <w:ind w:firstLine="0"/>
      <w:jc w:val="center"/>
    </w:pPr>
    <w:rPr>
      <w:sz w:val="16"/>
    </w:rPr>
  </w:style>
  <w:style w:type="paragraph" w:customStyle="1" w:styleId="Listbul">
    <w:name w:val="Listbul"/>
    <w:basedOn w:val="Normal"/>
    <w:pPr>
      <w:numPr>
        <w:numId w:val="5"/>
      </w:numPr>
    </w:pPr>
  </w:style>
  <w:style w:type="paragraph" w:customStyle="1" w:styleId="Keywords">
    <w:name w:val="Keywords"/>
    <w:basedOn w:val="Abstract"/>
    <w:next w:val="Ttulo1"/>
    <w:pPr>
      <w:spacing w:before="240" w:after="240"/>
    </w:pPr>
  </w:style>
  <w:style w:type="paragraph" w:styleId="Textonotapie">
    <w:name w:val="footnote text"/>
    <w:basedOn w:val="Normal"/>
    <w:link w:val="TextonotapieCar"/>
    <w:uiPriority w:val="99"/>
    <w:semiHidden/>
    <w:rPr>
      <w:szCs w:val="20"/>
    </w:rPr>
  </w:style>
  <w:style w:type="character" w:styleId="Refdenotaalpie">
    <w:name w:val="footnote reference"/>
    <w:uiPriority w:val="99"/>
    <w:semiHidden/>
    <w:rPr>
      <w:vertAlign w:val="superscript"/>
    </w:rPr>
  </w:style>
  <w:style w:type="character" w:customStyle="1" w:styleId="FootnoteChar">
    <w:name w:val="Footnote Char"/>
    <w:rPr>
      <w:rFonts w:eastAsia="MS Mincho"/>
      <w:sz w:val="16"/>
      <w:szCs w:val="24"/>
      <w:lang w:val="en-US" w:eastAsia="ja-JP" w:bidi="ar-SA"/>
    </w:rPr>
  </w:style>
  <w:style w:type="character" w:customStyle="1" w:styleId="MTEquationSection">
    <w:name w:val="MTEquationSection"/>
    <w:rPr>
      <w:i/>
      <w:vanish/>
      <w:color w:val="FF0000"/>
    </w:rPr>
  </w:style>
  <w:style w:type="paragraph" w:styleId="Prrafodelista">
    <w:name w:val="List Paragraph"/>
    <w:basedOn w:val="Normal"/>
    <w:link w:val="PrrafodelistaCar"/>
    <w:uiPriority w:val="34"/>
    <w:qFormat/>
    <w:rsid w:val="00E34AD7"/>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PrrafodelistaCar">
    <w:name w:val="Párrafo de lista Car"/>
    <w:basedOn w:val="Fuentedeprrafopredeter"/>
    <w:link w:val="Prrafodelista"/>
    <w:uiPriority w:val="34"/>
    <w:rsid w:val="00E34AD7"/>
    <w:rPr>
      <w:rFonts w:asciiTheme="minorHAnsi" w:eastAsiaTheme="minorHAnsi" w:hAnsiTheme="minorHAnsi" w:cstheme="minorBidi"/>
      <w:sz w:val="22"/>
      <w:szCs w:val="22"/>
      <w:lang w:val="en-US" w:eastAsia="en-US"/>
    </w:rPr>
  </w:style>
  <w:style w:type="character" w:customStyle="1" w:styleId="TextonotapieCar">
    <w:name w:val="Texto nota pie Car"/>
    <w:basedOn w:val="Fuentedeprrafopredeter"/>
    <w:link w:val="Textonotapie"/>
    <w:uiPriority w:val="99"/>
    <w:semiHidden/>
    <w:rsid w:val="00E34AD7"/>
    <w:rPr>
      <w:lang w:val="en-US" w:eastAsia="ja-JP"/>
    </w:rPr>
  </w:style>
  <w:style w:type="character" w:styleId="Refdenotaalfinal">
    <w:name w:val="endnote reference"/>
    <w:basedOn w:val="Fuentedeprrafopredeter"/>
    <w:uiPriority w:val="99"/>
    <w:semiHidden/>
    <w:unhideWhenUsed/>
    <w:rsid w:val="00D24C1B"/>
    <w:rPr>
      <w:vertAlign w:val="superscript"/>
    </w:rPr>
  </w:style>
  <w:style w:type="paragraph" w:styleId="Textodeglobo">
    <w:name w:val="Balloon Text"/>
    <w:basedOn w:val="Normal"/>
    <w:link w:val="TextodegloboCar"/>
    <w:uiPriority w:val="99"/>
    <w:semiHidden/>
    <w:unhideWhenUsed/>
    <w:rsid w:val="001A008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8F"/>
    <w:rPr>
      <w:rFonts w:ascii="Segoe UI" w:hAnsi="Segoe UI" w:cs="Segoe UI"/>
      <w:sz w:val="18"/>
      <w:szCs w:val="18"/>
      <w:lang w:val="en-US" w:eastAsia="ja-JP"/>
    </w:rPr>
  </w:style>
  <w:style w:type="paragraph" w:styleId="Encabezado">
    <w:name w:val="header"/>
    <w:basedOn w:val="Normal"/>
    <w:link w:val="EncabezadoCar"/>
    <w:uiPriority w:val="99"/>
    <w:unhideWhenUsed/>
    <w:rsid w:val="0076458D"/>
    <w:pPr>
      <w:tabs>
        <w:tab w:val="center" w:pos="4419"/>
        <w:tab w:val="right" w:pos="8838"/>
      </w:tabs>
    </w:pPr>
  </w:style>
  <w:style w:type="character" w:customStyle="1" w:styleId="EncabezadoCar">
    <w:name w:val="Encabezado Car"/>
    <w:basedOn w:val="Fuentedeprrafopredeter"/>
    <w:link w:val="Encabezado"/>
    <w:uiPriority w:val="99"/>
    <w:rsid w:val="0076458D"/>
    <w:rPr>
      <w:szCs w:val="24"/>
      <w:lang w:val="en-US" w:eastAsia="ja-JP"/>
    </w:rPr>
  </w:style>
  <w:style w:type="paragraph" w:styleId="Piedepgina">
    <w:name w:val="footer"/>
    <w:basedOn w:val="Normal"/>
    <w:link w:val="PiedepginaCar"/>
    <w:uiPriority w:val="99"/>
    <w:unhideWhenUsed/>
    <w:rsid w:val="0076458D"/>
    <w:pPr>
      <w:tabs>
        <w:tab w:val="center" w:pos="4419"/>
        <w:tab w:val="right" w:pos="8838"/>
      </w:tabs>
    </w:pPr>
  </w:style>
  <w:style w:type="character" w:customStyle="1" w:styleId="PiedepginaCar">
    <w:name w:val="Pie de página Car"/>
    <w:basedOn w:val="Fuentedeprrafopredeter"/>
    <w:link w:val="Piedepgina"/>
    <w:uiPriority w:val="99"/>
    <w:rsid w:val="0076458D"/>
    <w:rPr>
      <w:szCs w:val="24"/>
      <w:lang w:val="en-US" w:eastAsia="ja-JP"/>
    </w:rPr>
  </w:style>
  <w:style w:type="table" w:customStyle="1" w:styleId="Tablaconcuadrcula3-nfasis51">
    <w:name w:val="Tabla con cuadrícula 3 - Énfasis 51"/>
    <w:basedOn w:val="Tablanormal"/>
    <w:uiPriority w:val="48"/>
    <w:rsid w:val="00D53CF4"/>
    <w:rPr>
      <w:rFonts w:asciiTheme="minorHAnsi" w:eastAsiaTheme="minorHAnsi" w:hAnsiTheme="minorHAnsi" w:cstheme="minorBidi"/>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Refdecomentario">
    <w:name w:val="annotation reference"/>
    <w:basedOn w:val="Fuentedeprrafopredeter"/>
    <w:uiPriority w:val="99"/>
    <w:semiHidden/>
    <w:unhideWhenUsed/>
    <w:rsid w:val="00C1537C"/>
    <w:rPr>
      <w:sz w:val="16"/>
      <w:szCs w:val="16"/>
    </w:rPr>
  </w:style>
  <w:style w:type="paragraph" w:styleId="Textocomentario">
    <w:name w:val="annotation text"/>
    <w:basedOn w:val="Normal"/>
    <w:link w:val="TextocomentarioCar"/>
    <w:uiPriority w:val="99"/>
    <w:semiHidden/>
    <w:unhideWhenUsed/>
    <w:rsid w:val="00C1537C"/>
    <w:rPr>
      <w:szCs w:val="20"/>
    </w:rPr>
  </w:style>
  <w:style w:type="character" w:customStyle="1" w:styleId="TextocomentarioCar">
    <w:name w:val="Texto comentario Car"/>
    <w:basedOn w:val="Fuentedeprrafopredeter"/>
    <w:link w:val="Textocomentario"/>
    <w:uiPriority w:val="99"/>
    <w:semiHidden/>
    <w:rsid w:val="00C1537C"/>
    <w:rPr>
      <w:lang w:val="en-US" w:eastAsia="ja-JP"/>
    </w:rPr>
  </w:style>
  <w:style w:type="paragraph" w:styleId="Asuntodelcomentario">
    <w:name w:val="annotation subject"/>
    <w:basedOn w:val="Textocomentario"/>
    <w:next w:val="Textocomentario"/>
    <w:link w:val="AsuntodelcomentarioCar"/>
    <w:uiPriority w:val="99"/>
    <w:semiHidden/>
    <w:unhideWhenUsed/>
    <w:rsid w:val="00C1537C"/>
    <w:rPr>
      <w:b/>
      <w:bCs/>
    </w:rPr>
  </w:style>
  <w:style w:type="character" w:customStyle="1" w:styleId="AsuntodelcomentarioCar">
    <w:name w:val="Asunto del comentario Car"/>
    <w:basedOn w:val="TextocomentarioCar"/>
    <w:link w:val="Asuntodelcomentario"/>
    <w:uiPriority w:val="99"/>
    <w:semiHidden/>
    <w:rsid w:val="00C1537C"/>
    <w:rPr>
      <w:b/>
      <w:bCs/>
      <w:lang w:val="en-US" w:eastAsia="ja-JP"/>
    </w:rPr>
  </w:style>
  <w:style w:type="character" w:customStyle="1" w:styleId="tlid-translation">
    <w:name w:val="tlid-translation"/>
    <w:basedOn w:val="Fuentedeprrafopredeter"/>
    <w:rsid w:val="00CF0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11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Doctorado%20en%20TIC\Publicaciones\WishWel\Paper\IOSPressBookArticleWordTemplate%20with%20Text.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F1CE6-123D-4FA7-BC6A-D9B95AB50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IOSPressBookArticleWordTemplate with Text.dotx</Template>
  <TotalTime>0</TotalTime>
  <Pages>11</Pages>
  <Words>41448</Words>
  <Characters>227968</Characters>
  <Application>Microsoft Office Word</Application>
  <DocSecurity>0</DocSecurity>
  <Lines>1899</Lines>
  <Paragraphs>537</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1</vt:lpstr>
      <vt:lpstr>1</vt:lpstr>
      <vt:lpstr>1</vt:lpstr>
    </vt:vector>
  </TitlesOfParts>
  <Company>VTEX</Company>
  <LinksUpToDate>false</LinksUpToDate>
  <CharactersWithSpaces>268879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Gleiston C. Guerrero Ulloa</dc:creator>
  <cp:lastModifiedBy>Gleiston C. Guerrero Ulloa</cp:lastModifiedBy>
  <cp:revision>24</cp:revision>
  <cp:lastPrinted>2008-10-24T08:15:00Z</cp:lastPrinted>
  <dcterms:created xsi:type="dcterms:W3CDTF">2020-04-23T08:30:00Z</dcterms:created>
  <dcterms:modified xsi:type="dcterms:W3CDTF">2020-04-25T19:27:00Z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