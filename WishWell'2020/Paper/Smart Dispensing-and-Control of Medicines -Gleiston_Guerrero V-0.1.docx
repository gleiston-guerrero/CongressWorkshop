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05D6E" w:rsidRPr="008D1836" w:rsidRDefault="008D1836">
      <w:pPr>
        <w:pStyle w:val="Ttulo"/>
        <w:rPr>
          <w:lang w:val="es-US"/>
        </w:rPr>
      </w:pPr>
      <w:r w:rsidRPr="008D1836">
        <w:rPr>
          <w:lang w:val="es-US"/>
        </w:rPr>
        <w:t xml:space="preserve">Sistema </w:t>
      </w:r>
      <w:r>
        <w:rPr>
          <w:lang w:val="es-US"/>
        </w:rPr>
        <w:t xml:space="preserve">basado en Internet de las Cosas (IoT) </w:t>
      </w:r>
      <w:r w:rsidRPr="008D1836">
        <w:rPr>
          <w:lang w:val="es-US"/>
        </w:rPr>
        <w:t xml:space="preserve">para el control </w:t>
      </w:r>
      <w:r>
        <w:rPr>
          <w:lang w:val="es-US"/>
        </w:rPr>
        <w:t>de consumo de medicamentos</w:t>
      </w:r>
    </w:p>
    <w:p w:rsidR="00136816" w:rsidRPr="008D1836" w:rsidRDefault="00E34AD7" w:rsidP="00136816">
      <w:pPr>
        <w:pStyle w:val="Author"/>
        <w:rPr>
          <w:lang w:val="es-US"/>
        </w:rPr>
      </w:pPr>
      <w:r w:rsidRPr="008D1836">
        <w:rPr>
          <w:lang w:val="es-US"/>
        </w:rPr>
        <w:t>Gleiston</w:t>
      </w:r>
      <w:r w:rsidR="00B05D6E" w:rsidRPr="008D1836">
        <w:rPr>
          <w:lang w:val="es-US"/>
        </w:rPr>
        <w:t xml:space="preserve"> </w:t>
      </w:r>
      <w:r w:rsidR="008D1836" w:rsidRPr="008D1836">
        <w:rPr>
          <w:lang w:val="es-US"/>
        </w:rPr>
        <w:t>GUERRERO-</w:t>
      </w:r>
      <w:proofErr w:type="spellStart"/>
      <w:r w:rsidR="008D1836" w:rsidRPr="008D1836">
        <w:rPr>
          <w:lang w:val="es-US"/>
        </w:rPr>
        <w:t>ULLOA</w:t>
      </w:r>
      <w:r w:rsidR="00B05D6E" w:rsidRPr="008D1836">
        <w:rPr>
          <w:vertAlign w:val="superscript"/>
          <w:lang w:val="es-US"/>
        </w:rPr>
        <w:t>a</w:t>
      </w:r>
      <w:proofErr w:type="spellEnd"/>
      <w:r w:rsidR="00B05D6E" w:rsidRPr="008D1836">
        <w:rPr>
          <w:vertAlign w:val="superscript"/>
          <w:lang w:val="es-US"/>
        </w:rPr>
        <w:t>,</w:t>
      </w:r>
      <w:r w:rsidR="00B05D6E" w:rsidRPr="008273DA">
        <w:rPr>
          <w:rStyle w:val="Refdenotaalpie"/>
        </w:rPr>
        <w:footnoteReference w:id="1"/>
      </w:r>
      <w:r w:rsidR="008D1836" w:rsidRPr="008D1836">
        <w:rPr>
          <w:lang w:val="es-US"/>
        </w:rPr>
        <w:t>, Miguel J. HORNOS</w:t>
      </w:r>
      <w:r w:rsidR="00B05D6E" w:rsidRPr="008D1836">
        <w:rPr>
          <w:sz w:val="8"/>
          <w:szCs w:val="8"/>
          <w:lang w:val="es-US"/>
        </w:rPr>
        <w:t xml:space="preserve"> </w:t>
      </w:r>
      <w:r w:rsidR="00B05D6E" w:rsidRPr="008D1836">
        <w:rPr>
          <w:vertAlign w:val="superscript"/>
          <w:lang w:val="es-US"/>
        </w:rPr>
        <w:t>b</w:t>
      </w:r>
      <w:r w:rsidR="00136816">
        <w:rPr>
          <w:lang w:val="es-US"/>
        </w:rPr>
        <w:t>,</w:t>
      </w:r>
      <w:r w:rsidR="008D1836" w:rsidRPr="008D1836">
        <w:rPr>
          <w:lang w:val="es-US"/>
        </w:rPr>
        <w:t xml:space="preserve"> Carlos, RODRÍGUEZ-DOMINGUEZ</w:t>
      </w:r>
      <w:r w:rsidR="008D1836" w:rsidRPr="008D1836">
        <w:rPr>
          <w:sz w:val="8"/>
          <w:szCs w:val="8"/>
          <w:lang w:val="es-US"/>
        </w:rPr>
        <w:t xml:space="preserve"> </w:t>
      </w:r>
      <w:r w:rsidR="008D1836" w:rsidRPr="008D1836">
        <w:rPr>
          <w:vertAlign w:val="superscript"/>
          <w:lang w:val="es-US"/>
        </w:rPr>
        <w:t>b</w:t>
      </w:r>
      <w:r w:rsidR="00136816">
        <w:rPr>
          <w:lang w:val="es-US"/>
        </w:rPr>
        <w:t xml:space="preserve"> and Ma. Mercedes</w:t>
      </w:r>
      <w:r w:rsidR="00136816" w:rsidRPr="008D1836">
        <w:rPr>
          <w:lang w:val="es-US"/>
        </w:rPr>
        <w:t xml:space="preserve">, </w:t>
      </w:r>
      <w:r w:rsidR="00136816">
        <w:rPr>
          <w:lang w:val="es-US"/>
        </w:rPr>
        <w:t>FERNÁND</w:t>
      </w:r>
      <w:r w:rsidR="00136816" w:rsidRPr="008D1836">
        <w:rPr>
          <w:lang w:val="es-US"/>
        </w:rPr>
        <w:t>EZ</w:t>
      </w:r>
      <w:r w:rsidR="00136816" w:rsidRPr="008D1836">
        <w:rPr>
          <w:sz w:val="8"/>
          <w:szCs w:val="8"/>
          <w:lang w:val="es-US"/>
        </w:rPr>
        <w:t xml:space="preserve"> </w:t>
      </w:r>
      <w:r w:rsidR="00136816">
        <w:rPr>
          <w:vertAlign w:val="superscript"/>
          <w:lang w:val="es-US"/>
        </w:rPr>
        <w:t>a</w:t>
      </w:r>
    </w:p>
    <w:p w:rsidR="00B05D6E" w:rsidRPr="008D1836" w:rsidRDefault="00B05D6E">
      <w:pPr>
        <w:pStyle w:val="Author"/>
        <w:rPr>
          <w:lang w:val="es-US"/>
        </w:rPr>
      </w:pPr>
    </w:p>
    <w:p w:rsidR="00B05D6E" w:rsidRPr="008D1836" w:rsidRDefault="00B05D6E">
      <w:pPr>
        <w:pStyle w:val="Affiliation"/>
        <w:rPr>
          <w:lang w:val="es-US"/>
        </w:rPr>
      </w:pPr>
      <w:r w:rsidRPr="008D1836">
        <w:rPr>
          <w:i w:val="0"/>
          <w:vertAlign w:val="superscript"/>
          <w:lang w:val="es-US"/>
        </w:rPr>
        <w:t>a</w:t>
      </w:r>
      <w:r w:rsidRPr="008D1836">
        <w:rPr>
          <w:sz w:val="8"/>
          <w:szCs w:val="8"/>
          <w:lang w:val="es-US"/>
        </w:rPr>
        <w:t xml:space="preserve"> </w:t>
      </w:r>
      <w:r w:rsidR="008D1836" w:rsidRPr="008D1836">
        <w:rPr>
          <w:lang w:val="es-US"/>
        </w:rPr>
        <w:t>Universidad Técnica Estatal de Quevedo, Facultad d</w:t>
      </w:r>
      <w:r w:rsidR="008D1836">
        <w:rPr>
          <w:lang w:val="es-US"/>
        </w:rPr>
        <w:t>e Ciencias de la Ingeniería</w:t>
      </w:r>
    </w:p>
    <w:p w:rsidR="00B05D6E" w:rsidRPr="008D1836" w:rsidRDefault="00B05D6E">
      <w:pPr>
        <w:pStyle w:val="Affiliation"/>
      </w:pPr>
      <w:r w:rsidRPr="008D1836">
        <w:rPr>
          <w:i w:val="0"/>
          <w:vertAlign w:val="superscript"/>
        </w:rPr>
        <w:t>b</w:t>
      </w:r>
      <w:r w:rsidRPr="008D1836">
        <w:rPr>
          <w:sz w:val="8"/>
          <w:szCs w:val="8"/>
        </w:rPr>
        <w:t xml:space="preserve"> </w:t>
      </w:r>
      <w:r w:rsidR="008D1836" w:rsidRPr="008D1836">
        <w:t>University of Grana</w:t>
      </w:r>
      <w:r w:rsidR="008D1836">
        <w:t>da, Software Engineering Department</w:t>
      </w:r>
    </w:p>
    <w:p w:rsidR="00B05D6E" w:rsidRPr="00D24C1B" w:rsidRDefault="00B05D6E">
      <w:pPr>
        <w:pStyle w:val="Abstract"/>
        <w:rPr>
          <w:lang w:val="es-US"/>
        </w:rPr>
      </w:pPr>
      <w:proofErr w:type="spellStart"/>
      <w:r w:rsidRPr="00B83DE3">
        <w:rPr>
          <w:b/>
          <w:lang w:val="es-US"/>
        </w:rPr>
        <w:t>Abstract</w:t>
      </w:r>
      <w:proofErr w:type="spellEnd"/>
      <w:r w:rsidRPr="00B83DE3">
        <w:rPr>
          <w:b/>
          <w:lang w:val="es-US"/>
        </w:rPr>
        <w:t>.</w:t>
      </w:r>
      <w:r w:rsidRPr="00B83DE3">
        <w:rPr>
          <w:lang w:val="es-US"/>
        </w:rPr>
        <w:t xml:space="preserve"> </w:t>
      </w:r>
      <w:r w:rsidR="00E34AD7" w:rsidRPr="00E34AD7">
        <w:rPr>
          <w:lang w:val="es-US"/>
        </w:rPr>
        <w:t xml:space="preserve">En este documento presentamos un sistema basado en Internet de las Cosas para dispensar medicamentos (píldoras o cápsulas) a personas autorizadas. Consiste en un dispensador inteligente y una aplicación móvil. El dispensador inteligente libera el medicamento después que dos requisitos sucedan: (1) la hora es la indicada para la ingesta de los medicamentos, y (2) persona autorizada (paciente o cuidador) es identificada. La identificación de las personas autorizadas frente al dispensador se realiza usando identificación facial, y en la aplicación móvil mediante el nombre de usuario y contraseña correspondientes. El sistema se desarrolló siguiendo la Metodología de Desarrollo Guiada por Pruebas para Sistemas Basados en Internet de las Cosas, y la evaluación de esta metodología es presentada. Con este trabajo intentamos proporcionar una solución a la ingesta no autorizada o incorrecta de medicamentos, ya que el sistema garantiza la liberación del medicamento por parte de la persona autorizada. Además, el sistema tiene un módulo para recordar al paciente (anciano) acerca de la ingesta de medicamentos, y para que el cuidador se entere si el paciente ha retirado o no el medicamento del dispensador. </w:t>
      </w:r>
      <w:r w:rsidR="00E34AD7" w:rsidRPr="00D24C1B">
        <w:rPr>
          <w:lang w:val="es-US"/>
        </w:rPr>
        <w:t>Los resultados de la evaluación del sistema son alentadores.</w:t>
      </w:r>
    </w:p>
    <w:p w:rsidR="00B05D6E" w:rsidRDefault="00B05D6E">
      <w:pPr>
        <w:pStyle w:val="Keywords"/>
      </w:pPr>
      <w:proofErr w:type="spellStart"/>
      <w:r w:rsidRPr="00D24C1B">
        <w:rPr>
          <w:b/>
          <w:lang w:val="es-US"/>
        </w:rPr>
        <w:t>Keywords</w:t>
      </w:r>
      <w:proofErr w:type="spellEnd"/>
      <w:r w:rsidRPr="00D24C1B">
        <w:rPr>
          <w:b/>
          <w:lang w:val="es-US"/>
        </w:rPr>
        <w:t>.</w:t>
      </w:r>
      <w:r w:rsidRPr="00D24C1B">
        <w:rPr>
          <w:lang w:val="es-US"/>
        </w:rPr>
        <w:t xml:space="preserve"> </w:t>
      </w:r>
      <w:r>
        <w:t>Keyword, keyword</w:t>
      </w:r>
    </w:p>
    <w:p w:rsidR="00B05D6E" w:rsidRDefault="00B05D6E" w:rsidP="00F07FC3">
      <w:pPr>
        <w:pStyle w:val="Ttulo1"/>
      </w:pPr>
      <w:r>
        <w:t>Introduction</w:t>
      </w:r>
    </w:p>
    <w:p w:rsidR="00E34AD7" w:rsidRPr="00D24C1B" w:rsidRDefault="00E34AD7" w:rsidP="00E34AD7">
      <w:pPr>
        <w:pStyle w:val="NoindentNormal"/>
        <w:rPr>
          <w:lang w:val="es-US"/>
        </w:rPr>
      </w:pPr>
      <w:r w:rsidRPr="00D24C1B">
        <w:rPr>
          <w:lang w:val="es-US"/>
        </w:rPr>
        <w:t>El envejecimiento de la población es inminente en todo el mundo. Según datos de las Naciones Unidas los adultos mayores para el 2019 en España representaron el 19.65% de su población, mientras que en los Estados Unidos de América representaron el 16.21%. La edad promedio para ese mismo año en España fue de 43.24 años y en los Estados Unidos de América fue de 38.89 años. Estas cifras tienden en ser cada año más altas, es así que, según este mismo organismo, para el 2050 se espera que el número de adultos mayores</w:t>
      </w:r>
      <w:r w:rsidRPr="008273DA">
        <w:rPr>
          <w:rStyle w:val="Refdenotaalpie"/>
        </w:rPr>
        <w:footnoteReference w:id="2"/>
      </w:r>
      <w:r w:rsidRPr="00D24C1B">
        <w:rPr>
          <w:lang w:val="es-US"/>
        </w:rPr>
        <w:t xml:space="preserve"> alcancen el 36.81% de un total proyectado de 16,062,075 habitantes. Las cifras proyectadas para el 2050 para Estados Unidos son que el 22.35%, es decir 84,813,265 sean personas de 65 años o más </w:t>
      </w:r>
      <w:r w:rsidRPr="00E34AD7">
        <w:fldChar w:fldCharType="begin" w:fldLock="1"/>
      </w:r>
      <w:r w:rsidRPr="00D24C1B">
        <w:rPr>
          <w:lang w:val="es-US"/>
        </w:rPr>
        <w:instrText>ADDIN CSL_CITATION {"citationItems":[{"id":"ITEM-1","itemData":{"DOI":"10.1108/09574099810805708","ISSN":"0957-4093","URL":"https://population.un.org/wpp/Download/Standard/CSV/","abstract":"The 2015 Revision of World Population Prospects is the twenty-fourth round of official United Nations population estimates and projections that have been prepared by the Population Division of the Department of Economic and Social Affairs of the United Nations Secretariat. The main results are presented in a series of Excel files displaying key demographic indicators for each development group, income group, major area, region and country for selected periods or dates within 1950-2100. A publication labelled Key findings and advance tables, which provide insights on the results of this latest revision, is also made available here.","accessed":{"date-parts":[["2020","4","7"]]},"author":[{"dropping-particle":"","family":"UN Department of Economics and Social Affairs","given":"","non-dropping-particle":"","parse-names":false,"suffix":""}],"container-title":"The International Journal of Logistics Management","id":"ITEM-1","issue":"1","issued":{"date-parts":[["2015","8","28"]]},"page":"1-13","title":"World Population Prospects - Population Division - United Nations","type":"webpage","volume":"9"},"uris":["http://www.mendeley.com/documents/?uuid=a08f66be-fa4f-3628-86b8-41491f071235"]}],"mendeley":{"formattedCitation":"[1]","plainTextFormattedCitation":"[1]","previouslyFormattedCitation":"[1]"},"properties":{"noteIndex":0},"schema":"https://github.com/citation-style-language/schema/raw/master/csl-citation.json"}</w:instrText>
      </w:r>
      <w:r w:rsidRPr="00E34AD7">
        <w:fldChar w:fldCharType="separate"/>
      </w:r>
      <w:r w:rsidRPr="00D24C1B">
        <w:rPr>
          <w:noProof/>
          <w:lang w:val="es-US"/>
        </w:rPr>
        <w:t>[1]</w:t>
      </w:r>
      <w:r w:rsidRPr="00E34AD7">
        <w:fldChar w:fldCharType="end"/>
      </w:r>
      <w:r w:rsidRPr="00D24C1B">
        <w:rPr>
          <w:lang w:val="es-US"/>
        </w:rPr>
        <w:t xml:space="preserve">. </w:t>
      </w:r>
    </w:p>
    <w:p w:rsidR="00E34AD7" w:rsidRPr="00D24C1B" w:rsidRDefault="00E34AD7" w:rsidP="00E34AD7">
      <w:pPr>
        <w:rPr>
          <w:lang w:val="es-US"/>
        </w:rPr>
      </w:pPr>
      <w:r w:rsidRPr="00D24C1B">
        <w:rPr>
          <w:lang w:val="es-US"/>
        </w:rPr>
        <w:lastRenderedPageBreak/>
        <w:t>La esperanza de vida en las personas aumenta cada año. Según datos publicados por la Comisión Europea, la esperanza de vida para Europa para el 2018, la menor es de 70.1 años (</w:t>
      </w:r>
      <w:proofErr w:type="spellStart"/>
      <w:r w:rsidRPr="00D24C1B">
        <w:rPr>
          <w:lang w:val="es-US"/>
        </w:rPr>
        <w:t>Latvia</w:t>
      </w:r>
      <w:proofErr w:type="spellEnd"/>
      <w:r w:rsidRPr="00D24C1B">
        <w:rPr>
          <w:lang w:val="es-US"/>
        </w:rPr>
        <w:t>) y la mayor de 81.9 años (</w:t>
      </w:r>
      <w:proofErr w:type="spellStart"/>
      <w:r w:rsidRPr="00D24C1B">
        <w:rPr>
          <w:lang w:val="es-US"/>
        </w:rPr>
        <w:t>Switzerland</w:t>
      </w:r>
      <w:proofErr w:type="spellEnd"/>
      <w:r w:rsidRPr="00D24C1B">
        <w:rPr>
          <w:lang w:val="es-US"/>
        </w:rPr>
        <w:t xml:space="preserve">) </w:t>
      </w:r>
      <w:r w:rsidRPr="00E34AD7">
        <w:fldChar w:fldCharType="begin" w:fldLock="1"/>
      </w:r>
      <w:r w:rsidRPr="00D24C1B">
        <w:rPr>
          <w:lang w:val="es-US"/>
        </w:rPr>
        <w:instrText>ADDIN CSL_CITATION {"citationItems":[{"id":"ITEM-1","itemData":{"URL":"https://ec.europa.eu/eurostat/databrowser/view/tps00208/default/table?lang=en","abstract":"Life expectancy at birth is defined as the mean number of years still to be lived by a person at birth -, if subjected throughout the rest of his or her life to the current mortality conditions.","accessed":{"date-parts":[["2020","4","8"]]},"author":[{"dropping-particle":"","family":"Eurostat","given":"","non-dropping-particle":"","parse-names":false,"suffix":""}],"container-title":"Life expectancy at birth by sex","id":"ITEM-1","issued":{"date-parts":[["2020","2","27"]]},"title":"Statistics | Eurostat","type":"webpage"},"uris":["http://www.mendeley.com/documents/?uuid=9cc1d3be-0c4f-3720-b312-3929176319b3"]}],"mendeley":{"formattedCitation":"[2]","plainTextFormattedCitation":"[2]","previouslyFormattedCitation":"[2]"},"properties":{"noteIndex":0},"schema":"https://github.com/citation-style-language/schema/raw/master/csl-citation.json"}</w:instrText>
      </w:r>
      <w:r w:rsidRPr="00E34AD7">
        <w:fldChar w:fldCharType="separate"/>
      </w:r>
      <w:r w:rsidRPr="00D24C1B">
        <w:rPr>
          <w:noProof/>
          <w:lang w:val="es-US"/>
        </w:rPr>
        <w:t>[2]</w:t>
      </w:r>
      <w:r w:rsidRPr="00E34AD7">
        <w:fldChar w:fldCharType="end"/>
      </w:r>
      <w:r w:rsidRPr="00D24C1B">
        <w:rPr>
          <w:lang w:val="es-US"/>
        </w:rPr>
        <w:t xml:space="preserve">. Las personas con el aumento de la edad padecen de enfermedades crónicas, como diabetes, presión arterial, enfermedades del corazón, deterioro cognitivo (pérdida de memoria), por mencionar algunas; enfermedades que son propias de su condición </w:t>
      </w:r>
      <w:r w:rsidRPr="00E34AD7">
        <w:fldChar w:fldCharType="begin" w:fldLock="1"/>
      </w:r>
      <w:r w:rsidRPr="00D24C1B">
        <w:rPr>
          <w:lang w:val="es-US"/>
        </w:rPr>
        <w:instrText>ADDIN CSL_CITATION {"citationItems":[{"id":"ITEM-1","itemData":{"URL":"https://ec.europa.eu/eurostat/databrowser/view/tps00208/default/table?lang=en","abstract":"Life expectancy at birth is defined as the mean number of years still to be lived by a person at birth -, if subjected throughout the rest of his or her life to the current mortality conditions.","accessed":{"date-parts":[["2020","4","8"]]},"author":[{"dropping-particle":"","family":"Eurostat","given":"","non-dropping-particle":"","parse-names":false,"suffix":""}],"container-title":"Life expectancy at birth by sex","id":"ITEM-1","issued":{"date-parts":[["2020","2","27"]]},"title":"Statistics | Eurostat","type":"webpage"},"uris":["http://www.mendeley.com/documents/?uuid=9cc1d3be-0c4f-3720-b312-3929176319b3"]}],"mendeley":{"formattedCitation":"[2]","plainTextFormattedCitation":"[2]","previouslyFormattedCitation":"[2]"},"properties":{"noteIndex":0},"schema":"https://github.com/citation-style-language/schema/raw/master/csl-citation.json"}</w:instrText>
      </w:r>
      <w:r w:rsidRPr="00E34AD7">
        <w:fldChar w:fldCharType="separate"/>
      </w:r>
      <w:r w:rsidRPr="00D24C1B">
        <w:rPr>
          <w:noProof/>
          <w:lang w:val="es-US"/>
        </w:rPr>
        <w:t>[2]</w:t>
      </w:r>
      <w:r w:rsidRPr="00E34AD7">
        <w:fldChar w:fldCharType="end"/>
      </w:r>
      <w:r w:rsidRPr="00D24C1B">
        <w:rPr>
          <w:lang w:val="es-US"/>
        </w:rPr>
        <w:t>.</w:t>
      </w:r>
    </w:p>
    <w:p w:rsidR="00E34AD7" w:rsidRPr="00D24C1B" w:rsidRDefault="00E34AD7" w:rsidP="00E34AD7">
      <w:pPr>
        <w:rPr>
          <w:lang w:val="es-US"/>
        </w:rPr>
      </w:pPr>
      <w:r w:rsidRPr="00D24C1B">
        <w:rPr>
          <w:lang w:val="es-US"/>
        </w:rPr>
        <w:t xml:space="preserve">Los problemas que presentan los adultos mayores han preocupado a los investigadores, </w:t>
      </w:r>
      <w:r w:rsidR="008D1836">
        <w:rPr>
          <w:lang w:val="es-US"/>
        </w:rPr>
        <w:t>quienes han</w:t>
      </w:r>
      <w:r w:rsidRPr="00D24C1B">
        <w:rPr>
          <w:lang w:val="es-US"/>
        </w:rPr>
        <w:t xml:space="preserve"> aport</w:t>
      </w:r>
      <w:r w:rsidR="008D1836">
        <w:rPr>
          <w:lang w:val="es-US"/>
        </w:rPr>
        <w:t>ado</w:t>
      </w:r>
      <w:r w:rsidRPr="00D24C1B">
        <w:rPr>
          <w:lang w:val="es-US"/>
        </w:rPr>
        <w:t xml:space="preserve"> con soluciones a algunos de estos problemas, </w:t>
      </w:r>
      <w:r w:rsidR="008D1836">
        <w:rPr>
          <w:lang w:val="es-US"/>
        </w:rPr>
        <w:t>mediante sistemas basados en Internet de las Cosas (IoT).</w:t>
      </w:r>
      <w:r w:rsidRPr="00D24C1B">
        <w:rPr>
          <w:lang w:val="es-US"/>
        </w:rPr>
        <w:t xml:space="preserve"> Entre las áreas de investigación que comprende  IoT son las tecnologías para transmisión de información </w:t>
      </w:r>
      <w:r w:rsidRPr="00E34AD7">
        <w:fldChar w:fldCharType="begin" w:fldLock="1"/>
      </w:r>
      <w:r w:rsidR="0038712F">
        <w:rPr>
          <w:lang w:val="es-US"/>
        </w:rPr>
        <w:instrText>ADDIN CSL_CITATION {"citationItems":[{"id":"ITEM-1","itemData":{"DOI":"10.3390/s19071510","ISSN":"14248220","abstract":"This paper addresses the practical implementation of a wireless sensors network designed to actualize cyber-physical systems that are dedicated to structural health monitoring applications in the construction domain. This network consists of a mesh grid composed of LoRaWAN battery-free wireless sensing nodes that collect physical data and communicating nodes that interface the sensing nodes with the digital world through the Internet. Two prototypes of sensing nodes were manufactured and are powered wirelessly by using a far-field wireless power transmission technique and only one dedicated RF energy source operating in the ISM 868 MHz frequency band. These sensing nodes can simultaneously perform temperature and relative humidity measurements and can transmit the measured data wirelessly over long-range distances by using the LoRa technology and the LoRaWAN protocol. Experimental results for a simplified network confirm that the periodicity of the measurements and data transmission of the sensing nodes can be controlled by the dedicated RF source (embedded in or just controlled by the associated communicating node), by tuning the radiated power density of the RF waves, and without any modification of the software or the hardware implemented in the sensing nodes.","author":[{"dropping-particle":"","family":"Loubet","given":"Gaël","non-dropping-particle":"","parse-names":false,"suffix":""},{"dropping-particle":"","family":"Takacs","given":"Alexandru","non-dropping-particle":"","parse-names":false,"suffix":""},{"dropping-particle":"","family":"Gardner","given":"Ethan","non-dropping-particle":"","parse-names":false,"suffix":""},{"dropping-particle":"","family":"Luca","given":"Andrea","non-dropping-particle":"De","parse-names":false,"suffix":""},{"dropping-particle":"","family":"Udrea","given":"Florin","non-dropping-particle":"","parse-names":false,"suffix":""},{"dropping-particle":"","family":"Dragomirescu","given":"Daniela","non-dropping-particle":"","parse-names":false,"suffix":""}],"container-title":"Sensors (Switzerland)","id":"ITEM-1","issue":"7","issued":{"date-parts":[["2019"]]},"title":"LoRaWAN battery-free wireless sensors network designed for structural health monitoring in the construction domain","type":"article-journal","volume":"19"},"uris":["http://www.mendeley.com/documents/?uuid=54cef653-6ef4-45f5-ac92-695d9b82f4d3"]},{"id":"ITEM-2","itemData":{"DOI":"10.3390/electronics8091023","ISSN":"20799292","abstract":"Internet of Things (IoT) is expected to have a significant impact on city’s service provisioning and make a smart city more accessible and pragmatic since the deployment of heterogeneous smart devices in each infrastructure of cities is increasing. So far, the IPv6 routing protocol for low power and lossy networks (RPL) is considered to fit on IoT infrastructure for achieving the expected network requirements. While RPL meets the IoT network requirements quite well, there are some issues that need to be addressed, such as adaptability to network dynamics. This issue significantly limits the use of RPL in many smart city application scenarios, such as emergency alerts with high traffic flows. As part of a smart city vision, IoT applications are becoming more diverse, which requires context-awareness in routing protocols to support the behavior of the network. To address this issue, we design an objective function that performs the route selection based on fuzzy logic techniques while using contextual information from the application. For this, we present a new context-oriented objective function (COOF) that comprises both nodes as well as link metrics. Further, we suggest two new routing metrics, known as queue fluctuation index (QFI) and residual energy index (REI), which consider the status of queue utilization and remaining energy, respectively. The metrics used are designed to respond to the dynamic needs of the network. The proposed approach has been examined and evaluated in different scenarios when compared to other similar approach and default RPL objective functions. Simulation experiments are conducted in Cooja network simulator for Contiki OS. The evaluation results show that COOF can cope with network dynamics and IoT-based smart city application requirements.","author":[{"dropping-particle":"","family":"Bhandari","given":"Khadak Singh","non-dropping-particle":"","parse-names":false,"suffix":""},{"dropping-particle":"","family":"Cho","given":"Gi Hwan","non-dropping-particle":"","parse-names":false,"suffix":""}],"container-title":"Electronics (Switzerland)","id":"ITEM-2","issue":"9","issued":{"date-parts":[["2019"]]},"note":"cited By 1","publisher":"MDPI AG","title":"A resource oriented route selection framework using contextual information based on fuzzy logic","type":"article-journal","volume":"8"},"uris":["http://www.mendeley.com/documents/?uuid=f6e30181-8c08-4404-9c09-366798857538"]},{"id":"ITEM-3","itemData":{"DOI":"10.1016/j.jnca.2016.06.009","ISSN":"10958592","abstract":"In recent years, Internet of Things (IoT) has been applied to many different fields such as smart home, environmental monitoring and industrial control system, etc. Under the pressure of the continuous expansion of network scale, how to ensure the real-time emergency response ability during data transmission has become a challenging problem for researchers. In this paper, we propose a routing protocol for Emergency Response IoT based on Global Information Decision (ERGID) to improve the performances of reliable data transmission and efficient emergency response in IoT. Specifically, we design and realize a mechanism called Delay Iterative Method (DIM), which is based on delay estimation, to solve the problem of ignoring valid paths. Moreover, a forwarding strategy called Residual Energy Probability Choice (REPC) is proposed to balance the load of network by focusing on the residual energy of node. Simulation results and analysis show that ERGID outperforms EA-SPEED and SPEED in terms of end to end (E2E) delay, packet loss and energy consumption. Additionally, we also carry out some practical experiments with STM32W108 sensor nodes, and observe that ERGID can improve the real-time response ability of network.","author":[{"dropping-particle":"","family":"Qiu","given":"Tie","non-dropping-particle":"","parse-names":false,"suffix":""},{"dropping-particle":"","family":"Lv","given":"Yuan","non-dropping-particle":"","parse-names":false,"suffix":""},{"dropping-particle":"","family":"Xia","given":"Feng","non-dropping-particle":"","parse-names":false,"suffix":""},{"dropping-particle":"","family":"Chen","given":"Ning","non-dropping-particle":"","parse-names":false,"suffix":""},{"dropping-particle":"","family":"Wan","given":"Jiafu","non-dropping-particle":"","parse-names":false,"suffix":""},{"dropping-particle":"","family":"Tolba","given":"Amr","non-dropping-particle":"","parse-names":false,"suffix":""}],"container-title":"Journal of Network and Computer Applications","id":"ITEM-3","issued":{"date-parts":[["2016"]]},"page":"104-112","title":"ERGID: An efficient routing protocol for emergency response Internet of Things","type":"article-journal","volume":"72"},"uris":["http://www.mendeley.com/documents/?uuid=aab94497-cede-4366-9960-ad6b7b44b70e"]}],"mendeley":{"formattedCitation":"[3]–[5]","plainTextFormattedCitation":"[3]–[5]","previouslyFormattedCitation":"[3]–[5]"},"properties":{"noteIndex":0},"schema":"https://github.com/citation-style-language/schema/raw/master/csl-citation.json"}</w:instrText>
      </w:r>
      <w:r w:rsidRPr="00E34AD7">
        <w:fldChar w:fldCharType="separate"/>
      </w:r>
      <w:r w:rsidR="0038712F" w:rsidRPr="0038712F">
        <w:rPr>
          <w:noProof/>
        </w:rPr>
        <w:t>[3]–[5]</w:t>
      </w:r>
      <w:r w:rsidRPr="00E34AD7">
        <w:fldChar w:fldCharType="end"/>
      </w:r>
      <w:r w:rsidRPr="00E34AD7">
        <w:t xml:space="preserve">, </w:t>
      </w:r>
      <w:proofErr w:type="spellStart"/>
      <w:r w:rsidRPr="00E34AD7">
        <w:t>comunicación</w:t>
      </w:r>
      <w:proofErr w:type="spellEnd"/>
      <w:r w:rsidRPr="00E34AD7">
        <w:t xml:space="preserve"> </w:t>
      </w:r>
      <w:proofErr w:type="spellStart"/>
      <w:r w:rsidRPr="00E34AD7">
        <w:t>máquina</w:t>
      </w:r>
      <w:proofErr w:type="spellEnd"/>
      <w:r w:rsidRPr="00E34AD7">
        <w:t xml:space="preserve"> a </w:t>
      </w:r>
      <w:proofErr w:type="spellStart"/>
      <w:r w:rsidRPr="00E34AD7">
        <w:t>máquina</w:t>
      </w:r>
      <w:proofErr w:type="spellEnd"/>
      <w:r w:rsidRPr="00E34AD7">
        <w:t xml:space="preserve"> (</w:t>
      </w:r>
      <w:proofErr w:type="spellStart"/>
      <w:r w:rsidRPr="00E34AD7">
        <w:t>servicios</w:t>
      </w:r>
      <w:proofErr w:type="spellEnd"/>
      <w:r w:rsidRPr="00E34AD7">
        <w:t xml:space="preserve"> web </w:t>
      </w:r>
      <w:r w:rsidRPr="00E34AD7">
        <w:fldChar w:fldCharType="begin" w:fldLock="1"/>
      </w:r>
      <w:r w:rsidR="0038712F">
        <w:instrText>ADDIN CSL_CITATION {"citationItems":[{"id":"ITEM-1","itemData":{"DOI":"10.1007/s10796-014-9532-3","ISSN":"15729419","abstract":"This paper addresses web services for Internet of Things (IoT) applications. The research focus is on IoT applications for mobile monitoring and third party’s database access. Both web services design aspects and deployment issues are studied. By synthesis of functional abstraction for configuration management and performance monitoring, an approach to design RESTful web services for mobile monitoring is suggested. In addition to traditional operations supported by Database Management Systems, web services’ operations for subscription management and notifications about occurrences of specific data-related events, as well as operations for trust and security management are proposed in the context of third party’s database access. Web services deployment issues concern the access control aimed to prevent from overloading. A formal method for a model-based load evaluation of SOA (Service Oriented Architecture) application server is suggested. The method takes into account the distributed server architecture and the processing of heterogeneous traffic. The SOA application server’s utilization is evaluated by simulation.","author":[{"dropping-particle":"","family":"Pencheva","given":"Evelina","non-dropping-particle":"","parse-names":false,"suffix":""},{"dropping-particle":"","family":"Atanasov","given":"Ivaylo","non-dropping-particle":"","parse-names":false,"suffix":""}],"container-title":"Information Systems Frontiers","id":"ITEM-1","issue":"2","issued":{"date-parts":[["2016"]]},"page":"277-292","publisher":"Kluwer Academic Publishers","publisher-place":"USA","title":"Engineering of web services for internet of things applications","type":"article-journal","volume":"18"},"uris":["http://www.mendeley.com/documents/?uuid=cb5d471b-27d9-4167-9f1e-9bf64bb7378c"]},{"id":"ITEM-2","itemData":{"DOI":"10.1007/s11761-017-0221-1","ISSN":"18632394","abstract":"In this modern era of enterprise computing, the enterprise application integration (EAI) is a well-known industry-recognized architectural principle that is built based on loosely coupled application architecture, where service-oriented architecture (SOA) is the architectural pattern for the implementation of EAI, whose computational elements are called as “services.” Though SOA can be implemented in a wide range of technologies, the web services implementation of SOA becomes the current selective choice due to its simplicity that works on basic Internet protocols. Web service technology defines several supporting protocols and specifications such as SOAP and WSDL for communication with client and server for data interchange. A new architectural paradigm has emerged in SOA in recent years called REpresentational State Transfer (REST) that is also used to integrate loosely coupled service components, named RESTful web services, by system integration consortiums. This SOA implementation does not possess adequate security solutions within it, and its security is completely dependent on network/transport layer security that is obsolete owing to latest web technologies such as Web 2.0 and its upgraded version, Web 3.0. Vendor security products have major implementation constraints such as they need secured organizational environment and breach to SOA specifications, hence introducing new vulnerabilities. Herein, we examine the security vulnerabilities of RESTful web services in the view of popular OWASP rating methodologies and analyze the gaps in the existing security solutions. We hence propose an adaptive security solution for REST that uses public key infrastructure techniques to enhance the security architecture. The proposed security architecture is constructed as an adaptive way-forward Internet-of-Things (IoT) friendly security solution that is comprised of three cyclic parts: learn, predict and prevent. A novel security component named “intelligent security engine” is introduced which learns the possible occurrences of security threats on SOA using artificial neural networks learning algorithms, then it predicts the potential attacks on SOA based on obtained results by the developed theoretical security model, and the written algorithms as part of security solution prevent the SOA attacks. This paper is written to present one of such algorithms to prevent SOA attacks on RESTful web services along the discussion on the obtained results of the conduct…","author":[{"dropping-particle":"","family":"Beer","given":"Mohamed Ibrahim","non-dropping-particle":"","parse-names":false,"suffix":""},{"dropping-particle":"","family":"Hassan","given":"Mohd Fadzil","non-dropping-particle":"","parse-names":false,"suffix":""}],"container-title":"Service Oriented Computing and Applications","id":"ITEM-2","issue":"2","issued":{"date-parts":[["2018"]]},"note":"cited By 3","page":"111-121","publisher":"Springer London","title":"Adaptive security architecture for protecting RESTful web services in enterprise computing environment","type":"article-journal","volume":"12"},"uris":["http://www.mendeley.com/documents/?uuid=1e2997e9-0185-405b-8aa4-6375e94a00e0"]}],"mendeley":{"formattedCitation":"[6], [7]","plainTextFormattedCitation":"[6], [7]","previouslyFormattedCitation":"[6], [7]"},"properties":{"noteIndex":0},"schema":"https://github.com/citation-style-language/schema/raw/master/csl-citation.json"}</w:instrText>
      </w:r>
      <w:r w:rsidRPr="00E34AD7">
        <w:fldChar w:fldCharType="separate"/>
      </w:r>
      <w:r w:rsidR="0038712F" w:rsidRPr="0038712F">
        <w:rPr>
          <w:noProof/>
        </w:rPr>
        <w:t>[6], [7]</w:t>
      </w:r>
      <w:r w:rsidRPr="00E34AD7">
        <w:fldChar w:fldCharType="end"/>
      </w:r>
      <w:r w:rsidRPr="00E34AD7">
        <w:t xml:space="preserve">, </w:t>
      </w:r>
      <w:proofErr w:type="spellStart"/>
      <w:r w:rsidRPr="00E34AD7">
        <w:t>publicación</w:t>
      </w:r>
      <w:proofErr w:type="spellEnd"/>
      <w:r w:rsidRPr="00E34AD7">
        <w:t>/</w:t>
      </w:r>
      <w:proofErr w:type="spellStart"/>
      <w:r w:rsidRPr="00E34AD7">
        <w:t>subscripción</w:t>
      </w:r>
      <w:proofErr w:type="spellEnd"/>
      <w:r w:rsidRPr="00E34AD7">
        <w:t xml:space="preserve"> </w:t>
      </w:r>
      <w:r w:rsidRPr="00E34AD7">
        <w:fldChar w:fldCharType="begin" w:fldLock="1"/>
      </w:r>
      <w:r w:rsidR="0038712F">
        <w:instrText>ADDIN CSL_CITATION {"citationItems":[{"id":"ITEM-1","itemData":{"DOI":"10.1109/MCOM.2015.7263374","ISSN":"01636804","abstract":"As one of the fastest growing technologies, machine-to-machine (M2M) communications are expected to provide ubiquitous connectivity. M2M devices can be used for a wide range of emerging applications that have various communications requirements. While M2M communications have been developed for many years, major challenges still remain with their efficient implementation from the perspective of low energy consumption and wide coverage. To address these challenges, low power wide area (LPWA) technology is investigated as one of the potential candidate solutions. In this article, we first introduce some typical LPWA M2M application scenarios. Given their requirements, we highlight key techniques and standards that are explicitly designed for LPWA M2M communications. Finally, we present an LPWA prototype system to evaluate its performance and demonstrate its potential in bridging a technological gap for future Internet-of-Things (IoT) applications.","author":[{"dropping-particle":"","family":"Xiong","given":"Xiong","non-dropping-particle":"","parse-names":false,"suffix":""},{"dropping-particle":"","family":"Zheng","given":"Kan","non-dropping-particle":"","parse-names":false,"suffix":""},{"dropping-particle":"","family":"Xu","given":"Rongtao","non-dropping-particle":"","parse-names":false,"suffix":""},{"dropping-particle":"","family":"Xiang","given":"Wei","non-dropping-particle":"","parse-names":false,"suffix":""},{"dropping-particle":"","family":"Chatzimisios","given":"Periklis","non-dropping-particle":"","parse-names":false,"suffix":""}],"container-title":"IEEE Communications Magazine","id":"ITEM-1","issue":"9","issued":{"date-parts":[["2015"]]},"page":"64-71","title":"Low power wide area machine-to-machine networks: Key techniques and prototype","type":"article-journal","volume":"53"},"uris":["http://www.mendeley.com/documents/?uuid=5426b7d7-ebe7-467f-94fa-dca8effb0ebe"]},{"id":"ITEM-2","itemData":{"DOI":"10.1109/ACCESS.2018.2842706","ISSN":"21693536","abstract":"A variety of contemporary technologies are being framed within the Internet of Things (IoT) architecture, including publish/subscribe (pub/sub) systems. In IoT, things, such as objects, machines, vehicles, and wireless sensors, have to communicate with other things or humans and exchange information based on Internet connectivity. With the integration of pub/sub mechanism with IoT, these things can ''publish'' their presence to a specific node, which can be named a broker or router, while things that ''subscribe'' to that node are able to receive information based on publishers' content. In order to perceive a sound and efficient pub/sub structure in IoT, high performance processing and interoperability are valid requirements. This paper presents a versatile architecture of a broker, named X2CBBR, that can operate in IoT with different pub/sub systems. X2CBBR: 1) adopts XML-based publication data and XPath-based subscription data to yield interoperability; 2) processes both XML data and XPath queries in hardware (instead of software) to boost processing performance; 3) employs a hardware-based matching mechanism that exploits subscription commonalities; and</w:instrText>
      </w:r>
      <w:r w:rsidR="0038712F" w:rsidRPr="0038712F">
        <w:rPr>
          <w:lang w:val="es-US"/>
        </w:rPr>
        <w:instrText xml:space="preserve"> 4) makes use of four different operation modes as a method for accepting or limiting acceptance of either publications or subscriptions. While maintaining the total decoupling feature between publishers and subscribers, the broker switches from an operation mode to another to keep traffic under control. Moreover, its content-based routing mechanism avoids redundant subscription and notification data. Finally, the broker can effectively operate in either centralized or distributed systems. The results obtained through a prototype hardware implementation targeting an FPGA demonstrate the high-efficiency of the broker/router in multiple scenarios.","author":[{"dropping-particle":"","family":"El-Hassan","given":"Fadi T.","non-dropping-particle":"","parse-names":false,"suffix":""},{"dropping-particle":"","family":"Ionescu","given":"Dan","non-dropping-particle":"","parse-names":false,"suffix":""}],"container-title":"IEEE Access","id":"ITEM-2","issued":{"date-parts":[["2018"]]},"page":"31872-31890","title":"Design and implementation of a hardware versatile publish-subscribe architecture for the internet of things","type":"article-journal","volume":"6"},"uris":["http://www.mendeley.com/documents/?uuid=474db1e6-02b4-4fe2-bc39-d8641a479499"]}],"mendeley":{"formattedCitation":"[8], [9]","plainTextFormattedCitation":"[8], [9]","previouslyFormattedCitation":"[8], [9]"},"properties":{"noteIndex":0},"schema":"https://github.com/citation-style-language/schema/raw/master/csl-citation.json"}</w:instrText>
      </w:r>
      <w:r w:rsidRPr="00E34AD7">
        <w:fldChar w:fldCharType="separate"/>
      </w:r>
      <w:r w:rsidR="0038712F" w:rsidRPr="0038712F">
        <w:rPr>
          <w:noProof/>
          <w:lang w:val="es-US"/>
        </w:rPr>
        <w:t>[8], [9]</w:t>
      </w:r>
      <w:r w:rsidRPr="00E34AD7">
        <w:fldChar w:fldCharType="end"/>
      </w:r>
      <w:r w:rsidRPr="00D24C1B">
        <w:rPr>
          <w:lang w:val="es-US"/>
        </w:rPr>
        <w:t xml:space="preserve">), almacenamiento y procesamiento de datos (basados en la nube o  basados en la niebla </w:t>
      </w:r>
      <w:r w:rsidRPr="00E34AD7">
        <w:fldChar w:fldCharType="begin" w:fldLock="1"/>
      </w:r>
      <w:r w:rsidR="0038712F">
        <w:rPr>
          <w:lang w:val="es-US"/>
        </w:rPr>
        <w:instrText>ADDIN CSL_CITATION {"citationItems":[{"id":"ITEM-1","itemData":{"DOI":"10.1016/j.aei.2019.100984","ISSN":"14740346","abstract":"The rapid booming of advanced information and communication technologies (ICT) has promoted an encouraging smart, connected product (SCP) market that further triggers the development of manufacturing towards the servitization proposition, viz. smart product-service systems (PSS). Smart PSS aims to provide a solution (product-service) with high satisfaction and less environmental influence by leveraging SCP as the media tool. Its solution design should not just focus on the physical world nor only be enabled by the cloud side, while the cyber world and the edge side must be included in the Industry 4.0. However, only few current researches investigate about the smart PSS, let alone an overall cyber-physical and edge-cloud discussion to support its solution design. In order to fill this gap, this work proposes an edge-cloud orchestration driven solution design based on the cyber-physical systems (CPS) and industrial Internet of Things (IIoT). To make our ideas concrete, a real-life milling process was conducted as an illustrative example. It is hoped that this study can furnish industrial enterprises with meaningful sights in the process of servitization and value co-creation.","author":[{"dropping-particle":"","family":"Liu","given":"Bufan","non-dropping-particle":"","parse-names":false,"suffix":""},{"dropping-particle":"","family":"Zhang","given":"Yingfeng","non-dropping-particle":"","parse-names":false,"suffix":""},{"dropping-particle":"","family":"Zhang","given":"Geng","non-dropping-particle":"","parse-names":false,"suffix":""},{"dropping-particle":"","family":"Zheng","given":"Pai","non-dropping-particle":"","parse-names":false,"suffix":""}],"container-title":"Advanced Engineering Informatics","id":"ITEM-1","issued":{"date-parts":[["2019"]]},"page":"100984","title":"Edge-cloud orchestration driven industrial smart product-service systems solution design based on CPS and IIoT","type":"article-journal","volume":"42"},"uris":["http://www.mendeley.com/documents/?uuid=e561f662-d455-4203-89ed-0c8fa2894e8a"]},{"id":"ITEM-2","itemData":{"DOI":"10.3389/fcimb.2018.00330","ISSN":"22352988","abstract":"Background: Intraocular tuberculosis (IOTB), an extrapulmonary manifestation of tuberculosis of the eye, has unique and varied clinical presentations with poorly understood pathogenesis. As it is a significant cause of inflammation and visual morbidity, particularly in TB endemic countries, it is essential to study the pathogenesis of IOTB. Clinical and histopathologic studies suggest the presence of Mycobacterium tuberculosis in retinal pigment epithelium (RPE) cells. Methods: A human retinal pigment epithelium (ARPE-19) cell line was infected with a virulent strain of M. tuberculosis (H37Rv). Electron microscopy and colony forming units (CFU) assay were performed to monitor the M. tuberculosis adherence, invasion, and intracellular replication, whereas confocal microscopy was done to study its intracellular fate in the RPE cells. To understand the pathogenesis, the transcriptional profile of M. tuberculosis in ARPE-19 cells was studied by whole genome microarray. Three upregulated M. tuberculosis transcripts were also examined in human IOTB vitreous samples. Results: Scanning electron micrographs of the infected ARPE-19 cells indicated adherence of bacilli, which were further observed to be internalized as monitored by transmission electron microscopy. The CFU assay showed that 22.7 and 8.4% of the initial inoculum of bacilli adhered and invaded the ARPE-19 cells, respectively, with an increase in fold CFU from 1 dpi (0.84) to 5dpi (6.58). The intracellular bacilli were co-localized with lysosomal-associated membrane protein-1 (LAMP-1) and LAMP-2 in ARPE-19 cells. The transcriptome study of intracellular bacilli showed that most of the upregulated transcripts correspond to the genes encoding the proteins involved in the processes such as adherence (e.g., Rv1759c and Rv1026), invasion (e.g., Rv1971 and Rv0169), virulence (e.g., Rv2844 and Rv0775), and intracellular survival (e.g., Rv1884c and Rv2450c) as well as regulators of various metabolic pathways. Two of the upregulated transcripts (Rv1971, Rv1230c) were also present in the vitreous samples of the IOTB patients. Conclusions:M. tuberculosis is phagocytosed by RPE cells and utilizes these cells for intracellular multiplication with the involvement of late endosomal/lysosomal compartments and alters its transcriptional profile plausibly for its intracellular adaptation and survival. The findings of the present study could be important to understanding the molecular pathogenesis of IOTB with a potent…","author":[{"dropping-particle":"","family":"Abhishek","given":"Sudhanshu","non-dropping-particle":"","parse-names":false,"suffix":""},{"dropping-particle":"","family":"Saikia","given":"Uma Nahar","non-dropping-particle":"","parse-names":false,"suffix":""},{"dropping-particle":"","family":"Gupta","given":"Amod","non-dropping-particle":"","parse-names":false,"suffix":""},{"dropping-particle":"","family":"Bansal","given":"Reema","non-dropping-particle":"","parse-names":false,"suffix":""},{"dropping-particle":"","family":"Gupta","given":"Vishali","non-dropping-particle":"","parse-names":false,"suffix":""},{"dropping-particle":"","family":"Singh","given":"Nirbhai","non-dropping-particle":"","parse-names":false,"suffix":""},{"dropping-particle":"","family":"Laal","given":"Suman","non-dropping-particle":"","parse-names":false,"suffix":""},{"dropping-particle":"","family":"Verma","given":"Indu","non-dropping-particle":"","parse-names":false,"suffix":""}],"container-title":"Frontiers in cellular and infection microbiology","id":"ITEM-2","issued":{"date-parts":[["2018"]]},"page":"330","title":"Transcriptional Profile of Mycobacterium tuberculosis in an in vitro Model of Intraocular Tuberculosis","type":"article-journal","volume":"8"},"uris":["http://www.mendeley.com/documents/?uuid=7eedf839-f639-49c7-9b62-3d975090cf4d"]}],"mendeley":{"formattedCitation":"[10], [11]","plainTextFormattedCitation":"[10], [11]","previouslyFormattedCitation":"[10], [11]"},"properties":{"noteIndex":0},"schema":"https://github.com/citation-style-language/schema/raw/master/csl-citation.json"}</w:instrText>
      </w:r>
      <w:r w:rsidRPr="00E34AD7">
        <w:fldChar w:fldCharType="separate"/>
      </w:r>
      <w:r w:rsidR="0038712F" w:rsidRPr="0038712F">
        <w:rPr>
          <w:noProof/>
        </w:rPr>
        <w:t>[10], [11]</w:t>
      </w:r>
      <w:r w:rsidRPr="00E34AD7">
        <w:fldChar w:fldCharType="end"/>
      </w:r>
      <w:r w:rsidRPr="00E34AD7">
        <w:t xml:space="preserve">), </w:t>
      </w:r>
      <w:proofErr w:type="spellStart"/>
      <w:r w:rsidRPr="00E34AD7">
        <w:t>generación</w:t>
      </w:r>
      <w:proofErr w:type="spellEnd"/>
      <w:r w:rsidRPr="00E34AD7">
        <w:t xml:space="preserve"> de </w:t>
      </w:r>
      <w:proofErr w:type="spellStart"/>
      <w:r w:rsidRPr="00E34AD7">
        <w:t>conocimiento</w:t>
      </w:r>
      <w:proofErr w:type="spellEnd"/>
      <w:r w:rsidRPr="00E34AD7">
        <w:t xml:space="preserve"> a base de </w:t>
      </w:r>
      <w:proofErr w:type="spellStart"/>
      <w:r w:rsidRPr="00E34AD7">
        <w:t>inteligencia</w:t>
      </w:r>
      <w:proofErr w:type="spellEnd"/>
      <w:r w:rsidRPr="00E34AD7">
        <w:t xml:space="preserve"> artificial </w:t>
      </w:r>
      <w:r w:rsidRPr="00E34AD7">
        <w:fldChar w:fldCharType="begin" w:fldLock="1"/>
      </w:r>
      <w:r w:rsidR="0038712F">
        <w:instrText>ADDIN CSL_CITATION {"citationItems":[{"id":"ITEM-1","itemData":{"DOI":"10.1016/j.comnet.2019.01.019","ISSN":"13891286","abstract":"Cerebral vascular accidents (CVA) affect about 16 million people worldwide annually. CVA, also know as stroke, is a serious global health problem, and can cause significant physical limitations to those affected. Computed tomography is the most appropriate procedure to diagnose and evaluate the dimensions and magnitude of a stroke. Thus, in this article we present an Internet of Things (IoT) framework for the classification of stroke from CT images applying Convolutional Neural Networks (CNN) in order to identifying a healthy brain, an ischemic stroke or a hemorrhagic stroke. Following the Transfer Learning concept CNN was combined with different consolidated Machine Learning methods such as Bayesian Classifier, Multilayer Perceptron, k-Nearest Neighbor, Random Forest and Support Vector Machines. Our approach contributes to the automation of the diagnostic process by a competent method that is able to obtain information imperceptible to the human eye, and thus it contributes to a more precise diagnosis. In addition, with the advent of IoT, a highly efficient and flexible new instrument emerges to address issues related to health care services and specifically in our approach can provide remote diagnoses and monitoring of patients. The approach was validated by analyzing the parameters Accuracy, F1-Score, Recall, Precision and processing time. The results showed that CNN obtained 100% Accuracy, F1-Score, Recall and Precision in combination with most of the classifiers tested. The shortest training and test times were 0.015 s and 0.001 s, respectively, both in combination with the Bayesian Classifier. Thus, our proposed approach demonstrates efficiency and reliability to detect strokes.","author":[{"dropping-particle":"","family":"Dourado","given":"Carlos M.J.M.","non-dropping-particle":"","parse-names":false,"suffix":""},{"dropping-particle":"","family":"Silva","given":"Suane Pires P.","non-dropping-particle":"da","parse-names":false,"suffix":""},{"dropping-particle":"","family":"Nóbrega","given":"Raul Victor M.","non-dropping-particle":"da","parse-names":false,"suffix":""},{"dropping-particle":"","family":"Antonio","given":"Antonio Carlos","non-dropping-particle":"","parse-names":false,"suffix":""},{"dropping-particle":"","family":"Filho","given":"Pedro P.Rebouças","non-dropping-particle":"","parse-names":false,"suffix":""},{"dropping-particle":"","family":"Albuquerque","given":"Victor Hugo C.","non-dropping-particle":"de","parse-names":false,"suffix":""}],"container-title":"Computer Networks","id":"ITEM-1","issued":{"date-parts":[["2019"]]},"page":"25-39","title":"Deep Learning IoT System for Online Stroke Detection in Skull Computed Tomography Images","type":"article-journal","volume":"152"},"uris":["http://www.mendeley.com/documents/?uuid=34ac9f4a-549b-43bf-9969-4cd6b9e2dedb"]}],"mendeley":{"formattedCitation":"[12]","plainTextFormattedCitation":"[12]","previouslyFormattedCitation":"[12]"},"properties":{"noteIndex":0},"schema":"https://github.com/citation-style-language/schema/raw/master/csl-citation.json"}</w:instrText>
      </w:r>
      <w:r w:rsidRPr="00E34AD7">
        <w:fldChar w:fldCharType="separate"/>
      </w:r>
      <w:r w:rsidR="0038712F" w:rsidRPr="0038712F">
        <w:rPr>
          <w:noProof/>
        </w:rPr>
        <w:t>[12]</w:t>
      </w:r>
      <w:r w:rsidRPr="00E34AD7">
        <w:fldChar w:fldCharType="end"/>
      </w:r>
      <w:r w:rsidRPr="00E34AD7">
        <w:t xml:space="preserve">, </w:t>
      </w:r>
      <w:proofErr w:type="spellStart"/>
      <w:r w:rsidRPr="00E34AD7">
        <w:t>optimización</w:t>
      </w:r>
      <w:proofErr w:type="spellEnd"/>
      <w:r w:rsidRPr="00E34AD7">
        <w:t xml:space="preserve"> del </w:t>
      </w:r>
      <w:proofErr w:type="spellStart"/>
      <w:r w:rsidRPr="00E34AD7">
        <w:t>consumo</w:t>
      </w:r>
      <w:proofErr w:type="spellEnd"/>
      <w:r w:rsidRPr="00E34AD7">
        <w:t xml:space="preserve"> de </w:t>
      </w:r>
      <w:proofErr w:type="spellStart"/>
      <w:r w:rsidRPr="00E34AD7">
        <w:t>energía</w:t>
      </w:r>
      <w:proofErr w:type="spellEnd"/>
      <w:r w:rsidRPr="00E34AD7">
        <w:t xml:space="preserve"> </w:t>
      </w:r>
      <w:r w:rsidRPr="00E34AD7">
        <w:fldChar w:fldCharType="begin" w:fldLock="1"/>
      </w:r>
      <w:r w:rsidR="0038712F">
        <w:instrText>ADDIN CSL_CITATION {"citationItems":[{"id":"ITEM-1","itemData":{"DOI":"10.1109/MCOM.2019.1701288","ISSN":"15581896","abstract":"5G Internet of Things (5G IoT), which is currently under development by 3GPP, paves the way for connecting diverse categories of devices to the IoT via cellular networks. For battery-powered low-cost IoT devices, wake-up radio (WuR) appears as an eminent technique for prolonging the lifetime of such devices, thanks to its outstanding energy consumption performance. However, only some small-size battery-powered IoT devices are able to transmit to a cellular IoT base station (BS) directly. In this article, we present W2B-IoT, a prototype implementation of a WuR-based twotier system, which bridges cellular IoT BS and WuR via a Bluetooth low energy (BLE)-enabled Android smartphone. Such a WuR-enabled IoT device features a current consumption of merely 390 nA and a response time of 95 ms for decoding a wake-up call.","author":[{"dropping-particle":"","family":"Frøytlog","given":"Anders","non-dropping-particle":"","parse-names":false,"suffix":""},{"dropping-particle":"","family":"Foss","given":"Thomas","non-dropping-particle":"","parse-names":false,"suffix":""},{"dropping-particle":"","family":"Bakker","given":"Ole","non-dropping-particle":"","parse-names":false,"suffix":""},{"dropping-particle":"","family":"Jevne","given":"Geir","non-dropping-particle":"","parse-names":false,"suffix":""},{"dropping-particle":"","family":"Haglund","given":"M. Arild","non-dropping-particle":"","parse-names":false,"suffix":""},{"dropping-particle":"","family":"Li","given":"Frank Y.","non-dropping-particle":"","parse-names":false,"suffix":""},{"dropping-particle":"","family":"Oller","given":"Joaquim","non-dropping-particle":"","parse-names":false,"suffix":""},{"dropping-particle":"","family":"Li","given":"Geoffrey Ye","non-dropping-particle":"","parse-names":false,"suffix":""}],"container-title":"IEEE Communications Magazine","id":"ITEM-1","issue":"3","issued":{"date-parts":[["2019"]]},"note":"cited By 5","page":"111-117","publisher":"Institute of Electrical and Electronics Engineers Inc.","title":"Ultra-Low Power Wake-up Radio for 5G IoT","type":"article-journal","volume":"57"},"uris":["http://www.mendeley.com/documents/?uuid=d0eff58d-f471-4c46-a869-bd5dc378d635"]},{"id":"ITEM-2","itemData":{"DOI":"10.1049/iet-net.2017.0105","ISSN":"20474962","abstract":"The Internet of Things (IoT) is a ubiquitous network that interconnects and integrates the devices and cyberspace to enable the smart objects. It lays a platform to collect, process, and to analyse the data for monitoring and controlling the cyber- physical world by using IoT sensor devices. These sensor devices can be wired or wireless that connects to IoT. The wireless devices are battery-operated devices, unlike wired devices. The energy reduction is critical for battery-operated devices. The smart devices need an intelligent transmission that increases the life of the devices. There are difficulties in sensor management with regard to energy reduction by applying the energy-effici</w:instrText>
      </w:r>
      <w:r w:rsidR="0038712F" w:rsidRPr="0038712F">
        <w:rPr>
          <w:lang w:val="es-US"/>
        </w:rPr>
        <w:instrText>ent communication energy saved over IoT devices communication. Finally, the low energy aware communication process can enhance device life time in IoT. Least energy aware communication technique is a promising paradigm for IoT is reduced 30% communication overhead.","author":[{"dropping-particle":"","family":"Kallam","given":"Suresh","non-dropping-particle":"","parse-names":false,"suffix":""},{"dropping-particle":"","family":"Madda","given":"Rajasekhara Babu","non-dropping-particle":"","parse-names":false,"suffix":""},{"dropping-particle":"","family":"Chen","given":"Chi Yuan","non-dropping-particle":"","parse-names":false,"suffix":""},{"dropping-particle":"","family":"Patan","given":"Rizwan","non-dropping-particle":"","parse-names":false,"suffix":""},{"dropping-particle":"","family":"Cheelu","given":"Dhanaraj","non-dropping-particle":"","parse-names":false,"suffix":""}],"container-title":"IET Networks","id":"ITEM-2","issue":"4","issued":{"date-parts":[["2018","11"]]},"page":"1-8","publisher":"IET Digital Library","title":"Low Energy Aware Communication Process In Iot Using The Green Computing Approach","type":"article-journal","volume":"7"},"uris":["http://www.mendeley.com/documents/?uuid=4fda64fe-ba5a-4d90-9d2c-78a939ccb3ca"]}],"mendeley":{"formattedCitation":"[13], [14]","plainTextFormattedCitation":"[13], [14]","previouslyFormattedCitation":"[13], [14]"},"properties":{"noteIndex":0},"schema":"https://github.com/citation-style-language/schema/raw/master/csl-citation.json"}</w:instrText>
      </w:r>
      <w:r w:rsidRPr="00E34AD7">
        <w:fldChar w:fldCharType="separate"/>
      </w:r>
      <w:r w:rsidR="0038712F" w:rsidRPr="0038712F">
        <w:rPr>
          <w:noProof/>
          <w:lang w:val="es-US"/>
        </w:rPr>
        <w:t>[13], [14]</w:t>
      </w:r>
      <w:r w:rsidRPr="00E34AD7">
        <w:fldChar w:fldCharType="end"/>
      </w:r>
      <w:r w:rsidRPr="00D24C1B">
        <w:rPr>
          <w:lang w:val="es-US"/>
        </w:rPr>
        <w:t>, red de sensores inalámbricos (WSN) y red de sensores inalámbricos portátiles (WWSN)</w:t>
      </w:r>
      <w:r w:rsidR="007F1150">
        <w:rPr>
          <w:lang w:val="es-US"/>
        </w:rPr>
        <w:t xml:space="preserve"> </w:t>
      </w:r>
      <w:r w:rsidR="007F1150">
        <w:rPr>
          <w:lang w:val="es-US"/>
        </w:rPr>
        <w:fldChar w:fldCharType="begin" w:fldLock="1"/>
      </w:r>
      <w:r w:rsidR="007F1150">
        <w:rPr>
          <w:lang w:val="es-US"/>
        </w:rPr>
        <w:instrText>ADDIN CSL_CITATION {"citationItems":[{"id":"ITEM-1","itemData":{"DOI":"10.1007/s11276-019-01978-9","ISSN":"15728196","abstract":"With the rapid development in ubiquitous smart sensors, wireless sensor networks have started to evolve into numerous applications including healthcare, medical, agriculture, transportation, industry, internet of things, and smart cities. However, satisfying Quality of Service (QoS) requirements of the diverse application domains remains a challenging issue due to heterogeneous traffic flows, dynamic network conditions, and resource-constrained nature of sensor nodes. In this regard, application-specific QoS provisioning techniques have received considerable research attention at the network layer. This paper presents a systematic review on the QoS mechanisms that have been employed by routing protocols and also highlights the performance issues of each mechanism. Afterwards, the survey presents a comparative analysis of computational intelligence based QoS-aware routing protocols with their strengths and limitations. Finally, this survey discusses various potential directions for future research in the field of QoS provisioning at network layer.","author":[{"dropping-particle":"","family":"Kaur","given":"Tarunpreet","non-dropping-particle":"","parse-names":false,"suffix":""},{"dropping-particle":"","family":"Kumar","given":"Dilip","non-dropping-particle":"","parse-names":false,"suffix":""}],"container-title":"Wireless Networks","id":"ITEM-1","issued":{"date-parts":[["2019"]]},"note":"cited By 3","publisher":"Springer New York LLC","title":"A survey on QoS Mechanisms in WSN for Computational Intelligence Based Routing Protocols","type":"article-journal"},"uris":["http://www.mendeley.com/documents/?uuid=6d52dc5f-ae0d-47f2-bc5a-bf564cf70a5b"]},{"id":"ITEM-2","itemData":{"DOI":"10.1109/MPUL.2015.2498474","ISSN":"21542287","abstract":"Despite the myriad assistive technologies that have been developed over the years, high installation costs and limited functionalities have prevented their widespread adoption. To overcome these barriers, the concept of body sensor networks (BSNs) was introduced, which proposes the development of miniaturized wireless sensing systems to continuously capture physiological signals and context information. Many novel sensing platforms have since been introduced, enabling pervasive monitoring of blood pressure, Galvanic skin response, electrocardiogram (EKG), gait, photoplethysmogram (PPG), and other vital signs.","author":[{"dropping-particle":"","family":"Lo","given":"Benny P.L.","non-dropping-particle":"","parse-names":false,"suffix":""},{"dropping-particle":"","family":"Ip","given":"Henry","non-dropping-particle":"","parse-names":false,"suffix":""},{"dropping-particle":"","family":"Yang","given":"Guang Zhong","non-dropping-particle":"","parse-names":false,"suffix":""}],"container-title":"IEEE Pulse","id":"ITEM-2","issue":"1","issued":{"date-parts":[["2016"]]},"page":"4-8","title":"Transforming Health Care: Body Sensor Networks, Wearables, and the Internet of Things","type":"article-journal","volume":"7"},"uris":["http://www.mendeley.com/documents/?uuid=3ed1eabb-8e08-4c74-8baa-97e7b6b7618e"]}],"mendeley":{"formattedCitation":"[15], [16]","plainTextFormattedCitation":"[15], [16]","previouslyFormattedCitation":"[15], [16]"},"properties":{"noteIndex":0},"schema":"https://github.com/citation-style-language/schema/raw/master/csl-citation.json"}</w:instrText>
      </w:r>
      <w:r w:rsidR="007F1150">
        <w:rPr>
          <w:lang w:val="es-US"/>
        </w:rPr>
        <w:fldChar w:fldCharType="separate"/>
      </w:r>
      <w:r w:rsidR="007F1150" w:rsidRPr="007F1150">
        <w:rPr>
          <w:noProof/>
          <w:lang w:val="es-US"/>
        </w:rPr>
        <w:t>[15], [16]</w:t>
      </w:r>
      <w:r w:rsidR="007F1150">
        <w:rPr>
          <w:lang w:val="es-US"/>
        </w:rPr>
        <w:fldChar w:fldCharType="end"/>
      </w:r>
      <w:r w:rsidRPr="0038712F">
        <w:rPr>
          <w:lang w:val="es-US"/>
        </w:rPr>
        <w:t>, Interacción con el usuario</w:t>
      </w:r>
      <w:r w:rsidR="00E0509D" w:rsidRPr="00E0509D">
        <w:rPr>
          <w:lang w:val="es-US"/>
        </w:rPr>
        <w:t xml:space="preserve"> </w:t>
      </w:r>
      <w:r w:rsidR="00E0509D">
        <w:rPr>
          <w:lang w:val="es-US"/>
        </w:rPr>
        <w:fldChar w:fldCharType="begin" w:fldLock="1"/>
      </w:r>
      <w:r w:rsidR="007F1150">
        <w:rPr>
          <w:lang w:val="es-US"/>
        </w:rPr>
        <w:instrText>ADDIN CSL_CITATION {"citationItems":[{"id":"ITEM-1","itemData":{"DOI":"10.1007/s11042-016-3697-3","ISSN":"15737721","abstract":"This paper describes concepts, design, implementation, and performance evaluation of a 3D-based user interface for accessing IoT-based Smart Environments (IoT-SE). The generic interaction model of the described work addresses some major challenges of Human-IoT-SE-Interaction such as cognitive overload associated with manual device selection in complex IoT-SE, loss of user control, missing system image or over-automation. To address these challenges we propose a 3D-based mobile interface for mixed-initiative interaction in IoT-SE. The 3D visualization and 3D UI, acting as the central feature of the system, create a logical link between physical devices and their virtual representation on the end user’s mobile devices. By so doing, the user can easily identify a device within the environment based on its position, orientation, and form, and access the identified devices through the 3D interface for direct manipulation within the scene. This overcomes the problem of manual device selection. In addition, the 3D visualization provides a system image for the IoT-SE, which supports users in understanding the ambience and things going on in it. Furthermore, the mobile interface allows users to control the amount and the way the IoT-SE automates the environment. For example, users can stop or postpone system triggered automatic actions, if they don’t like or want them. Users also can remove a rule forever. By so doing, users can delete smart behaviors of their IoT-SE. This helps to overcome the automation challenges. In this paper, we present the design, implementation and evaluation of the proposed interaction system. We chose smart meeting rooms as the context for prototyping and evaluating our interaction concepts. However, the presented concepts and methods are generic and could be adapted to similar environments such as smart homes. We conducted a subjective usability evaluation (ISO-Norm 9241/110) with 16 users. All in one the study results indicate that the proposed 3D-User Interface achieved a good high score according to the ISO-Norm scores.","author":[{"dropping-particle":"","family":"Nazari Shirehjini","given":"Ali Asghar","non-dropping-particle":"","parse-names":false,"suffix":""},{"dropping-particle":"","family":"Semsar","given":"Azin","non-dropping-particle":"","parse-names":false,"suffix":""}],"container-title":"Multimedia Tools and Applications","id":"ITEM-1","issue":"11","issued":{"date-parts":[["2017"]]},"page":"13343-13365","title":"Human interaction with IoT-based smart environments","type":"article-journal","volume":"76"},"uris":["http://www.mendeley.com/documents/?uuid=1b122b97-9d33-46b5-84f6-3b9abdd66fef"]}],"mendeley":{"formattedCitation":"[17]","plainTextFormattedCitation":"[17]","previouslyFormattedCitation":"[17]"},"properties":{"noteIndex":0},"schema":"https://github.com/citation-style-language/schema/raw/master/csl-citation.json"}</w:instrText>
      </w:r>
      <w:r w:rsidR="00E0509D">
        <w:rPr>
          <w:lang w:val="es-US"/>
        </w:rPr>
        <w:fldChar w:fldCharType="separate"/>
      </w:r>
      <w:r w:rsidR="007F1150" w:rsidRPr="007F1150">
        <w:rPr>
          <w:noProof/>
          <w:lang w:val="es-US"/>
        </w:rPr>
        <w:t>[17]</w:t>
      </w:r>
      <w:r w:rsidR="00E0509D">
        <w:rPr>
          <w:lang w:val="es-US"/>
        </w:rPr>
        <w:fldChar w:fldCharType="end"/>
      </w:r>
      <w:r w:rsidRPr="00D24C1B">
        <w:rPr>
          <w:lang w:val="es-US"/>
        </w:rPr>
        <w:t xml:space="preserve">, además de la digitalización de objetos físicos como código QR (Quick Response) </w:t>
      </w:r>
      <w:r w:rsidRPr="00E34AD7">
        <w:fldChar w:fldCharType="begin" w:fldLock="1"/>
      </w:r>
      <w:r w:rsidR="007F1150">
        <w:rPr>
          <w:lang w:val="es-US"/>
        </w:rPr>
        <w:instrText>ADDIN CSL_CITATION {"citationItems":[{"id":"ITEM-1","itemData":{"DOI":"10.1007/s12243-015-0486-3","ISSN":"19589395","abstract":"Industrial control systems (ICS), such as smart grid systems, are frequently composed of hundreds of devices distributed over a large geographic area. While mobile applications have been used with good success in managing ICSs, traditional methods of distributing applications (e.g., app stores) are not well suited to the task of discovering, distributing, and building human machine interfaces (HMIs) for ICS, as the highly individualized and often proprietary individual components of ICSs have vastly different interfaces leading to a need to download hundreds of applications. We propose the No Effort Rapid Development (NERD) middleware framework to address the challenges of in-field HMI discovery, provisioning, communication, and co-evolution with related ICSs. Middleware services offer the ability to simplify on-demand HMI distribution and operation of ICSs. NERD leverages existing ICS device-markers (e.g., QR-codes or RFID tags) or Bluetooth low-energy protocols for rapid cyber-physical discovery and provisioning of HMIs in the field. Device-markers and Bluetooth low-energy protocols have a very limited data capacity and transmission speed, and to achieve on-device storage of HMIs, we propose using a compact data-driven domain-specific language that emphasizes data sources and sinks between the HMI and IC.","author":[{"dropping-particle":"","family":"Czauski","given":"Thaddeus","non-dropping-particle":"","parse-names":false,"suffix":""},{"dropping-particle":"","family":"White","given":"Jules","non-dropping-particle":"","parse-names":false,"suffix":""},{"dropping-particle":"","family":"Sun","given":"Yu","non-dropping-particle":"","parse-names":false,"suffix":""},{"dropping-particle":"","family":"Turner","given":"Hamilton","non-dropping-particle":"","parse-names":false,"suffix":""},{"dropping-particle":"","family":"Eade","given":"Sean","non-dropping-particle":"","parse-names":false,"suffix":""}],"container-title":"Annales des Telecommunications/Annals of Telecommunications","id":"ITEM-1","issue":"3-4","issued":{"date-parts":[["2016"]]},"page":"109-119","title":"NERD—middleware for IoT human machine interfaces","type":"article-journal","volume":"71"},"uris":["http://www.mendeley.com/documents/?uuid=a27b6c1f-3e59-4514-bf77-a3560fedae33"]}],"mendeley":{"formattedCitation":"[18]","plainTextFormattedCitation":"[18]","previouslyFormattedCitation":"[18]"},"properties":{"noteIndex":0},"schema":"https://github.com/citation-style-language/schema/raw/master/csl-citation.json"}</w:instrText>
      </w:r>
      <w:r w:rsidRPr="00E34AD7">
        <w:fldChar w:fldCharType="separate"/>
      </w:r>
      <w:r w:rsidR="007F1150" w:rsidRPr="007F1150">
        <w:rPr>
          <w:noProof/>
          <w:lang w:val="es-US"/>
        </w:rPr>
        <w:t>[18]</w:t>
      </w:r>
      <w:r w:rsidRPr="00E34AD7">
        <w:fldChar w:fldCharType="end"/>
      </w:r>
      <w:r w:rsidRPr="00D24C1B">
        <w:rPr>
          <w:lang w:val="es-US"/>
        </w:rPr>
        <w:t xml:space="preserve">, identificación por radio frecuencia (RFID) </w:t>
      </w:r>
      <w:r w:rsidRPr="00E34AD7">
        <w:fldChar w:fldCharType="begin" w:fldLock="1"/>
      </w:r>
      <w:r w:rsidR="007F1150">
        <w:rPr>
          <w:lang w:val="es-US"/>
        </w:rPr>
        <w:instrText>ADDIN CSL_CITATION {"citationItems":[{"id":"ITEM-1","itemData":{"DOI":"10.1007/978-3-030-05532-5_4","ISBN":"9783030055318","ISSN":"18650929","abstract":"The aging of the population in most developed countries has increased the need of proposing and adopting systems to monitor the behaviour of elder people with cognitive impairment. Home monitoring is particularly important for caregivers and relatives, who are in charge of these persons in potentially risky environments (e.g., the kitchen, the bathroom, the stairs, go out alone to the street, etc.), while they perform their household activities. On the other hand, the paradigm of Internet of Things (IoT) allows the interconnection of everyday objects to implement sophisticate, yet simple-to-use, computer systems. In this paper, we analyse the existing IoT-based proposals to monitor elder people at home. Moreover, we propose a generic design of an IoT-based home monitoring system that allows caregivers, relatives and/or emergency services to be notified of potentially risky demeanours. Finally, some scenarios or situations are presented in order to better understand the proposal, and to validate its design to cover some common use cases.","author":[{"dropping-particle":"","family":"Guerrero-Ulloa","given":"Gleiston","non-dropping-particle":"","parse-names":false,"suffix":""},{"dropping-particle":"","family":"Rodríguez-Domínguez","given":"Carlos","non-dropping-particle":"","parse-names":false,"suffix":""},{"dropping-particle":"","family":"Hornos","given":"Miguel J.","non-dropping-particle":"","parse-names":false,"suffix":""}],"container-title":"Communications in Computer and Information Science","editor":[{"dropping-particle":"","family":"Botto-Tobar","given":"M.","non-dropping-particle":"","parse-names":false,"suffix":""},{"dropping-particle":"","family":"Pizarro","given":"G.","non-dropping-particle":"","parse-names":false,"suffix":""},{"dropping-particle":"","family":"Zúñiga-Prieto","given":"M.","non-dropping-particle":"","parse-names":false,"suffix":""},{"dropping-particle":"","family":"D’Armas","given":"M.","non-dropping-particle":"","parse-names":false,"suffix":""},{"dropping-particle":"","family":"Zúñiga Sánchez","given":"M.;","non-dropping-particle":"","parse-names":false,"suffix":""}],"id":"ITEM-1","issued":{"date-parts":[["2019","8","29"]]},"page":"41-55","publisher":"Springer, Cham","title":"IoT-Based System to Help Care for Dependent Elderly","type":"paper-conference","volume":"895"},"uris":["http://www.mendeley.com/documents/?uuid=18b2db8a-e9b5-3c44-a296-dd133c0e04fa"]}],"mendeley":{"formattedCitation":"[19]","plainTextFormattedCitation":"[19]","previouslyFormattedCitation":"[19]"},"properties":{"noteIndex":0},"schema":"https://github.com/citation-style-language/schema/raw/master/csl-citation.json"}</w:instrText>
      </w:r>
      <w:r w:rsidRPr="00E34AD7">
        <w:fldChar w:fldCharType="separate"/>
      </w:r>
      <w:r w:rsidR="007F1150" w:rsidRPr="007F1150">
        <w:rPr>
          <w:noProof/>
          <w:lang w:val="es-US"/>
        </w:rPr>
        <w:t>[19]</w:t>
      </w:r>
      <w:r w:rsidRPr="00E34AD7">
        <w:fldChar w:fldCharType="end"/>
      </w:r>
      <w:r w:rsidRPr="00D24C1B">
        <w:rPr>
          <w:lang w:val="es-US"/>
        </w:rPr>
        <w:t xml:space="preserve">, etc., entre otras. Así mismo, IoT ha revolucionado el estilo de vida de la sociedad por sus múltiples campos de aplicación, como por ejemplo los campos industrial, ciudades inteligentes, hogares inteligentes, agua inteligente, seguridad y emergencias, agricultura inteligente, medicina, y cuidado de personas mayores, por mencionar algunos </w:t>
      </w:r>
      <w:r w:rsidRPr="00E34AD7">
        <w:fldChar w:fldCharType="begin" w:fldLock="1"/>
      </w:r>
      <w:r w:rsidR="007F1150">
        <w:rPr>
          <w:lang w:val="es-US"/>
        </w:rPr>
        <w:instrText>ADDIN CSL_CITATION {"citationItems":[{"id":"ITEM-1","itemData":{"DOI":"10.4018/978-1-5225-5972-6.ch008","ISBN":"9781522559726","abstract":"Internet of things (IoT) is a rapidly developing technology that connects various kinds of smart miniature things such as smart medical alert watches, smart vehicles, smart phones, smart running shoes, etc. Smart devices are connected through internet and can communicate to other smart devices in any part of the world in an automated manner. IoT environment often uses constrained devices with low energy, low processing capability, and low memory space. In order to prevent communication failure, a special kind of architecture is needed for IoT. This chapter presents a review of the basic architecture model, communication protocol of IoT, security aspects of IoT, and various IoT applications such as smart agriculture, water management, smart healthcare, smart home, smart industry, and smart vehicles.","author":[{"dropping-particle":"","family":"Baranidharan","given":"B.","non-dropping-particle":"","parse-names":false,"suffix":""}],"chapter-number":"8","container-title":"Handbook of Research on Cloud and Fog Computing Infrastructures for Data Science","editor":[{"dropping-particle":"","family":"Raj","given":"Pethuru","non-dropping-particle":"","parse-names":false,"suffix":""},{"dropping-particle":"","family":"Raman","given":"Anupama","non-dropping-particle":"","parse-names":false,"suffix":""}],"id":"ITEM-1","issued":{"date-parts":[["2018"]]},"page":"149-174","publisher":"IGI Global","title":"Internet of Things (IoT) Technologies, Architecture, Protocols, Security, and Applications: A Survey","type":"chapter"},"uris":["http://www.mendeley.com/documents/?uuid=0a6cf7ef-7c5c-4b93-a4be-63cacc49e304"]},{"id":"ITEM-2","itemData":{"DOI":"10.1007/978-3-030-42517-3_4","ISBN":"9783030425166","ISSN":"18650937","abstract":"This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the team that will develop the project in question. In this paper, we suggest an order to follow, as well as existing software tools that could be used as support for obtaining the corresponding deliverables at each phase.","author":[{"dropping-particle":"","family":"Guerrero-Ulloa","given":"Gleiston","non-dropping-particle":"","parse-names":false,"suffix":""},{"dropping-particle":"","family":"Hornos","given":"Miguel J.","non-dropping-particle":"","parse-names":false,"suffix":""},{"dropping-particle":"","family":"Rodríguez-Domínguez","given":"Carlos","non-dropping-particle":"","parse-names":false,"suffix":""}],"container-title":"Communications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-2","issued":{"date-parts":[["2020","12","3"]]},"page":"41-55","publisher":"Springer","publisher-place":"Quito","title":"TDDM4IoTS: A Test-Driven Development Methodology for Internet of Things (IoT)-Based Systems","type":"paper-conference","volume":"1193 CCIS"},"uris":["http://www.mendeley.com/documents/?uuid=6d658228-7672-3146-ad79-9b626c1b061a"]},{"id":"ITEM-3","itemData":{"DOI":"10.1007/978-3-030-05532-5_4","ISBN":"9783030055318","ISSN":"18650929","abstract":"The aging of the population in most developed countries has increased the need of proposing and adopting systems to monitor the behaviour of elder people with cognitive impairment. Home monitoring is particularly important for caregivers and relatives, who are in charge of these persons in potentially risky environments (e.g., the kitchen, the bathroom, the stairs, go out alone to the street, etc.), while they perform their household activities. On the other hand, the paradigm of Internet of Things (IoT) allows the interconnection of everyday objects to implement sophisticate, yet simple-to-use, computer systems. In this paper, we analyse the existing IoT-based proposals to monitor elder people at home. Moreover, we propose a generic design of an IoT-based home monitoring system that allows caregivers, relatives and/or emergency services to be notified of potentially risky demeanours. Finally, some scenarios or situations are presented in order to better understand the proposal, and to validate its design to cover some common use cases.","author":[{"dropping-particle":"","family":"Guerrero-Ulloa","given":"Gleiston","non-dropping-particle":"","parse-names":false,"suffix":""},{"dropping-particle":"","family":"Rodríguez-Domínguez","given":"Carlos","non-dropping-particle":"","parse-names":false,"suffix":""},{"dropping-particle":"","family":"Hornos","given":"Miguel J.","non-dropping-particle":"","parse-names":false,"suffix":""}],"container-title":"Communications in Computer and Information Science","editor":[{"dropping-particle":"","family":"Botto-Tobar","given":"M.","non-dropping-particle":"","parse-names":false,"suffix":""},{"dropping-particle":"","family":"Pizarro","given":"G.","non-dropping-particle":"","parse-names":false,"suffix":""},{"dropping-particle":"","family":"Zúñiga-Prieto","given":"M.","non-dropping-particle":"","parse-names":false,"suffix":""},{"dropping-particle":"","family":"D’Armas","given":"M.","non-dropping-particle":"","parse-names":false,"suffix":""},{"dropping-particle":"","family":"Zúñiga Sánchez","given":"M.;","non-dropping-particle":"","parse-names":false,"suffix":""}],"id":"ITEM-3","issued":{"date-parts":[["2019","8","29"]]},"page":"41-55","publisher":"Springer, Cham","title":"IoT-Based System to Help Care for Dependent Elderly","type":"paper-conference","volume":"895"},"uris":["http://www.mendeley.com/documents/?uuid=18b2db8a-e9b5-3c44-a296-dd133c0e04fa"]}],"mendeley":{"formattedCitation":"[19]–[21]","plainTextFormattedCitation":"[19]–[21]","previouslyFormattedCitation":"[19]–[21]"},"properties":{"noteIndex":0},"schema":"https://github.com/citation-style-language/schema/raw/master/csl-citation.json"}</w:instrText>
      </w:r>
      <w:r w:rsidRPr="00E34AD7">
        <w:fldChar w:fldCharType="separate"/>
      </w:r>
      <w:r w:rsidR="007F1150" w:rsidRPr="007F1150">
        <w:rPr>
          <w:noProof/>
          <w:lang w:val="es-US"/>
        </w:rPr>
        <w:t>[19]–[21]</w:t>
      </w:r>
      <w:r w:rsidRPr="00E34AD7">
        <w:fldChar w:fldCharType="end"/>
      </w:r>
      <w:r w:rsidRPr="00D24C1B">
        <w:rPr>
          <w:lang w:val="es-US"/>
        </w:rPr>
        <w:t>.</w:t>
      </w:r>
    </w:p>
    <w:p w:rsidR="00E34AD7" w:rsidRPr="00D24C1B" w:rsidRDefault="001535A4" w:rsidP="00E34AD7">
      <w:pPr>
        <w:rPr>
          <w:lang w:val="es-US"/>
        </w:rPr>
      </w:pPr>
      <w:r w:rsidRPr="00D24C1B">
        <w:rPr>
          <w:lang w:val="es-US"/>
        </w:rPr>
        <w:t xml:space="preserve">Las personas mayores que padecen algún problema crónico de salud deben ingerir medicamentos continuamente en un horario y en condiciones según sean prescritos por profesionales de la salud, para mejorar su estado de salud. </w:t>
      </w:r>
      <w:r>
        <w:rPr>
          <w:lang w:val="es-US"/>
        </w:rPr>
        <w:t>L</w:t>
      </w:r>
      <w:r w:rsidRPr="00D24C1B">
        <w:rPr>
          <w:lang w:val="es-US"/>
        </w:rPr>
        <w:t xml:space="preserve">a pérdida de memoria </w:t>
      </w:r>
      <w:r>
        <w:rPr>
          <w:lang w:val="es-US"/>
        </w:rPr>
        <w:t xml:space="preserve">es </w:t>
      </w:r>
      <w:r w:rsidRPr="00D24C1B">
        <w:rPr>
          <w:lang w:val="es-US"/>
        </w:rPr>
        <w:t>un problema que se agrava con el aumento de la edad</w:t>
      </w:r>
      <w:r>
        <w:rPr>
          <w:lang w:val="es-US"/>
        </w:rPr>
        <w:t>. E</w:t>
      </w:r>
      <w:r w:rsidRPr="00D24C1B">
        <w:rPr>
          <w:lang w:val="es-US"/>
        </w:rPr>
        <w:t>s muy probable que las personas mayores olviden realizar sus actividades cotidianas como la</w:t>
      </w:r>
      <w:r>
        <w:rPr>
          <w:lang w:val="es-US"/>
        </w:rPr>
        <w:t xml:space="preserve"> beber agua, los cumpleaños de sus familiares, la</w:t>
      </w:r>
      <w:r w:rsidRPr="00D24C1B">
        <w:rPr>
          <w:lang w:val="es-US"/>
        </w:rPr>
        <w:t xml:space="preserve"> ingesta de medicinas</w:t>
      </w:r>
      <w:r>
        <w:rPr>
          <w:lang w:val="es-US"/>
        </w:rPr>
        <w:t xml:space="preserve"> </w:t>
      </w:r>
      <w:r>
        <w:rPr>
          <w:lang w:val="es-US"/>
        </w:rPr>
        <w:fldChar w:fldCharType="begin" w:fldLock="1"/>
      </w:r>
      <w:r w:rsidR="004079BA">
        <w:rPr>
          <w:lang w:val="es-US"/>
        </w:rPr>
        <w:instrText>ADDIN CSL_CITATION {"citationItems":[{"id":"ITEM-1","itemData":{"DOI":"10.1007/978-3-030-42520-3_35","ISBN":"9783030425197","ISSN":"18650937","abstract":"Over the years, people tend to fail to recall different activities of everyday life, especially those that are performed less frequently. Forgetting a medical appointment, a family member’s birthday, or to take a medicine, is a common problem for many older adults. Although Information and Communication Technologies provide several options to help older adults remember activities like these, many of them could feel discouraged by not being able to properly use these tools and take full advantage of them. In other cases, elderly people may feel intimidated and even refuse to interact with technological devices. For these reasons, this paper proposes the use of a conventional object, which can be found in any home, to help older adults remember certain activities. Specifically, an ordinary chair has been selected to be employed as a device to provide the necessary reminders. The reminders implemented in the designed prototype are provided by audio, lights and vibrations, things that users do not notice at first sight the presence of technology in the chair. This prototype was evaluated through a user study with the collaboration of older adults. The results of the evaluation were positive, which concludes that the proposal has a favorable reception. Thus, this proposal could provide an important contribution to the major goal of helping to improve the quality of life of the elderly population.","author":[{"dropping-particle":"","family":"Erazo","given":"Orlando","non-dropping-particle":"","parse-names":false,"suffix":""},{"dropping-particle":"","family":"Guerrero-Ulloa","given":"Gleiston","non-dropping-particle":"","parse-names":false,"suffix":""},{"dropping-particle":"","family":"Guzmán","given":"Dayana","non-dropping-particle":"","parse-names":false,"suffix":""},{"dropping-particle":"","family":"Cáceres","given":"Carlo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-1","issued":{"date-parts":[["2020","12","3"]]},"page":"439-448","publisher":"Springer","publisher-place":"Quito","title":"From a Common Chair to a Device that Issues Reminders to Seniors","type":"paper-conference","volume":"1194 CCIS"},"uris":["http://www.mendeley.com/documents/?uuid=729f4fcd-74d4-37a6-9c06-c39a57a484bc"]}],"mendeley":{"formattedCitation":"[22]","plainTextFormattedCitation":"[22]","previouslyFormattedCitation":"[22]"},"properties":{"noteIndex":0},"schema":"https://github.com/citation-style-language/schema/raw/master/csl-citation.json"}</w:instrText>
      </w:r>
      <w:r>
        <w:rPr>
          <w:lang w:val="es-US"/>
        </w:rPr>
        <w:fldChar w:fldCharType="separate"/>
      </w:r>
      <w:r w:rsidRPr="001535A4">
        <w:rPr>
          <w:noProof/>
          <w:lang w:val="es-US"/>
        </w:rPr>
        <w:t>[22]</w:t>
      </w:r>
      <w:r>
        <w:rPr>
          <w:lang w:val="es-US"/>
        </w:rPr>
        <w:fldChar w:fldCharType="end"/>
      </w:r>
      <w:r w:rsidRPr="00D24C1B">
        <w:rPr>
          <w:lang w:val="es-US"/>
        </w:rPr>
        <w:t xml:space="preserve">, o podría tomar medicamentos de manera errónea o medicamentos </w:t>
      </w:r>
      <w:r>
        <w:rPr>
          <w:lang w:val="es-US"/>
        </w:rPr>
        <w:t xml:space="preserve">que </w:t>
      </w:r>
      <w:r w:rsidRPr="00D24C1B">
        <w:rPr>
          <w:lang w:val="es-US"/>
        </w:rPr>
        <w:t xml:space="preserve">no son de su prescripción. Al no ingerir a tiempo y la dosis correcta de los medicamentos, puede retrasar su recuperación, empeorar su estado de salud, e inclusive puede caer en la necesidad de hospitalización o en algún caso causarle la muerte </w:t>
      </w:r>
      <w:r w:rsidRPr="00E34AD7">
        <w:fldChar w:fldCharType="begin" w:fldLock="1"/>
      </w:r>
      <w:r w:rsidR="00CF0E4E">
        <w:rPr>
          <w:lang w:val="es-US"/>
        </w:rPr>
        <w:instrText>ADDIN CSL_CITATION {"citationItems":[{"id":"ITEM-1","itemData":{"DOI":"10.1016/j.future.2013.09.026","ISSN":"0167739X","abstract":"A wide range of specific health issues affects the elderly, but one particularly significant issue in geriatric healthcare is non-adherence to medication regimens, particularly among elderly patients living alone. To address this problem, a range of electronic pillbox devices has been developed. Although these may offer a partial solution to this problem by ameliorating the issue of failing memory, it is important to have a full picture of medication adherence that includes other aspects besides forgetfulness. This article proposes an empathetic u-pillbox system that aims to overcome the shortcomings of existing systems in ensuring adherence to a medication regime and makes an effort to design a holistic elderly healthcare framework by supporting additional functionalities like providing personalized services to the elderly based on an awareness of their individual situations by placing emphases on understanding of the elderly and provision of humanistic care. This system consists of three main processes: data acquisition of the elderly situation and medicine taking state; data analysis and elderly model enhancement; and provision of empathetic services to the elderly, in which cyber-I, human model, data cycle for the spiral quality of model enhancement, knowledge fusion towards wisdom for providing smart services are our critical concepts and techniques. This article will describe the system by going through three scenarios concerning the elderly using and interacting with the proposed u-pillbox system. Although this system is designated for geriatric healthcare, it has a potential extension to general health monitoring and care at home. Moreover, there are many potential applications in clinic or hospital medication care systems. We believe the proposed framework to be a promising approach to one of the great social challenges facing societies in the 21st century. © 2013 Elsevier B.V. All rights reserved.","author":[{"dropping-particle":"","family":"Huang","given":"Runhe","non-dropping-particle":"","parse-names":false,"suffix":""},{"dropping-particle":"","family":"Zhao","given":"Xin","non-dropping-particle":"","parse-names":false,"suffix":""},{"dropping-particle":"","family":"Ma","given":"Jianhua","non-dropping-particle":"","parse-names":false,"suffix":""}],"container-title":"Future Generation Computer Systems","id":"ITEM-1","issued":{"date-parts":[["2014"]]},"note":"Special Section: Innovative Methods and Algorithms for Advanced Data-Intensive Computing Special Section: Semantics, Intelligent processing and services for big data Special Section: Advances in Data-Intensive Modelling and Simulation Special Section: Hybrid Intelligence for Growing Internet and its Applications","page":"404-416","title":"The contours of a human individual model based empathetic u-pillbox system for humanistic geriatric healthcare","type":"article-journal","volume":"37"},"uris":["http://www.mendeley.com/documents/?uuid=6fdc94a9-5693-4913-a1bc-80d607d29255"]},{"id":"ITEM-2","itemData":{"DOI":"10.1109/ISS1.2019.8907996","ISBN":"9781538677995","abstract":"Now a day's, most of the people are encountered with some health-related problems and they need regular medications. From a survey, about 65% of people forget to take their medicines at right time. To avoid the medication non-adherence, a system has been proposed using an IOT Platform, sensors and with the medical box. An IMB model with wireless connectivity (WiFi module) helps patients and doctors to be in closer communication. The model which has been developed has an intelligent medical setup that alerts the patients to take their medications at the right time. At the same time, the Doctor can check the patient's health condition using the sensors remotely. The sensors used will continuously monitor the patient's health. If there is any variation then the doctor varies the number of pills to be taken. In case if the patient forgets to take the pills even after the alert, then the information of skipped dosages will be available in the server. The doctor can remotely update the medication details in the IOT server and timely updates about medicines are available to patients. This project is claimed to be the best solution for intimating the patient to take medicines regularly and continuous monitoring of the patient's health.","author":[{"dropping-particle":"","family":"Jaipriya","given":"S.","non-dropping-particle":"","parse-names":false,"suffix":""},{"dropping-particle":"","family":"Aishwarya","given":"R.","non-dropping-particle":"","parse-names":false,"suffix":""},{"dropping-particle":"","family":"Akash","given":"N. B.","non-dropping-particle":"","parse-names":false,"suffix":""},{"dropping-particle":"","family":"Jeyadevi","given":"A. P.","non-dropping-particle":"","parse-names":false,"suffix":""}],"container-title":"Proceedings of the International Conference on Intelligent Sustainable Systems, ICISS 2019","id":"ITEM-2","issued":{"date-parts":[["2019","2"]]},"page":"565-569","title":"An intelligent medical box remotely controlled by doctor","type":"paper-conference"},"uris":["http://www.mendeley.com/documents/?uuid=bf98becd-95f8-474f-a13f-7cb3d86b34dd"]},{"id":"ITEM-3","itemData":{"DOI":"10.1109/EMBC.2013.6611236","ISBN":"9781457702167","ISSN":"1557170X","abstract":"The intake of prescribed medication presents a challenge, in particular for elderly people and in cases where a variety of medications have to be taken in accordance to a complex schedule. To support patients with this task, an mHealth-concept was developed and evaluated in the course of a clinical trial. The system used a multimodal user interface concept, i.e. both RFID tags and barcodes to identify and document the intake of medications. Results of the clinical study with 20 patients indicate that the multimodal mHealth concept utilizing barcode and RFID tags enabled easy-to-use medication management. Although further clinical evaluation is needed to assess whether such a tool can also enhance adherence, the system shows the potential for targeting the problem of medication management with mHealth methods. © 2013 IEEE.","author":[{"dropping-particle":"","family":"Schreier","given":"Gunter","non-dropping-particle":"","parse-names":false,"suffix":""},{"dropping-particle":"","family":"Schwarz","given":"Mark","non-dropping-particle":"","parse-names":false,"suffix":""},{"dropping-particle":"","family":"Modre-Osprian","given":"Robert","non-dropping-particle":"","parse-names":false,"suffix":""},{"dropping-particle":"","family":"Kastner","given":"Peter","non-dropping-particle":"","parse-names":false,"suffix":""},{"dropping-particle":"","family":"Scherr","given":"Daniel","non-dropping-particle":"","parse-names":false,"suffix":""},{"dropping-particle":"","family":"Fruhwald","given":"Friedrich","non-dropping-particle":"","parse-names":false,"suffix":""}],"container-title":"Proceedings of the Annual International Conference of the IEEE Engineering in Medicine and Biology Society, EMBS","id":"ITEM-3","issued":{"date-parts":[["2013"]]},"page":"7270-7273","title":"Design and evaluation of a multimodal mHealth based medication management system for patient self administration","type":"paper-conference"},"uris":["http://www.mendeley.com/documents/?uuid=63023cc9-53ed-471e-be92-d946e49050d6"]}],"mendeley":{"formattedCitation":"[23]–[25]","plainTextFormattedCitation":"[23]–[25]","previouslyFormattedCitation":"[23]–[25]"},"properties":{"noteIndex":0},"schema":"https://github.com/citation-style-language/schema/raw/master/csl-citation.json"}</w:instrText>
      </w:r>
      <w:r w:rsidRPr="00E34AD7">
        <w:fldChar w:fldCharType="separate"/>
      </w:r>
      <w:r w:rsidR="004079BA" w:rsidRPr="004079BA">
        <w:rPr>
          <w:noProof/>
          <w:lang w:val="es-US"/>
        </w:rPr>
        <w:t>[23]–[25]</w:t>
      </w:r>
      <w:r w:rsidRPr="00E34AD7">
        <w:fldChar w:fldCharType="end"/>
      </w:r>
      <w:r w:rsidRPr="00D24C1B">
        <w:rPr>
          <w:lang w:val="es-US"/>
        </w:rPr>
        <w:t>.</w:t>
      </w:r>
      <w:r>
        <w:rPr>
          <w:lang w:val="es-US"/>
        </w:rPr>
        <w:t xml:space="preserve"> </w:t>
      </w:r>
      <w:r w:rsidR="00E34AD7" w:rsidRPr="00D24C1B">
        <w:rPr>
          <w:lang w:val="es-US"/>
        </w:rPr>
        <w:t xml:space="preserve">En el campo de la salud se han desarrollado sistemas para </w:t>
      </w:r>
      <w:r w:rsidRPr="00D24C1B">
        <w:rPr>
          <w:lang w:val="es-US"/>
        </w:rPr>
        <w:t xml:space="preserve">el cuidado de pacientes </w:t>
      </w:r>
      <w:r w:rsidRPr="00E34AD7">
        <w:fldChar w:fldCharType="begin" w:fldLock="1"/>
      </w:r>
      <w:r w:rsidR="00CF0E4E">
        <w:rPr>
          <w:lang w:val="es-US"/>
        </w:rPr>
        <w:instrText>ADDIN CSL_CITATION {"citationItems":[{"id":"ITEM-1","itemData":{"DOI":"10.1145/3283458.3283470","ISBN":"9781450365581","abstract":"We propose to create a system that, by exploiting the possibilities provided by the Internet of Things (IoT), offers a cheap and affordable solution to prevent and control health problems of people, especially elderly, living in rural villages, where assessing good health facilities is a major concern. The system consists of a heterogeneous combination of apps and Arduino-based devices that connect patients and healthcare service providers remotely located. An important feature from the interaction point of view is that the system is easily configurable by non-technical people, e.g., caregivers.","author":[{"dropping-particle":"","family":"Aneke","given":"Joseph","non-dropping-particle":"","parse-names":false,"suffix":""},{"dropping-particle":"","family":"Ardito","given":"Carmelo","non-dropping-particle":"","parse-names":false,"suffix":""},{"dropping-particle":"","family":"Caivano","given":"Danilo","non-dropping-particle":"","parse-names":false,"suffix":""},{"dropping-particle":"","family":"Colizzi","given":"Lucio","non-dropping-particle":"","parse-names":false,"suffix":""},{"dropping-particle":"","family":"Costabile","given":"Maria Francesca","non-dropping-particle":"","parse-names":false,"suffix":""},{"dropping-particle":"","family":"Verardi","given":"Loredana","non-dropping-particle":"","parse-names":false,"suffix":""}],"collection-title":"AfriCHI ’18","container-title":"ACM International Conference Proceeding Series","id":"ITEM-1","issued":{"date-parts":[["2018"]]},"page":"184-187","publisher":"Association for Computing Machinery","publisher-place":"New York, NY, USA","title":"A Low-cost Flexible IoT System Supporting Elderly's Healthcare in Rural Villages","type":"paper-conference"},"uris":["http://www.mendeley.com/documents/?uuid=81d29c7f-abb3-4a60-adb5-9a4015f8f451"]},{"id":"ITEM-2","itemData":{"DOI":"10.1109/JSYST.2017.2662602","ISSN":"19379234","abstract":"The nature of healthcare and the computational and physical technologies and constraints present a number of challenges to systems designers and implementers. In spite of the challenges, there is a significant market for systems and products to support caregivers in their tasks as the number of people needing assistance grows substantially. In this paper, we present a structured approach for describing Internet of Things (IoT) for healthcare systems. We illustrate the approach for three use cases and discuss relevant quality issues that arise, in particular, the need to consider caring as a requirement.","author":[{"dropping-particle":"","family":"Laplante","given":"Phillip A.","non-dropping-particle":"","parse-names":false,"suffix":""},{"dropping-particle":"","family":"Kassab","given":"Mohamad","non-dropping-particle":"","parse-names":false,"suffix":""},{"dropping-particle":"","family":"Laplante","given":"Nancy L.","non-dropping-particle":"","parse-names":false,"suffix":""},{"dropping-particle":"","family":"Voas","given":"Jeffrey M.","non-dropping-particle":"","parse-names":false,"suffix":""}],"container-title":"IEEE Systems Journal","id":"ITEM-2","issue":"3","issued":{"date-parts":[["2018"]]},"page":"3030-3037","title":"Building caring healthcare systems in the Internet of Things","type":"article-journal","volume":"12"},"uris":["http://www.mendeley.com/documents/?uuid=76a05c37-0647-42b1-8e52-2f9bd0794aac"]},{"id":"ITEM-3","itemData":{"DOI":"10.1016/j.compind.2017.05.006","ISSN":"01663615","abstract":"Chikungunya is a vector borne disease that spreads quickly in geographically affected areas. Its outbreak results in acute illness that may lead to chronic phase. Chikungunya virus (CHV) diagnosis solutions are not easily accessible and affordable in developing countries. Also old approaches are very slow in identifying and controlling the spread of CHV outbreak. The sudden development and advancement of wearable internet of things (IoT) sensors, fog computing, mobile technology, cloud computing and better internet coverage have enhanced the quality of remote healthcare services. IoT assisted fog health monitoring system can be used to identify possibly infected users from CHV in an early phase of their illness so that the outbreak of CHV can be controlled. Fog computing provides many benefits such as low latency, minimum response time, high mobility, enhanced service quality, location awareness and notification service itself at the edge of the network. In this paper, IoT and fog based healthcare system is proposed to identify and control the outbreak of CHV. Fuzzy-C means (FCM) is used to diagnose the possibly infected users and immediately generate diagnostic and emergency alerts to users from fog layer. Furthermore on cloud server, social network analysis (SNA) is used to represent the state of CHV outbreak. Outbreak role index is calculated from SNA graph which represents the probability of any user to receive or spread the infection. It also generates warning alerts to government and healthcare agencies to control the outbreak of CHV in risk prone or infected regions. The experimental results highlight the advantages of using both fog computing and cloud computing services together for achieving network bandwidth efficiency, high quality of service and minimum response time in generation of real time notification as compared to a cloud only model.","author":[{"dropping-particle":"","family":"Sood","given":"Sandeep K.","non-dropping-particle":"","parse-names":false,"suffix":""},{"dropping-particle":"","family":"Mahajan","given":"Isha","non-dropping-particle":"","parse-names":false,"suffix":""}],"container-title":"Computers in Industry","id":"ITEM-3","issued":{"date-parts":[["2017"]]},"page":"33-44","title":"Wearable IoT sensor based healthcare system for identifying and controlling chikungunya virus","type":"article-journal","volume":"91"},"uris":["http://www.mendeley.com/documents/?uuid=d2d44ee1-3c0d-44b7-bbd4-0c1f4042a322"]},{"id":"ITEM-4","itemData":{"DOI":"10.1016/j.iot.2020.100173","ISSN":"25426605","author":[{"dropping-particle":"","family":"Akkaş","given":"M. Alper","non-dropping-particle":"","parse-names":false,"suffix":""},{"dropping-particle":"","family":"SOKULLU","given":"Radosveta","non-dropping-particle":"","parse-names":false,"suffix":""},{"dropping-particle":"","family":"Ertürk Çetin","given":"Hüseyin","non-dropping-particle":"","parse-names":false,"suffix":""}],"container-title":"Internet of Things","id":"ITEM-4","issued":{"date-parts":[["2020","2","7"]]},"page":"100173","publisher":"Elsevier BV","title":"Healthcare and Patient Monitoring Using IoT","type":"article-journal"},"uris":["http://www.mendeley.com/documents/?uuid=6a1ff934-5b8a-3722-9622-91ccb9dfe684"]},{"id":"ITEM-5","itemData":{"DOI":"10.1145/2933566.2935684","ISBN":"9781450343343","abstract":"The healthcare scene is changing radically around the world as innovative digital technologies are being adopted to meet the challenges of burgeoning healthcare costs, maintain quality of care and provide access to healthcare services. Global internet connectivity, wide-spread use of smart phones, social media and existence in an environment of ubiquitous computing and ambient intelligence have empowered the people to participate more actively in the management of their personal health. The advent of Health IOT heralds a paradigm shift with Smart healthcare in which integrated care models adopted to consolidate the fragmented care services will be technologically enhanced to deliver personalised and precision healthcare tailored to the individual. Home healthcare promises to be the new frontier and a potentially disruptive technology innovation. Wearable biosensors, digital health monitoring devices, intelligent home monitoring, digital avatars for behavioural modification and treatment compliance, wellness and healthcare mobile applications, telemedicine, tele-rehabilitation, telepresence robots, social robots, homecare and services networks driven by artificial intelligence and point-of-care diagnostics for personalised healthcare are some of the exciting changes on the horizon if not already in practice. Integration of these technologies into existing healthcare systems and workflows can be challenging. Singapore is well-poised with the Smart Nation programme to harness the value of these health technologies.","author":[{"dropping-particle":"","family":"Lai","given":"David T.","non-dropping-particle":"","parse-names":false,"suffix":""}],"container-title":"IoTofHealth 2016 - Proceedings of the 1st Workshop on IoT-Enabled Healthcare and Wellness Technologies and Systems, co-located with MobiSys 2016","id":"ITEM-5","issued":{"date-parts":[["2016"]]},"page":"1","publisher":"ACM Press","publisher-place":"New York, New York, USA","title":"Keynote Talk: Harnessing Health IoT For Smart Healthcare","type":"paper-conference"},"uris":["http://www.mendeley.com/documents/?uuid=d652567c-fe46-3d66-93b1-3821c2e7cd5e"]}],"mendeley":{"formattedCitation":"[26]–[30]","plainTextFormattedCitation":"[26]–[30]","previouslyFormattedCitation":"[26]–[30]"},"properties":{"noteIndex":0},"schema":"https://github.com/citation-style-language/schema/raw/master/csl-citation.json"}</w:instrText>
      </w:r>
      <w:r w:rsidRPr="00E34AD7">
        <w:fldChar w:fldCharType="separate"/>
      </w:r>
      <w:r w:rsidR="004079BA" w:rsidRPr="004079BA">
        <w:rPr>
          <w:noProof/>
          <w:lang w:val="es-US"/>
        </w:rPr>
        <w:t>[26]–[30]</w:t>
      </w:r>
      <w:r w:rsidRPr="00E34AD7">
        <w:fldChar w:fldCharType="end"/>
      </w:r>
      <w:r w:rsidRPr="007A2537">
        <w:rPr>
          <w:lang w:val="es-US"/>
        </w:rPr>
        <w:t xml:space="preserve">, </w:t>
      </w:r>
      <w:r>
        <w:rPr>
          <w:lang w:val="es-US"/>
        </w:rPr>
        <w:t xml:space="preserve">para el </w:t>
      </w:r>
      <w:r w:rsidR="00E34AD7" w:rsidRPr="00D24C1B">
        <w:rPr>
          <w:lang w:val="es-US"/>
        </w:rPr>
        <w:t>monitoreo de pacientes en la ingesta de medicinas</w:t>
      </w:r>
      <w:r w:rsidR="00462F27">
        <w:rPr>
          <w:lang w:val="es-US"/>
        </w:rPr>
        <w:t xml:space="preserve"> </w:t>
      </w:r>
      <w:r w:rsidR="00462F27">
        <w:rPr>
          <w:lang w:val="es-US"/>
        </w:rPr>
        <w:fldChar w:fldCharType="begin" w:fldLock="1"/>
      </w:r>
      <w:r w:rsidR="00CF0E4E">
        <w:rPr>
          <w:lang w:val="es-US"/>
        </w:rPr>
        <w:instrText>ADDIN CSL_CITATION {"citationItems":[{"id":"ITEM-1","itemData":{"DOI":"10.1109/ICACCAF.2018.8776734","ISBN":"9781538671672","ISSN":"2642-7354","abstract":"This paper discusses in detail a proposed IoT-Based Smart Medicine Reminder Device that will be designed for the elderly based on the issues faced by the elderly. The paper explains the background of the study and the main aim is to ensure that the IoT-Based Smart Medicine Reminder Device will be solving problems faced by the elderly. The issues that have been identified are targeted very much to the elderly and are aimed to solve the issues faced by the elderly on a daily basis, especially with the consumption of medicine. The paper will also explore the similar implemented devices/systems to identify strengths and weaknesses of other relevant devices/systems so that a better device can be developed. The main algorithm, architecture and the implementation language of the study are elaborated. Strengths, weaknesses, opportunities, and threats of the IoT-Based Smart Medicine Reminder Device are explained. Lastly, the paper will then conclude with the challenges identified, recommendations, limitations and further studies.","author":[{"dropping-particle":"","family":"Kumar","given":"Shawn Benedict","non-dropping-particle":"","parse-names":false,"suffix":""},{"dropping-particle":"","family":"Goh","given":"Wei Wei","non-dropping-particle":"","parse-names":false,"suffix":""},{"dropping-particle":"","family":"Balakrishnan","given":"Sumathi","non-dropping-particle":"","parse-names":false,"suffix":""}],"container-title":"Proceedings - 2018 4th International Conference on Advances in Computing, Communication and Automation, ICACCA 2018","id":"ITEM-1","issued":{"date-parts":[["2018","10"]]},"page":"1-6","title":"Smart Medicine Reminder Device For The Elderly","type":"paper-conference"},"uris":["http://www.mendeley.com/documents/?uuid=760827ef-8f31-43ce-a277-dd1a59ada89d"]},{"id":"ITEM-2","itemData":{"DOI":"10.1109/ICSSIT.2018.8748601","ISBN":"9781538658734","abstract":"Health related problems are becoming the major issue in today's world , every other person seems to be undergoing more than one problem irrespective of the age , either that problem be related to heart or brain.Forgetting things has become the most common human error nowadays and such carelessness seen in the case of taking medicines might lead to results which are catastrophic and has direct impact onto the health of an individual.Thus this papers describes how with the help of smart dispensers an individual be able to take his medicines without any external human assistance.The proposed dispenser abridged the gap between technology and medical field , as it has been seen that technology is more developing in other arena over the area of medicine.","author":[{"dropping-particle":"","family":"Jabeena","given":"A.","non-dropping-particle":"","parse-names":false,"suffix":""},{"dropping-particle":"","family":"Kumar","given":"Shivam","non-dropping-particle":"","parse-names":false,"suffix":""}],"container-title":"Proceedings of the International Conference on Smart Systems and Inventive Technology, ICSSIT 2018","id":"ITEM-2","issued":{"date-parts":[["2018"]]},"page":"410-414","title":"Smart medicine dispenser","type":"paper-conference"},"uris":["http://www.mendeley.com/documents/?uuid=194d545e-e55d-480d-b7b4-385de2e8e1b6"]},{"id":"ITEM-3","itemData":{"DOI":"10.1109/ICCCNT45670.2019.8944886","ISBN":"9781538659069","abstract":"With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2019","id":"ITEM-3","issued":{"date-parts":[["2019"]]},"page":"1-5","title":"IoMT Based Pill Dispensing System","type":"paper-conference"},"uris":["http://www.mendeley.com/documents/?uuid=2880de85-c772-4cb8-939c-d5d86fa5ff56"]},{"id":"ITEM-4","itemData":{"DOI":"10.35940/ijeat.E1012.0785S319","ISSN":"22498958","abstract":"Medication requirements and health issues have been on the rise in the last decade and to cater to this numerous technologies have been introduced to the health sector. Internet of Medical Things (IoMT) has been on the rise and providing medical care to the much needed through services, smart medical devices that not only provides an enhanced platform to the doctor but also to the patients to maintain better healthcare levels. This paper addresses the implementation of a multilayered architecture for a health monitoring kit incorporated with sensors and alert mechanism to activate a pill dispenser. The sensor data is relayed to a personalized android application and care has been taken to make sure that the patient receives the medicine on time and in the required dosage.","author":[{"dropping-particle":"","family":"Arora","given":"Kartik","non-dropping-particle":"","parse-names":false,"suffix":""},{"dropping-particle":"","family":"Singh","given":"Sanjay Kumar","non-dropping-particle":"","parse-names":false,"suffix":""}],"container-title":"International Journal of Engineering and Advanced Technology","id":"ITEM-4","issue":"5 Special Issue 3","issued":{"date-parts":[["2019"]]},"page":"42-46","title":"IoT Based Portable Medical Kit","type":"article-journal","volume":"8"},"uris":["http://www.mendeley.com/documents/?uuid=1827eb40-25b7-33f3-8052-9c4089c1fa30"]},{"id":"ITEM-5","itemData":{"DOI":"10.1109/EMBC.2013.6611236","ISBN":"9781457702167","ISSN":"1557170X","abstract":"The intake of prescribed medication presents a challenge, in particular for elderly people and in cases where a variety of medications have to be taken in accordance to a complex schedule. To support patients with this task, an mHealth-concept was developed and evaluated in the course of a clinical trial. The system used a multimodal user interface concept, i.e. both RFID tags and barcodes to identify and document the intake of medications. Results of the clinical study with 20 patients indicate that the multimodal mHealth concept utilizing barcode and RFID tags enabled easy-to-use medication management. Although further clinical evaluation is needed to assess whether such a tool can also enhance adherence, the system shows the potential for targeting the problem of medication management with mHealth methods. © 2013 IEEE.","author":[{"dropping-particle":"","family":"Schreier","given":"Gunter","non-dropping-particle":"","parse-names":false,"suffix":""},{"dropping-particle":"","family":"Schwarz","given":"Mark","non-dropping-particle":"","parse-names":false,"suffix":""},{"dropping-particle":"","family":"Modre-Osprian","given":"Robert","non-dropping-particle":"","parse-names":false,"suffix":""},{"dropping-particle":"","family":"Kastner","given":"Peter","non-dropping-particle":"","parse-names":false,"suffix":""},{"dropping-particle":"","family":"Scherr","given":"Daniel","non-dropping-particle":"","parse-names":false,"suffix":""},{"dropping-particle":"","family":"Fruhwald","given":"Friedrich","non-dropping-particle":"","parse-names":false,"suffix":""}],"container-title":"Proceedings of the Annual International Conference of the IEEE Engineering in Medicine and Biology Society, EMBS","id":"ITEM-5","issued":{"date-parts":[["2013"]]},"page":"7270-7273","title":"Design and evaluation of a multimodal mHealth based medication management system for patient self administration","type":"paper-conference"},"uris":["http://www.mendeley.com/documents/?uuid=63023cc9-53ed-471e-be92-d946e49050d6"]},{"id":"ITEM-6","itemData":{"DOI":"10.1109/ViTECoN.2019.8899719","ISBN":"9781538693537","abstract":"IoT is the progression of ultra-automation technology. The maintenance should be less and it performs as very high immense level and it connects the all device by using the internet. Its new and progressive elements bring ultra-changes in the dispatch of stocks, goods, and services, and the civil, economic, and political impact of those changes are unique identifiers with an ability to alteration of data without interaction of human to human, human to computer. This project works on helping people for taking medicines in time without any human interaction. A Dispenser will deliver the medicines according to the schedule given by the cloud app or mobile appalling with these medicines we need to provide a glass of water for every consignment. An alert system which in place will give a person to alarm after dispensing medicine and water, then it will be noted down the timings when a person has consumed his or her medicine.","author":[{"dropping-particle":"","family":"Kartheek","given":"K.","non-dropping-particle":"","parse-names":false,"suffix":""},{"dropping-particle":"","family":"Saddam Hussain","given":"S. K.","non-dropping-particle":"","parse-names":false,"suffix":""}],"container-title":"Proceedings - International Conference on Vision Towards Emerging Trends in Communication and Networking, ViTECoN 2019","id":"ITEM-6","issued":{"date-parts":[["2019"]]},"page":"1-3","title":"Medical Dispense System Using IoT","type":"paper-conference"},"uris":["http://www.mendeley.com/documents/?uuid=1bb59b22-d39b-471b-80f8-903e158870fb"]},{"id":"ITEM-7","itemData":{"DOI":"10.1109/ICACCE.2018.8441709","ISBN":"9781538644850","abstract":"In this paper we present a proof-of-concept for the solution of a problem of Adverse Drug Reactions (ADRs) due to human error. ADRs due to carelessness or human mistakes is very common in elder people or in people who are administered with multiple prescriptions for the day, but they face difficulty in tracking their medications over time. This paper deals with the development of a Smart Medicine Dispenser to manage the very real problem of patients confusing the dosage and timing of their medications, particularly vulnerable patients or patients on numerous medications. We have devised a device named SMART MEDICINE DISPENSER (SMD) which will contain all the prescribed doses for a fortnight or a month and will dispense them at accurate timings. This device will monitor the patient's medication habits and will also reduce the risk of overdose or taking the wrong medication. We have used the basic yet brilliant concept of electromagnetism in our design with compare to exiting product, and the components used are also easily available making SMD very inexpensive as compared to the current solutions in the market.","author":[{"dropping-particle":"","family":"Pandey","given":"Purnendu Shekhar","non-dropping-particle":"","parse-names":false,"suffix":""},{"dropping-particle":"","family":"Raghuwanshi","given":"Sanjeev Kumar","non-dropping-particle":"","parse-names":false,"suffix":""},{"dropping-particle":"","family":"Tomar","given":"Geetam Singh","non-dropping-particle":"","parse-names":false,"suffix":""}],"container-title":"Proceedings on 2018 International Conference on Advances in Computing and Communication Engineering, ICACCE 2018","id":"ITEM-7","issued":{"date-parts":[["2018"]]},"page":"413-418","title":"The real time hardware of Smart Medicine Dispenser to Reduce the Adverse Drugs Reactions","type":"paper-conference"},"uris":["http://www.mendeley.com/documents/?uuid=5ae4c4c6-760f-43e8-83fb-8b9d644ba29d"]}],"mendeley":{"formattedCitation":"[25], [31]–[36]","plainTextFormattedCitation":"[25], [31]–[36]","previouslyFormattedCitation":"[25], [31]–[36]"},"properties":{"noteIndex":0},"schema":"https://github.com/citation-style-language/schema/raw/master/csl-citation.json"}</w:instrText>
      </w:r>
      <w:r w:rsidR="00462F27">
        <w:rPr>
          <w:lang w:val="es-US"/>
        </w:rPr>
        <w:fldChar w:fldCharType="separate"/>
      </w:r>
      <w:r w:rsidR="004079BA" w:rsidRPr="004079BA">
        <w:rPr>
          <w:noProof/>
          <w:lang w:val="es-US"/>
        </w:rPr>
        <w:t>[25], [31]–[36]</w:t>
      </w:r>
      <w:r w:rsidR="00462F27">
        <w:rPr>
          <w:lang w:val="es-US"/>
        </w:rPr>
        <w:fldChar w:fldCharType="end"/>
      </w:r>
      <w:r w:rsidR="00E34AD7" w:rsidRPr="00D24C1B">
        <w:rPr>
          <w:lang w:val="es-US"/>
        </w:rPr>
        <w:t xml:space="preserve">, </w:t>
      </w:r>
      <w:r w:rsidR="00462F27" w:rsidRPr="007A2537">
        <w:rPr>
          <w:lang w:val="es-US"/>
        </w:rPr>
        <w:t>entre otros</w:t>
      </w:r>
      <w:r w:rsidR="00E34AD7" w:rsidRPr="00D24C1B">
        <w:rPr>
          <w:lang w:val="es-US"/>
        </w:rPr>
        <w:t xml:space="preserve">. </w:t>
      </w:r>
    </w:p>
    <w:p w:rsidR="00E34AD7" w:rsidRPr="00D24C1B" w:rsidRDefault="00E34AD7" w:rsidP="00E34AD7">
      <w:pPr>
        <w:rPr>
          <w:lang w:val="es-US"/>
        </w:rPr>
      </w:pPr>
      <w:r w:rsidRPr="00D24C1B">
        <w:rPr>
          <w:lang w:val="es-US"/>
        </w:rPr>
        <w:t xml:space="preserve">En lo que respecta a la medicación de los pacientes pueden presentarse algunos tipos de errores que no están en el ámbito de este documento, sin embargo Singh, et al. </w:t>
      </w:r>
      <w:r w:rsidRPr="00E34AD7">
        <w:fldChar w:fldCharType="begin" w:fldLock="1"/>
      </w:r>
      <w:r w:rsidR="00CF0E4E">
        <w:rPr>
          <w:lang w:val="es-US"/>
        </w:rPr>
        <w:instrText>ADDIN CSL_CITATION {"citationItems":[{"id":"ITEM-1","itemData":{"DOI":"10.1109/ICCCNT45670.2019.8944886","ISBN":"9781538659069","abstract":"With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2019","id":"ITEM-1","issued":{"date-parts":[["2019"]]},"page":"1-5","title":"IoMT Based Pill Dispensing System","type":"paper-conference"},"uris":["http://www.mendeley.com/documents/?uuid=2880de85-c772-4cb8-939c-d5d86fa5ff56"]}],"mendeley":{"formattedCitation":"[33]","plainTextFormattedCitation":"[33]","previouslyFormattedCitation":"[33]"},"properties":{"noteIndex":0},"schema":"https://github.com/citation-style-language/schema/raw/master/csl-citation.json"}</w:instrText>
      </w:r>
      <w:r w:rsidRPr="00E34AD7">
        <w:fldChar w:fldCharType="separate"/>
      </w:r>
      <w:r w:rsidR="004079BA" w:rsidRPr="004079BA">
        <w:rPr>
          <w:noProof/>
          <w:lang w:val="es-US"/>
        </w:rPr>
        <w:t>[33]</w:t>
      </w:r>
      <w:r w:rsidRPr="00E34AD7">
        <w:fldChar w:fldCharType="end"/>
      </w:r>
      <w:r w:rsidRPr="00D24C1B">
        <w:rPr>
          <w:lang w:val="es-US"/>
        </w:rPr>
        <w:t xml:space="preserve">, han estimado que alrededor del 25% de la población de adultos mayores no ingiere sus medicamentos según la prescripción del profesional de la salud, lo que puede agravar su salud drásticamente. El olvido de la ingesta de medicamentos puede ser una de las razones para la no adherencia a los medicamentos, y al existir probabilidades de ingerir medicamentos erróneos, la situación del paciente se torna más complicada. La ingesta de medicamentos equivocados puede suceder al no recordar qué medicamento debe </w:t>
      </w:r>
      <w:r w:rsidR="00D536F0">
        <w:rPr>
          <w:lang w:val="es-US"/>
        </w:rPr>
        <w:t xml:space="preserve">consumir </w:t>
      </w:r>
      <w:r w:rsidRPr="00D24C1B">
        <w:rPr>
          <w:lang w:val="es-US"/>
        </w:rPr>
        <w:t xml:space="preserve">en un horario determinado, o </w:t>
      </w:r>
      <w:r w:rsidR="00D536F0">
        <w:rPr>
          <w:lang w:val="es-US"/>
        </w:rPr>
        <w:t>consumir medicamentos de otros pacientes</w:t>
      </w:r>
      <w:r w:rsidRPr="00D24C1B">
        <w:rPr>
          <w:lang w:val="es-US"/>
        </w:rPr>
        <w:t xml:space="preserve"> que conviven </w:t>
      </w:r>
      <w:r w:rsidR="00D536F0">
        <w:rPr>
          <w:lang w:val="es-US"/>
        </w:rPr>
        <w:t>en el hogar</w:t>
      </w:r>
      <w:r w:rsidRPr="00D24C1B">
        <w:rPr>
          <w:lang w:val="es-US"/>
        </w:rPr>
        <w:t xml:space="preserve">. El documento presente presenta un sistema basado en IoT para la ingesta de medicamentos. El sistema propuesto consiste básicamente de tres módulos (1) un pastillero con reconocimiento facial que arroja las pastillas o cápsulas (individuales) dentro del horario establecido previamente al momento que la persona es reconocida. (2) los recordatorios: el adulto mayor percibirá los recordatorios si se encuentra en el hogar. El sistema emitirá los recordatorios por medio del uso de luces y de sonido. Las notificaciones serán enviadas al smartphone de la persona responsable del adulto mayor, </w:t>
      </w:r>
      <w:r w:rsidRPr="00D24C1B">
        <w:rPr>
          <w:lang w:val="es-US"/>
        </w:rPr>
        <w:lastRenderedPageBreak/>
        <w:t>informándole si el adulto mayor extrajo o no los medicamentos del pastillero. Las configuraciones como los datos del paciente, horarios y medicamentos las hace el cuidador a través de una aplicación móvil que el cuidador o la persona responsable debe utilizar.</w:t>
      </w:r>
    </w:p>
    <w:p w:rsidR="00E34AD7" w:rsidRPr="00D24C1B" w:rsidRDefault="00E34AD7" w:rsidP="00E34AD7">
      <w:pPr>
        <w:rPr>
          <w:lang w:val="es-US"/>
        </w:rPr>
      </w:pPr>
      <w:bookmarkStart w:id="0" w:name="_Hlk38549205"/>
      <w:r w:rsidRPr="00D24C1B">
        <w:rPr>
          <w:lang w:val="es-US"/>
        </w:rPr>
        <w:t xml:space="preserve">El resto del documento está estructurado de la siguiente manera, en la </w:t>
      </w:r>
      <w:r w:rsidR="00FC51CE">
        <w:rPr>
          <w:lang w:val="es-US"/>
        </w:rPr>
        <w:t>s</w:t>
      </w:r>
      <w:r w:rsidRPr="00D24C1B">
        <w:rPr>
          <w:lang w:val="es-US"/>
        </w:rPr>
        <w:t xml:space="preserve">ección II se presentan los trabajos relacionados con la ingesta de medicinas. En la sección III se describe claramente el sistema propuesto. </w:t>
      </w:r>
      <w:r w:rsidR="00FC51CE">
        <w:rPr>
          <w:lang w:val="es-US"/>
        </w:rPr>
        <w:t xml:space="preserve">Nuestras conclusiones y trabajo futuro en la </w:t>
      </w:r>
      <w:r w:rsidRPr="00D24C1B">
        <w:rPr>
          <w:lang w:val="es-US"/>
        </w:rPr>
        <w:t xml:space="preserve">sección </w:t>
      </w:r>
      <w:r w:rsidR="00FC51CE">
        <w:rPr>
          <w:lang w:val="es-US"/>
        </w:rPr>
        <w:t>I</w:t>
      </w:r>
      <w:r w:rsidRPr="00D24C1B">
        <w:rPr>
          <w:lang w:val="es-US"/>
        </w:rPr>
        <w:t>V.</w:t>
      </w:r>
      <w:bookmarkEnd w:id="0"/>
    </w:p>
    <w:p w:rsidR="00B05D6E" w:rsidRDefault="00E34AD7">
      <w:pPr>
        <w:pStyle w:val="Ttulo1"/>
        <w:rPr>
          <w:szCs w:val="20"/>
          <w:lang w:eastAsia="en-US"/>
        </w:rPr>
      </w:pPr>
      <w:proofErr w:type="spellStart"/>
      <w:r>
        <w:rPr>
          <w:lang w:eastAsia="en-US"/>
        </w:rPr>
        <w:t>Trabajos</w:t>
      </w:r>
      <w:proofErr w:type="spellEnd"/>
      <w:r>
        <w:rPr>
          <w:lang w:eastAsia="en-US"/>
        </w:rPr>
        <w:t xml:space="preserve"> </w:t>
      </w:r>
      <w:proofErr w:type="spellStart"/>
      <w:r>
        <w:rPr>
          <w:lang w:eastAsia="en-US"/>
        </w:rPr>
        <w:t>relacionados</w:t>
      </w:r>
      <w:proofErr w:type="spellEnd"/>
    </w:p>
    <w:p w:rsidR="00B05D6E" w:rsidRPr="00E34AD7" w:rsidRDefault="00E34AD7">
      <w:pPr>
        <w:pStyle w:val="NoindentNormal"/>
        <w:rPr>
          <w:lang w:val="es-US"/>
        </w:rPr>
      </w:pPr>
      <w:r w:rsidRPr="004E7EA5">
        <w:rPr>
          <w:lang w:val="es-US"/>
        </w:rPr>
        <w:t xml:space="preserve">IoT es un paradigma que ha revolucionado la forma de ver el mundo, es así que se le considera la cuarta revolución industrial </w:t>
      </w:r>
      <w:r w:rsidRPr="004E7EA5">
        <w:rPr>
          <w:lang w:val="es-US"/>
        </w:rPr>
        <w:fldChar w:fldCharType="begin" w:fldLock="1"/>
      </w:r>
      <w:r w:rsidR="004079BA">
        <w:rPr>
          <w:lang w:val="es-US"/>
        </w:rPr>
        <w:instrText>ADDIN CSL_CITATION {"citationItems":[{"id":"ITEM-1","itemData":{"DOI":"10.1007/978-3-319-57870-5_1","ISBN":"978-3-319-57870-5","abstract":"Industrial Revolution emerged many improvements in manufacturing and service systems. Because of remarkable and rapid changes appeared in manufacturing and information technology, synergy aroused from the integration of the advancements in information technology, services and manufacturing were realized. These advancements conduced to the increasing productivity both in service systems and manufacturing environment. In recent years, manufacturing companies and service systems have been faced substantial challenges due to the necessity in the coordination and connection of disruptive concepts such as communication and networking (Industrial Internet), embedded systems (Cyber Physical Systems), adaptive robotics, cyber security, data analytics and artificial intelligence, and additive manufacturing. These advancements caused the extension of the developments in manufacturing and information technology, and these coordinated and communica-tive technologies are constituted to the term, Industry 4.0 which was first announced from German government as one of the key initiatives and highlights a new industrial revolution. As a result, Industry 4.0 indicates more productive systems; companies have been searching the right adaptation of this term. On the other hand, the achievement criteria and performance measurements of the transformation to Industry 4.0 are still uncertain. Additionally, a structured and systematic implementation roadmap is still not clear. Thus, in this study, the fundamental relevance between design principles and technologies is given and conceptual framework for Industry 4.0 is proposed concerning fundamentals of smart products and smart processes development.","author":[{"dropping-particle":"","family":"Salkin","given":"Ceren","non-dropping-particle":"","parse-names":false,"suffix":""},{"dropping-particle":"","family":"Oner","given":"Mahir","non-dropping-particle":"","parse-names":false,"suffix":""},{"dropping-particle":"","family":"Ustundag","given":"Alp","non-dropping-particle":"","parse-names":false,"suffix":""},{"dropping-particle":"","family":"Cevikcan","given":"Emre","non-dropping-particle":"","parse-names":false,"suffix":""}],"container-title":"Industry 4.0: Managing The Digital Transformation","editor":[{"dropping-particle":"","family":"Ustundag","given":"Alp","non-dropping-particle":"","parse-names":false,"suffix":""},{"dropping-particle":"","family":"Cevikcan","given":"Emre","non-dropping-particle":"","parse-names":false,"suffix":""}],"id":"ITEM-1","issued":{"date-parts":[["2018"]]},"page":"3-23","publisher":"Springer, Cham","title":"A Conceptual Framework for Industry 4.0","type":"chapter"},"uris":["http://www.mendeley.com/documents/?uuid=a5139908-bf9b-354d-9f3d-c588b77dfddb"]},{"id":"ITEM-2","itemData":{"DOI":"10.1109/ACCESS.2018.2884906","ISSN":"21693536","abstract":"The vision of Industry 4.0, otherwise known as the fourth industrial revolution, is the integration of massively deployed smart computing and network technologies in industrial production and manufacturing settings for the purposes of automation, reliability, and control, implicating the development of an Industrial Internet of Things (I-IoT). Specifically, I-IoT is devoted to adopting the IoT to enable the interconnection of anything, anywhere, and at any time in the manufacturing system context to improve the productivity, efficiency, safety, and intelligence. As an emerging technology, I-IoT has distinct properties and requirements that distinguish it from consumer IoT, including the unique types of smart devices incorporated, network technologies and quality-of-service requirements, and strict needs of command and control. To more clearly understand the complexities of I-IoT and its distinct needs and to present a unified assessment of the technology from a systems' perspective, in this paper, we comprehensively survey the body of existing research on I-IoT. Particularly, we first present the I-IoT architecture, I-IoT applications (i.e., factory automation and process automation), and their characteristics. We then consider existing research efforts from the three key system aspects of control, networking, and computing. Regarding control, we first categorize industrial control systems and then present recent and relevant research efforts. Next, considering networking, we propose a three-dimensional framework to explore the existing research space and investigate the adoption of some representative networking technologies, including 5G, machine-to-machine communication, and software-defined networking. Similarly, concerning computing, we again propose a second three-dimensional framework that explores the problem space of computing in I-IoT and investigate the cloud, edge, and hybrid cloud and edge computing platforms. Finally, we outline particular challenges and future research needs in control, networking, and computing systems, as well as for the adoption of machine learning in an I-IoT context.","author":[{"dropping-particle":"","family":"Xu","given":"Hansong","non-dropping-particle":"","parse-names":false,"suffix":""},{"dropping-particle":"","family":"Yu","given":"Wei","non-dropping-particle":"","parse-names":false,"suffix":""},{"dropping-particle":"","family":"Griffith","given":"David","non-dropping-particle":"","parse-names":false,"suffix":""},{"dropping-particle":"","family":"Golmie","given":"Nada","non-dropping-particle":"","parse-names":false,"suffix":""}],"container-title":"IEEE Access","id":"ITEM-2","issued":{"date-parts":[["2018"]]},"page":"78238-78259","title":"A Survey On Industrial Internet Of Things: A Cyber-Physical Systems Perspective","type":"article","volume":"6"},"uris":["http://www.mendeley.com/documents/?uuid=ec603990-8e6e-3359-b312-18895c92594d"]}],"mendeley":{"formattedCitation":"[37], [38]","plainTextFormattedCitation":"[37], [38]","previouslyFormattedCitation":"[37], [38]"},"properties":{"noteIndex":0},"schema":"https://github.com/citation-style-language/schema/raw/master/csl-citation.json"}</w:instrText>
      </w:r>
      <w:r w:rsidRPr="004E7EA5">
        <w:rPr>
          <w:lang w:val="es-US"/>
        </w:rPr>
        <w:fldChar w:fldCharType="separate"/>
      </w:r>
      <w:r w:rsidR="001535A4" w:rsidRPr="001535A4">
        <w:rPr>
          <w:noProof/>
          <w:lang w:val="es-US"/>
        </w:rPr>
        <w:t>[37], [38]</w:t>
      </w:r>
      <w:r w:rsidRPr="004E7EA5">
        <w:rPr>
          <w:lang w:val="es-US"/>
        </w:rPr>
        <w:fldChar w:fldCharType="end"/>
      </w:r>
      <w:r w:rsidRPr="004E7EA5">
        <w:rPr>
          <w:lang w:val="es-US"/>
        </w:rPr>
        <w:t xml:space="preserve">. El objetivo de IoT es mejorar el estilo de vida de las personas, en lo laboral, social, entretenimiento, personal, entre otros aspectos </w:t>
      </w:r>
      <w:r w:rsidRPr="004E7EA5">
        <w:rPr>
          <w:lang w:val="es-US"/>
        </w:rPr>
        <w:fldChar w:fldCharType="begin" w:fldLock="1"/>
      </w:r>
      <w:r w:rsidR="004079BA">
        <w:rPr>
          <w:lang w:val="es-US"/>
        </w:rPr>
        <w:instrText>ADDIN CSL_CITATION {"citationItems":[{"id":"ITEM-1","itemData":{"DOI":"10.1016/J.COMNET.2010.05.010","abstract":"This paper addresses the Internet of Things. Main enabling factor of this promising paradigm is the integration of several technologies and communications solutions. Identification and tracking technologies, wired and wireless sensor and actuator networks, enhanced communication protocols (shared with the Next Generation Internet), and distributed intelligence for smart objects are just the most relevant. As one can easily imagine, any serious contribution to the advance of the Internet of Things must necessarily be the result of synergetic activities conducted in different fields of knowledge, such as telecommunications, informatics, electronics and social science. In such a complex scenario, this survey is directed to those who want to approach this complex discipline and contribute to its development. Different visions of this Internet of Things paradigm are reported and enabling technologies reviewed. What emerges is that still major issues shall be faced by the research community. The most relevant among them are addressed in details.","author":[{"dropping-particle":"","family":"Atzori","given":"Luigi","non-dropping-particle":"","parse-names":false,"suffix":""},{"dropping-particle":"","family":"Iera","given":"Antonio","non-dropping-particle":"","parse-names":false,"suffix":""},{"dropping-particle":"","family":"Morabito","given":"Giacomo","non-dropping-particle":"","parse-names":false,"suffix":""}],"container-title":"Computer Networks","id":"ITEM-1","issue":"15","issued":{"date-parts":[["2010","10","28"]]},"page":"2787-2805","publisher":"Elsevier","title":"The Internet Of Things: A Survey","type":"article-journal","volume":"54"},"uris":["http://www.mendeley.com/documents/?uuid=75f5c2da-1e1f-39ef-a110-c1c2de5fa120"]}],"mendeley":{"formattedCitation":"[39]","plainTextFormattedCitation":"[39]","previouslyFormattedCitation":"[39]"},"properties":{"noteIndex":0},"schema":"https://github.com/citation-style-language/schema/raw/master/csl-citation.json"}</w:instrText>
      </w:r>
      <w:r w:rsidRPr="004E7EA5">
        <w:rPr>
          <w:lang w:val="es-US"/>
        </w:rPr>
        <w:fldChar w:fldCharType="separate"/>
      </w:r>
      <w:r w:rsidR="001535A4" w:rsidRPr="001535A4">
        <w:rPr>
          <w:noProof/>
          <w:lang w:val="es-US"/>
        </w:rPr>
        <w:t>[39]</w:t>
      </w:r>
      <w:r w:rsidRPr="004E7EA5">
        <w:rPr>
          <w:lang w:val="es-US"/>
        </w:rPr>
        <w:fldChar w:fldCharType="end"/>
      </w:r>
      <w:r w:rsidRPr="004E7EA5">
        <w:rPr>
          <w:lang w:val="es-US"/>
        </w:rPr>
        <w:t>. Los investigadores han visto en IoT la oportunidad de desarrollar sistemas que mejoran el estilo de vida de las personas, en especial de los adultos mayores.</w:t>
      </w:r>
    </w:p>
    <w:p w:rsidR="00E34AD7" w:rsidRDefault="00E34AD7" w:rsidP="00E34AD7">
      <w:pPr>
        <w:rPr>
          <w:lang w:val="es-US"/>
        </w:rPr>
      </w:pPr>
      <w:r w:rsidRPr="004E7EA5">
        <w:rPr>
          <w:lang w:val="es-US"/>
        </w:rPr>
        <w:t xml:space="preserve">El denominador común de las personas de avanzada edad es sufrir de deterioro cognitivo leve (MCI) en un alto grado o menor grado. Uno de los problemas que envuelve MCI es la pérdida de memoria </w:t>
      </w:r>
      <w:r w:rsidRPr="004E7EA5">
        <w:rPr>
          <w:lang w:val="es-US"/>
        </w:rPr>
        <w:fldChar w:fldCharType="begin" w:fldLock="1"/>
      </w:r>
      <w:r w:rsidR="00CF0E4E">
        <w:rPr>
          <w:lang w:val="es-US"/>
        </w:rPr>
        <w:instrText>ADDIN CSL_CITATION {"citationItems":[{"id":"ITEM-1","itemData":{"URL":"https://www.mayoclinic.org/diseases-conditions/mild-cognitive-impairment/symptoms-causes/syc-20354578","abstract":"Mild cognitive impairment (MCI) is the stage between the expected cognitive decline of normal aging and the more serious decline of dementia. It can involve problems with memory, language, thinking and judgment that are greater than normal age-related changes.","accessed":{"date-parts":[["2020","4","11"]]},"author":[{"dropping-particle":"","family":"Clinic","given":"Mayo","non-dropping-particle":"","parse-names":false,"suffix":""}],"container-title":"Mild cognitive impairment (MCI)","id":"ITEM-1","issued":{"date-parts":[["2020"]]},"title":"Mild cognitive impairment (MCI)","type":"webpage"},"uris":["http://www.mendeley.com/documents/?uuid=dad4342e-5dcb-4628-8e45-445d331465e7"]},{"id":"ITEM-2","itemData":{"DOI":"10.1109/ICACCAF.2018.8776734","ISBN":"9781538671672","ISSN":"2642-7354","abstract":"This paper discusses in detail a proposed IoT-Based Smart Medicine Reminder Device that will be designed for the elderly based on the issues faced by the elderly. The paper explains the background of the study and the main aim is to ensure that the IoT-Based Smart Medicine Reminder Device will be solving problems faced by the elderly. The issues that have been identified are targeted very much to the elderly and are aimed to solve the issues faced by the elderly on a daily basis, especially with the consumption of medicine. The paper will also explore the similar implemented devices/systems to identify strengths and weaknesses of other relevant devices/systems so that a better device can be developed. The main algorithm, architecture and the implementation language of the study are elaborated. Strengths, weaknesses, opportunities, and threats of the IoT-Based Smart Medicine Reminder Device are explained. Lastly, the paper will then conclude with the challenges identified, recommendations, limitations and further studies.","author":[{"dropping-particle":"","family":"Kumar","given":"Shawn Benedict","non-dropping-particle":"","parse-names":false,"suffix":""},{"dropping-particle":"","family":"Goh","given":"Wei Wei","non-dropping-particle":"","parse-names":false,"suffix":""},{"dropping-particle":"","family":"Balakrishnan","given":"Sumathi","non-dropping-particle":"","parse-names":false,"suffix":""}],"container-title":"Proceedings - 2018 4th International Conference on Advances in Computing, Communication and Automation, ICACCA 2018","id":"ITEM-2","issued":{"date-parts":[["2018","10"]]},"page":"1-6","title":"Smart Medicine Reminder Device For The Elderly","type":"paper-conference"},"uris":["http://www.mendeley.com/documents/?uuid=760827ef-8f31-43ce-a277-dd1a59ada89d"]}],"mendeley":{"formattedCitation":"[31], [40]","plainTextFormattedCitation":"[31], [40]","previouslyFormattedCitation":"[31], [40]"},"properties":{"noteIndex":0},"schema":"https://github.com/citation-style-language/schema/raw/master/csl-citation.json"}</w:instrText>
      </w:r>
      <w:r w:rsidRPr="004E7EA5">
        <w:rPr>
          <w:lang w:val="es-US"/>
        </w:rPr>
        <w:fldChar w:fldCharType="separate"/>
      </w:r>
      <w:r w:rsidR="004079BA" w:rsidRPr="004079BA">
        <w:rPr>
          <w:noProof/>
          <w:lang w:val="es-US"/>
        </w:rPr>
        <w:t>[31], [40]</w:t>
      </w:r>
      <w:r w:rsidRPr="004E7EA5">
        <w:rPr>
          <w:lang w:val="es-US"/>
        </w:rPr>
        <w:fldChar w:fldCharType="end"/>
      </w:r>
      <w:r w:rsidRPr="004E7EA5">
        <w:rPr>
          <w:lang w:val="es-US"/>
        </w:rPr>
        <w:t xml:space="preserve">. Los investigadores han desarrollado varios sistemas basados en IoT (IoTS) como posibles soluciones al problema de la pérdida de memoria. En </w:t>
      </w:r>
      <w:r w:rsidRPr="004E7EA5">
        <w:rPr>
          <w:lang w:val="es-US"/>
        </w:rPr>
        <w:fldChar w:fldCharType="begin" w:fldLock="1"/>
      </w:r>
      <w:r w:rsidR="004079BA">
        <w:rPr>
          <w:lang w:val="es-US"/>
        </w:rPr>
        <w:instrText>ADDIN CSL_CITATION {"citationItems":[{"id":"ITEM-1","itemData":{"DOI":"10.1007/978-3-030-42520-3_35","ISBN":"9783030425197","ISSN":"18650937","abstract":"Over the years, people tend to fail to recall different activities of everyday life, especially those that are performed less frequently. Forgetting a medical appointment, a family member’s birthday, or to take a medicine, is a common problem for many older adults. Although Information and Communication Technologies provide several options to help older adults remember activities like these, many of them could feel discouraged by not being able to properly use these tools and take full advantage of them. In other cases, elderly people may feel intimidated and even refuse to interact with technological devices. For these reasons, this paper proposes the use of a conventional object, which can be found in any home, to help older adults remember certain activities. Specifically, an ordinary chair has been selected to be employed as a device to provide the necessary reminders. The reminders implemented in the designed prototype are provided by audio, lights and vibrations, things that users do not notice at first sight the presence of technology in the chair. This prototype was evaluated through a user study with the collaboration of older adults. The results of the evaluation were positive, which concludes that the proposal has a favorable reception. Thus, this proposal could provide an important contribution to the major goal of helping to improve the quality of life of the elderly population.","author":[{"dropping-particle":"","family":"Erazo","given":"Orlando","non-dropping-particle":"","parse-names":false,"suffix":""},{"dropping-particle":"","family":"Guerrero-Ulloa","given":"Gleiston","non-dropping-particle":"","parse-names":false,"suffix":""},{"dropping-particle":"","family":"Guzmán","given":"Dayana","non-dropping-particle":"","parse-names":false,"suffix":""},{"dropping-particle":"","family":"Cáceres","given":"Carlo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-1","issued":{"date-parts":[["2020","12","3"]]},"page":"439-448","publisher":"Springer","publisher-place":"Quito","title":"From a Common Chair to a Device that Issues Reminders to Seniors","type":"paper-conference","volume":"1194 CCIS"},"uris":["http://www.mendeley.com/documents/?uuid=729f4fcd-74d4-37a6-9c06-c39a57a484bc"]}],"mendeley":{"formattedCitation":"[22]","plainTextFormattedCitation":"[22]","previouslyFormattedCitation":"[22]"},"properties":{"noteIndex":0},"schema":"https://github.com/citation-style-language/schema/raw/master/csl-citation.json"}</w:instrText>
      </w:r>
      <w:r w:rsidRPr="004E7EA5">
        <w:rPr>
          <w:lang w:val="es-US"/>
        </w:rPr>
        <w:fldChar w:fldCharType="separate"/>
      </w:r>
      <w:r w:rsidR="001535A4" w:rsidRPr="001535A4">
        <w:rPr>
          <w:noProof/>
          <w:lang w:val="es-US"/>
        </w:rPr>
        <w:t>[22]</w:t>
      </w:r>
      <w:r w:rsidRPr="004E7EA5">
        <w:rPr>
          <w:lang w:val="es-US"/>
        </w:rPr>
        <w:fldChar w:fldCharType="end"/>
      </w:r>
      <w:r w:rsidRPr="004E7EA5">
        <w:rPr>
          <w:lang w:val="es-US"/>
        </w:rPr>
        <w:t xml:space="preserve"> proponen un sistema prototipo basado en IoT para recordatorios</w:t>
      </w:r>
      <w:r w:rsidR="00F00D37">
        <w:rPr>
          <w:lang w:val="es-US"/>
        </w:rPr>
        <w:t xml:space="preserve"> emitidos mediante luces, vos y vibración, todo esto en una silla de uso común, </w:t>
      </w:r>
      <w:r w:rsidRPr="004E7EA5">
        <w:rPr>
          <w:lang w:val="es-US"/>
        </w:rPr>
        <w:t xml:space="preserve">enfocado a personas mayores. </w:t>
      </w:r>
      <w:r>
        <w:rPr>
          <w:lang w:val="es-US"/>
        </w:rPr>
        <w:t xml:space="preserve">Otro </w:t>
      </w:r>
      <w:r w:rsidRPr="004E7EA5">
        <w:rPr>
          <w:lang w:val="es-US"/>
        </w:rPr>
        <w:t>trabajo</w:t>
      </w:r>
      <w:r>
        <w:rPr>
          <w:lang w:val="es-US"/>
        </w:rPr>
        <w:t xml:space="preserve"> con el mismo objetivo </w:t>
      </w:r>
      <w:r w:rsidRPr="004E7EA5">
        <w:rPr>
          <w:lang w:val="es-US"/>
        </w:rPr>
        <w:t xml:space="preserve">es presentado en </w:t>
      </w:r>
      <w:r w:rsidRPr="004E7EA5">
        <w:rPr>
          <w:lang w:val="es-US"/>
        </w:rPr>
        <w:fldChar w:fldCharType="begin" w:fldLock="1"/>
      </w:r>
      <w:r w:rsidR="007F1150">
        <w:rPr>
          <w:lang w:val="es-US"/>
        </w:rPr>
        <w:instrText>ADDIN CSL_CITATION {"citationItems":[{"id":"ITEM-1","itemData":{"ISSN":"1990-8644","abstract":"Over the years people tend to forget activities that take place every day, and particularly those ones that they do not carried out frequently. Forgetting activities is a common problem in various older adults. In the article it is analyzed how the Information and Communication Technologies can help elder people to manage this problem, but these people may not feel confident or comfortable to use a software application or a device. Therefore, we propose the use of common and ordinary objects to provide reminders that will allow preventing the forgetfulness of carrying out daily activities. As a first attempt, the current proposal consists of using a photo frame to provide these reminders. The developed prototype, using mobile devices, has been evaluated applying case study research. The results showed that the proposed idea was well received by the participants. Moreover, the participants suggested that other older adults could use our proposal to receive reminders easily and ubiquitously trying to prevent them from forgetting what they should/need/must do.","author":[{"dropping-particle":"","family":"Erazo","given":"Orlando","non-dropping-particle":"","parse-names":false,"suffix":""},{"dropping-particle":"","family":"Santana","given":"R.","non-dropping-particle":"","parse-names":false,"suffix":""},{"dropping-particle":"","family":"Guerrero-Ulloa","given":"Gleiston","non-dropping-particle":"","parse-names":false,"suffix":""}],"container-title":"4th IEEE Ecuador Technical Chapters Meeting","id":"ITEM-1","issue":"72","issued":{"date-parts":[["2019","1"]]},"number-of-pages":"34-38","title":"A Ubiquitous Photo Frame To Provide Reminders To Older Adults","type":"report","volume":"16"},"uris":["http://www.mendeley.com/documents/?uuid=52dc819b-2aa2-3770-992c-06b95d64caef"]}],"mendeley":{"formattedCitation":"[41]","plainTextFormattedCitation":"[41]","previouslyFormattedCitation":"[41]"},"properties":{"noteIndex":0},"schema":"https://github.com/citation-style-language/schema/raw/master/csl-citation.json"}</w:instrText>
      </w:r>
      <w:r w:rsidRPr="004E7EA5">
        <w:rPr>
          <w:lang w:val="es-US"/>
        </w:rPr>
        <w:fldChar w:fldCharType="separate"/>
      </w:r>
      <w:r w:rsidR="007F1150" w:rsidRPr="007F1150">
        <w:rPr>
          <w:noProof/>
          <w:lang w:val="es-US"/>
        </w:rPr>
        <w:t>[41]</w:t>
      </w:r>
      <w:r w:rsidRPr="004E7EA5">
        <w:rPr>
          <w:lang w:val="es-US"/>
        </w:rPr>
        <w:fldChar w:fldCharType="end"/>
      </w:r>
      <w:r w:rsidRPr="004E7EA5">
        <w:rPr>
          <w:lang w:val="es-US"/>
        </w:rPr>
        <w:t xml:space="preserve">, </w:t>
      </w:r>
      <w:r w:rsidR="00F00D37">
        <w:rPr>
          <w:lang w:val="es-US"/>
        </w:rPr>
        <w:t xml:space="preserve">así mismo, usan un objeto cotidiano como es </w:t>
      </w:r>
      <w:r w:rsidRPr="004E7EA5">
        <w:rPr>
          <w:lang w:val="es-US"/>
        </w:rPr>
        <w:t xml:space="preserve">un cuadro de fotos para </w:t>
      </w:r>
      <w:r>
        <w:rPr>
          <w:lang w:val="es-US"/>
        </w:rPr>
        <w:t>emitir</w:t>
      </w:r>
      <w:r w:rsidRPr="004E7EA5">
        <w:rPr>
          <w:lang w:val="es-US"/>
        </w:rPr>
        <w:t xml:space="preserve"> recordatorios</w:t>
      </w:r>
      <w:r>
        <w:rPr>
          <w:lang w:val="es-US"/>
        </w:rPr>
        <w:t xml:space="preserve"> que son configurados desde un teléfono. La </w:t>
      </w:r>
      <w:r w:rsidRPr="004E7EA5">
        <w:rPr>
          <w:lang w:val="es-US"/>
        </w:rPr>
        <w:t>función de ambos sistemas</w:t>
      </w:r>
      <w:r>
        <w:rPr>
          <w:lang w:val="es-US"/>
        </w:rPr>
        <w:t xml:space="preserve"> </w:t>
      </w:r>
      <w:r>
        <w:rPr>
          <w:lang w:val="es-US"/>
        </w:rPr>
        <w:fldChar w:fldCharType="begin" w:fldLock="1"/>
      </w:r>
      <w:r w:rsidR="004079BA">
        <w:rPr>
          <w:lang w:val="es-US"/>
        </w:rPr>
        <w:instrText>ADDIN CSL_CITATION {"citationItems":[{"id":"ITEM-1","itemData":{"ISSN":"1990-8644","abstract":"Over the years people tend to forget activities that take place every day, and particularly those ones that they do not carried out frequently. Forgetting activities is a common problem in various older adults. In the article it is analyzed how the Information and Communication Technologies can help elder people to manage this problem, but these people may not feel confident or comfortable to use a software application or a device. Therefore, we propose the use of common and ordinary objects to provide reminders that will allow preventing the forgetfulness of carrying out daily activities. As a first attempt, the current proposal consists of using a photo frame to provide these reminders. The developed prototype, using mobile devices, has been evaluated applying case study research. The results showed that the proposed idea was well received by the participants. Moreover, the participants suggested that other older adults could use our proposal to receive reminders easily and ubiquitously trying to prevent them from forgetting what they should/need/must do.","author":[{"dropping-particle":"","family":"Erazo","given":"Orlando","non-dropping-particle":"","parse-names":false,"suffix":""},{"dropping-particle":"","family":"Santana","given":"R.","non-dropping-particle":"","parse-names":false,"suffix":""},{"dropping-particle":"","family":"Guerrero-Ulloa","given":"Gleiston","non-dropping-particle":"","parse-names":false,"suffix":""}],"container-title":"4th IEEE Ecuador Technical Chapters Meeting","id":"ITEM-1","issue":"72","issued":{"date-parts":[["2019","1"]]},"number-of-pages":"34-38","title":"A Ubiquitous Photo Frame To Provide Reminders To Older Adults","type":"report","volume":"16"},"uris":["http://www.mendeley.com/documents/?uuid=52dc819b-2aa2-3770-992c-06b95d64caef"]},{"id":"ITEM-2","itemData":{"DOI":"10.1007/978-3-030-42520-3_35","ISBN":"9783030425197","ISSN":"18650937","abstract":"Over the years, people tend to fail to recall different activities of everyday life, especially those that are performed less frequently. Forgetting a medical appointment, a family member’s birthday, or to take a medicine, is a common problem for many older adults. Although Information and Communication Technologies provide several options to help older adults remember activities like these, many of them could feel discouraged by not being able to properly use these tools and take full advantage of them. In other cases, elderly people may feel intimidated and even refuse to interact with technological devices. For these reasons, this paper proposes the use of a conventional object, which can be found in any home, to help older adults remember certain activities. Specifically, an ordinary chair has been selected to be employed as a device to provide the necessary reminders. The reminders implemented in the designed prototype are provided by audio, lights and vibrations, things that users do not notice at first sight the presence of technology in the chair. This prototype was evaluated through a user study with the collaboration of older adults. The results of the evaluation were positive, which concludes that the proposal has a favorable reception. Thus, this proposal could provide an important contribution to the major goal of helping to improve the quality of life of the elderly population.","author":[{"dropping-particle":"","family":"Erazo","given":"Orlando","non-dropping-particle":"","parse-names":false,"suffix":""},{"dropping-particle":"","family":"Guerrero-Ulloa","given":"Gleiston","non-dropping-particle":"","parse-names":false,"suffix":""},{"dropping-particle":"","family":"Guzmán","given":"Dayana","non-dropping-particle":"","parse-names":false,"suffix":""},{"dropping-particle":"","family":"Cáceres","given":"Carlo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-2","issued":{"date-parts":[["2020","12","3"]]},"page":"439-448","publisher":"Springer","publisher-place":"Quito","title":"From a Common Chair to a Device that Issues Reminders to Seniors","type":"paper-conference","volume":"1194 CCIS"},"uris":["http://www.mendeley.com/documents/?uuid=729f4fcd-74d4-37a6-9c06-c39a57a484bc"]}],"mendeley":{"formattedCitation":"[22], [41]","plainTextFormattedCitation":"[22], [41]","previouslyFormattedCitation":"[22], [41]"},"properties":{"noteIndex":0},"schema":"https://github.com/citation-style-language/schema/raw/master/csl-citation.json"}</w:instrText>
      </w:r>
      <w:r>
        <w:rPr>
          <w:lang w:val="es-US"/>
        </w:rPr>
        <w:fldChar w:fldCharType="separate"/>
      </w:r>
      <w:r w:rsidR="001535A4" w:rsidRPr="001535A4">
        <w:rPr>
          <w:noProof/>
          <w:lang w:val="es-US"/>
        </w:rPr>
        <w:t>[22], [41]</w:t>
      </w:r>
      <w:r>
        <w:rPr>
          <w:lang w:val="es-US"/>
        </w:rPr>
        <w:fldChar w:fldCharType="end"/>
      </w:r>
      <w:r w:rsidRPr="004E7EA5">
        <w:rPr>
          <w:lang w:val="es-US"/>
        </w:rPr>
        <w:t xml:space="preserve"> es únicamente de emitir recordatorios sin especificidad.</w:t>
      </w:r>
    </w:p>
    <w:p w:rsidR="00E34AD7" w:rsidRDefault="00E34AD7" w:rsidP="00E34AD7">
      <w:pPr>
        <w:rPr>
          <w:lang w:val="es-US"/>
        </w:rPr>
      </w:pPr>
      <w:r w:rsidRPr="004E7EA5">
        <w:rPr>
          <w:lang w:val="es-US"/>
        </w:rPr>
        <w:t xml:space="preserve">Los problemas de pérdida de memoria agravan el estilo de vida de las personas especialmente cuando se trata de consumir sus medicamentos a tiempo, de manera constante y de manera correcta. Se han desarrollado IoTS motivados específicamente a resolver este problema. </w:t>
      </w:r>
      <w:r>
        <w:rPr>
          <w:lang w:val="es-US"/>
        </w:rPr>
        <w:t xml:space="preserve">En </w:t>
      </w:r>
      <w:r>
        <w:rPr>
          <w:lang w:val="es-US"/>
        </w:rPr>
        <w:fldChar w:fldCharType="begin" w:fldLock="1"/>
      </w:r>
      <w:r w:rsidR="00CF0E4E">
        <w:rPr>
          <w:lang w:val="es-US"/>
        </w:rPr>
        <w:instrText>ADDIN CSL_CITATION {"citationItems":[{"id":"ITEM-1","itemData":{"DOI":"10.1016/j.future.2013.09.026","ISSN":"0167739X","abstract":"A wide range of specific health issues affects the elderly, but one particularly significant issue in geriatric healthcare is non-adherence to medication regimens, particularly among elderly patients living alone. To address this problem, a range of electronic pillbox devices has been developed. Although these may offer a partial solution to this problem by ameliorating the issue of failing memory, it is important to have a full picture of medication adherence that includes other aspects besides forgetfulness. This article proposes an empathetic u-pillbox system that aims to overcome the shortcomings of existing systems in ensuring adherence to a medication regime and makes an effort to design a holistic elderly healthcare framework by supporting additional functionalities like providing personalized services to the elderly based on an awareness of their individual situations by placing emphases on understanding of the elderly and provision of humanistic care. This system consists of three main processes: data acquisition of the elderly situation and medicine taking state; data analysis and elderly model enhancement; and provision of empathetic services to the elderly, in which cyber-I, human model, data cycle for the spiral quality of model enhancement, knowledge fusion towards wisdom for providing smart services are our critical concepts and techniques. This article will describe the system by going through three scenarios concerning the elderly using and interacting with the proposed u-pillbox system. Although this system is designated for geriatric healthcare, it has a potential extension to general health monitoring and care at home. Moreover, there are many potential applications in clinic or hospital medication care systems. We believe the proposed framework to be a promising approach to one of the great social challenges facing societies in the 21st century. © 2013 Elsevier B.V. All rights reserved.","author":[{"dropping-particle":"","family":"Huang","given":"Runhe","non-dropping-particle":"","parse-names":false,"suffix":""},{"dropping-particle":"","family":"Zhao","given":"Xin","non-dropping-particle":"","parse-names":false,"suffix":""},{"dropping-particle":"","family":"Ma","given":"Jianhua","non-dropping-particle":"","parse-names":false,"suffix":""}],"container-title":"Future Generation Computer Systems","id":"ITEM-1","issued":{"date-parts":[["2014"]]},"note":"Special Section: Innovative Methods and Algorithms for Advanced Data-Intensive Computing Special Section: Semantics, Intelligent processing and services for big data Special Section: Advances in Data-Intensive Modelling and Simulation Special Section: Hybrid Intelligence for Growing Internet and its Applications","page":"404-416","title":"The contours of a human individual model based empathetic u-pillbox system for humanistic geriatric healthcare","type":"article-journal","volume":"37"},"uris":["http://www.mendeley.com/documents/?uuid=6fdc94a9-5693-4913-a1bc-80d607d29255"]}],"mendeley":{"formattedCitation":"[23]","plainTextFormattedCitation":"[23]","previouslyFormattedCitation":"[23]"},"properties":{"noteIndex":0},"schema":"https://github.com/citation-style-language/schema/raw/master/csl-citation.json"}</w:instrText>
      </w:r>
      <w:r>
        <w:rPr>
          <w:lang w:val="es-US"/>
        </w:rPr>
        <w:fldChar w:fldCharType="separate"/>
      </w:r>
      <w:r w:rsidR="004079BA" w:rsidRPr="004079BA">
        <w:rPr>
          <w:noProof/>
          <w:lang w:val="es-US"/>
        </w:rPr>
        <w:t>[23]</w:t>
      </w:r>
      <w:r>
        <w:rPr>
          <w:lang w:val="es-US"/>
        </w:rPr>
        <w:fldChar w:fldCharType="end"/>
      </w:r>
      <w:r>
        <w:rPr>
          <w:lang w:val="es-US"/>
        </w:rPr>
        <w:t>, presentan una comparación de algunos de los pastilleros existentes en la que concluyen que pocos de ellos tienen conexión a internet, y ellos no tienen interacción con el usuario. Además de estos sistemas de dispensación de medicamentos, se han analizado algunos otros.</w:t>
      </w:r>
    </w:p>
    <w:p w:rsidR="00507F02" w:rsidRPr="005F1B09" w:rsidRDefault="004B5765" w:rsidP="001A008F">
      <w:r>
        <w:rPr>
          <w:lang w:val="es-US"/>
        </w:rPr>
        <w:t xml:space="preserve">En </w:t>
      </w:r>
      <w:r>
        <w:rPr>
          <w:lang w:val="es-US"/>
        </w:rPr>
        <w:fldChar w:fldCharType="begin" w:fldLock="1"/>
      </w:r>
      <w:r w:rsidR="00CF0E4E">
        <w:rPr>
          <w:lang w:val="es-US"/>
        </w:rPr>
        <w:instrText>ADDIN CSL_CITATION {"citationItems":[{"id":"ITEM-1","itemData":{"DOI":"10.1109/ICACCAF.2018.8776734","ISBN":"9781538671672","ISSN":"2642-7354","abstract":"This paper discusses in detail a proposed IoT-Based Smart Medicine Reminder Device that will be designed for the elderly based on the issues faced by the elderly. The paper explains the background of the study and the main aim is to ensure that the IoT-Based Smart Medicine Reminder Device will be solving problems faced by the elderly. The issues that have been identified are targeted very much to the elderly and are aimed to solve the issues faced by the elderly on a daily basis, especially with the consumption of medicine. The paper will also explore the similar implemented devices/systems to identify strengths and weaknesses of other relevant devices/systems so that a better device can be developed. The main algorithm, architecture and the implementation language of the study are elaborated. Strengths, weaknesses, opportunities, and threats of the IoT-Based Smart Medicine Reminder Device are explained. Lastly, the paper will then conclude with the challenges identified, recommendations, limitations and further studies.","author":[{"dropping-particle":"","family":"Kumar","given":"Shawn Benedict","non-dropping-particle":"","parse-names":false,"suffix":""},{"dropping-particle":"","family":"Goh","given":"Wei Wei","non-dropping-particle":"","parse-names":false,"suffix":""},{"dropping-particle":"","family":"Balakrishnan","given":"Sumathi","non-dropping-particle":"","parse-names":false,"suffix":""}],"container-title":"Proceedings - 2018 4th International Conference on Advances in Computing, Communication and Automation, ICACCA 2018","id":"ITEM-1","issued":{"date-parts":[["2018","10"]]},"page":"1-6","title":"Smart Medicine Reminder Device For The Elderly","type":"paper-conference"},"uris":["http://www.mendeley.com/documents/?uuid=760827ef-8f31-43ce-a277-dd1a59ada89d"]},{"id":"ITEM-2","itemData":{"DOI":"10.1109/ICSSIT.2018.8748601","ISBN":"9781538658734","abstract":"Health related problems are becoming the major issue in today's world , every other person seems to be undergoing more than one problem irrespective of the age , either that problem be related to heart or brain.Forgetting things has become the most common human error nowadays and such carelessness seen in the case of taking medicines might lead to results which are catastrophic and has direct impact onto the health of an individual.Thus this papers describes how with the help of smart dispensers an individual be able to take his medicines without any external human assistance.The proposed dispenser abridged the gap between technology and medical field , as it has been seen that technology is more developing in other arena over the area of medicine.","author":[{"dropping-particle":"","family":"Jabeena","given":"A.","non-dropping-particle":"","parse-names":false,"suffix":""},{"dropping-particle":"","family":"Kumar","given":"Shivam","non-dropping-particle":"","parse-names":false,"suffix":""}],"container-title":"Proceedings of the International Conference on Smart Systems and Inventive Technology, ICSSIT 2018","id":"ITEM-2","issued":{"date-parts":[["2018"]]},"page":"410-414","title":"Smart medicine dispenser","type":"paper-conference"},"uris":["http://www.mendeley.com/documents/?uuid=194d545e-e55d-480d-b7b4-385de2e8e1b6"]},{"id":"ITEM-3","itemData":{"DOI":"10.1109/ICCCNT45670.2019.8944886","ISBN":"9781538659069","abstract":"With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2019","id":"ITEM-3","issued":{"date-parts":[["2019"]]},"page":"1-5","title":"IoMT Based Pill Dispensing System","type":"paper-conference"},"uris":["http://www.mendeley.com/documents/?uuid=2880de85-c772-4cb8-939c-d5d86fa5ff56"]},{"id":"ITEM-4","itemData":{"DOI":"10.35940/ijeat.E1012.0785S319","ISSN":"22498958","abstract":"Medication requirements and health issues have been on the rise in the last decade and to cater to this numerous technologies have been introduced to the health sector. Internet of Medical Things (IoMT) has been on the rise and providing medical care to the much needed through services, smart medical devices that not only provides an enhanced platform to the doctor but also to the patients to maintain better healthcare levels. This paper addresses the implementation of a multilayered architecture for a health monitoring kit incorporated with sensors and alert mechanism to activate a pill dispenser. The sensor data is relayed to a personalized android application and care has been taken to make sure that the patient receives the medicine on time and in the required dosage.","author":[{"dropping-particle":"","family":"Arora","given":"Kartik","non-dropping-particle":"","parse-names":false,"suffix":""},{"dropping-particle":"","family":"Singh","given":"Sanjay Kumar","non-dropping-particle":"","parse-names":false,"suffix":""}],"container-title":"International Journal of Engineering and Advanced Technology","id":"ITEM-4","issue":"5 Special Issue 3","issued":{"date-parts":[["2019"]]},"page":"42-46","title":"IoT Based Portable Medical Kit","type":"article-journal","volume":"8"},"uris":["http://www.mendeley.com/documents/?uuid=1827eb40-25b7-33f3-8052-9c4089c1fa30"]},{"id":"ITEM-5","itemData":{"DOI":"10.1109/ViTECoN.2019.8899719","ISBN":"9781538693537","abstract":"IoT is the progression of ultra-automation technology. The maintenance should be less and it performs as very high immense level and it connects the all device by using the internet. Its new and progressive elements bring ultra-changes in the dispatch of stocks, goods, and services, and the civil, economic, and political impact of those changes are unique identifiers with an ability to alteration of data without interaction of human to human, human to computer. This project works on helping people for taking medicines in time without any human interaction. A Dispenser will deliver the medicines according to the schedule given by the cloud app or mobile appalling with these medicines we need to provide a glass of water for every consignment. An alert system which in place will give a person to alarm after dispensing medicine and water, then it will be noted down the timings when a person has consumed his or her medicine.","author":[{"dropping-particle":"","family":"Kartheek","given":"K.","non-dropping-particle":"","parse-names":false,"suffix":""},{"dropping-particle":"","family":"Saddam Hussain","given":"S. K.","non-dropping-particle":"","parse-names":false,"suffix":""}],"container-title":"Proceedings - International Conference on Vision Towards Emerging Trends in Communication and Networking, ViTECoN 2019","id":"ITEM-5","issued":{"date-parts":[["2019"]]},"page":"1-3","title":"Medical Dispense System Using IoT","type":"paper-conference"},"uris":["http://www.mendeley.com/documents/?uuid=1bb59b22-d39b-471b-80f8-903e158870fb"]},{"id":"ITEM-6","itemData":{"DOI":"10.1109/ICACCE.2018.8441709","ISBN":"9781538644850","abstract":"In this paper we present a proof-of-concept for the solution of a problem of Adverse Drug Reactions (ADRs) due to human error. ADRs due to carelessness or human mistakes is very common in elder people or in people who are administered with multiple prescriptions for the day, but they face difficulty in tracking their medications over time. This paper deals with the development of a Smart Medicine Dispenser to manage the very real problem of patients confusing the dosage and timing of their medications, particularly vulnerable patients or patients on numerous medications. We have devised a device named SMART MEDICINE DISPENSER (SMD) which will contain all the prescribed doses for a fortnight or a month and will dispense them at accurate timings. This device will monitor the patient's medication habits and will also reduce the risk of overdose or taking the wrong medication. We have used the basic yet brilliant concept of electromagnetism in our design with compare to exiting product, and the components used are also easily available making SMD very inexpensive as compared to the current solutions in the market.","author":[{"dropping-particle":"","family":"Pandey","given":"Purnendu Shekhar","non-dropping-particle":"","parse-names":false,"suffix":""},{"dropping-particle":"","family":"Raghuwanshi","given":"Sanjeev Kumar","non-dropping-particle":"","parse-names":false,"suffix":""},{"dropping-particle":"","family":"Tomar","given":"Geetam Singh","non-dropping-particle":"","parse-names":false,"suffix":""}],"container-title":"Proceedings on 2018 International Conference on Advances in Computing and Communication Engineering, ICACCE 2018","id":"ITEM-6","issued":{"date-parts":[["2018"]]},"page":"413-418","title":"The real time hardware of Smart Medicine Dispenser to Reduce the Adverse Drugs Reactions","type":"paper-conference"},"uris":["http://www.mendeley.com/documents/?uuid=5ae4c4c6-760f-43e8-83fb-8b9d644ba29d"]},{"id":"ITEM-7","itemData":{"DOI":"10.1145/3283458.3283470","ISBN":"9781450365581","abstract":"We propose to create a system that, by exploiting the possibilities provided by the Internet of Things (IoT), offers a cheap and affordable solution to prevent and control health problems of people, especially elderly, living in rural villages, where assessing good health facilities is a major concern. The system consists of a heterogeneous combination of apps and Arduino-based devices that connect patients and healthcare service providers remotely located. An important feature from the interaction point of view is that the system is easily configurable by non-technical people, e.g., caregivers.","author":[{"dropping-particle":"","family":"Aneke","given":"Joseph","non-dropping-particle":"","parse-names":false,"suffix":""},{"dropping-particle":"","family":"Ardito","given":"Carmelo","non-dropping-particle":"","parse-names":false,"suffix":""},{"dropping-particle":"","family":"Caivano","given":"Danilo","non-dropping-particle":"","parse-names":false,"suffix":""},{"dropping-particle":"","family":"Colizzi","given":"Lucio","non-dropping-particle":"","parse-names":false,"suffix":""},{"dropping-particle":"","family":"Costabile","given":"Maria Francesca","non-dropping-particle":"","parse-names":false,"suffix":""},{"dropping-particle":"","family":"Verardi","given":"Loredana","non-dropping-particle":"","parse-names":false,"suffix":""}],"collection-title":"AfriCHI ’18","container-title":"ACM International Conference Proceeding Series","id":"ITEM-7","issued":{"date-parts":[["2018"]]},"page":"184-187","publisher":"Association for Computing Machinery","publisher-place":"New York, NY, USA","title":"A Low-cost Flexible IoT System Supporting Elderly's Healthcare in Rural Villages","type":"paper-conference"},"uris":["http://www.mendeley.com/documents/?uuid=81d29c7f-abb3-4a60-adb5-9a4015f8f451"]},{"id":"ITEM-8","itemData":{"DOI":"10.1109/ISS1.2019.8907996","ISBN":"9781538677995","abstract":"Now a day's, most of the people are encountered with some health-related problems and they need regular medications. From a survey, about 65% of people forget to take their medicines at right time. To avoid the medication non-adherence, a system has been proposed using an IOT Platform, sensors and with the medical box. An IMB model with wireless connectivity (WiFi module) helps patients and doctors to be in closer communication. The model which has been developed has an intelligent medical setup that alerts the patients to take their medications at the right time. At the same time, the Doctor can check the patient's health condition using the sensors remotely. The sensors used will continuously monitor the patient's health. If there is any variation then the doctor varies the number of pills to be taken. In case if the patient forgets to take the pills even after the alert, then the information of skipped dosages will be available in the server. The doctor can remotely update the medication details in the IOT server and timely updates about medicines are available to patients. This project is claimed to be the best solution for intimating the patient to take medicines regularly and continuous monitoring of the patient's health.","author":[{"dropping-particle":"","family":"Jaipriya","given":"S.","non-dropping-particle":"","parse-names":false,"suffix":""},{"dropping-particle":"","family":"Aishwarya","given":"R.","non-dropping-particle":"","parse-names":false,"suffix":""},{"dropping-particle":"","family":"Akash","given":"N. B.","non-dropping-particle":"","parse-names":false,"suffix":""},{"dropping-particle":"","family":"Jeyadevi","given":"A. P.","non-dropping-particle":"","parse-names":false,"suffix":""}],"container-title":"Proceedings of the International Conference on Intelligent Sustainable Systems, ICISS 2019","id":"ITEM-8","issued":{"date-parts":[["2019","2"]]},"page":"565-569","title":"An intelligent medical box remotely controlled by doctor","type":"paper-conference"},"uris":["http://www.mendeley.com/documents/?uuid=bf98becd-95f8-474f-a13f-7cb3d86b34dd"]},{"id":"ITEM-9","itemData":{"DOI":"10.1109/i-smac47947.2019.9032709","abstract":"The concept of the Internet of Things (IoT) integrated with embedded system and new technologies in the healthcare sector has opened a new era. The natural decrease in physical condition of senior citizens with aging prompts and expansion in frequencies of different diseases, for that reason they need to take medicine on time to improve their health conditions. In this research work we are focusing on the circumstances of senior citizens, we have proposed an IoT enabled smart medicine box equipped with camera for scanning the prescription. After the system scans the prescription through camera, a number of preprocessing techniques are applied on the prescription for better extraction of information. Following that, we applied Maximally Stable Extremal Regions (MSER). Later, string manipulation is done on the extracted text and relevant information is uploaded in the database. Afterwards, our medicine box uses the information to notify the patient using buzzer and shows the medication information on the LCD display. A patient has to verify his identity using fingerprint to take the medicine. Finally, the medicine box dispenses specific medicines and updates the consumption time in the database. Our system will also notify the patient if the dispenser is getting low on medicine using the display by showing message.","author":[{"dropping-particle":"","family":"Rumi","given":"Roisul Islam","non-dropping-particle":"","parse-names":false,"suffix":""},{"dropping-particle":"","family":"Pavel","given":"Monirul Islam","non-dropping-particle":"","parse-names":false,"suffix":""},{"dropping-particle":"","family":"Islam","given":"Ekhwan","non-dropping-particle":"","parse-names":false,"suffix":""},{"dropping-particle":"","family":"Shakir","given":"Mohsinul Bari","non-dropping-particle":"","parse-names":false,"suffix":""},{"dropping-particle":"","family":"Hossain","given":"Mohammad Amzad","non-dropping-particle":"","parse-names":false,"suffix":""}],"container-title":"2019 Third International conference on I-SMAC (IoT in Social, Mobile, Analytics and Cloud) (I-SMAC)","id":"ITEM-9","issued":{"date-parts":[["2020"]]},"page":"134-138","title":"IoT Enabled Prescription Reading Smart Medicine Dispenser Implementing Maximally Stable Extremal Regions and OCR","type":"paper-conference"},"uris":["http://www.mendeley.com/documents/?uuid=777b1d28-74c8-437c-9369-ff366fac403e"]}],"mendeley":{"formattedCitation":"[24], [26], [31]–[36], [42]","plainTextFormattedCitation":"[24], [26], [31]–[36], [42]","previouslyFormattedCitation":"[24], [26], [31]–[36], [42]"},"properties":{"noteIndex":0},"schema":"https://github.com/citation-style-language/schema/raw/master/csl-citation.json"}</w:instrText>
      </w:r>
      <w:r>
        <w:rPr>
          <w:lang w:val="es-US"/>
        </w:rPr>
        <w:fldChar w:fldCharType="separate"/>
      </w:r>
      <w:r w:rsidR="004079BA" w:rsidRPr="004079BA">
        <w:rPr>
          <w:noProof/>
          <w:lang w:val="es-US"/>
        </w:rPr>
        <w:t>[24], [26], [31]–[36], [42]</w:t>
      </w:r>
      <w:r>
        <w:rPr>
          <w:lang w:val="es-US"/>
        </w:rPr>
        <w:fldChar w:fldCharType="end"/>
      </w:r>
      <w:r w:rsidR="00E57C51">
        <w:rPr>
          <w:lang w:val="es-US"/>
        </w:rPr>
        <w:t xml:space="preserve"> proponen </w:t>
      </w:r>
      <w:r w:rsidRPr="005435F6">
        <w:rPr>
          <w:lang w:val="es-US"/>
        </w:rPr>
        <w:t>dispensador</w:t>
      </w:r>
      <w:r w:rsidR="00E57C51">
        <w:rPr>
          <w:lang w:val="es-US"/>
        </w:rPr>
        <w:t>es de medicinas.</w:t>
      </w:r>
      <w:r w:rsidR="002E3543">
        <w:rPr>
          <w:lang w:val="es-US"/>
        </w:rPr>
        <w:t xml:space="preserve"> En </w:t>
      </w:r>
      <w:r w:rsidR="002E3543">
        <w:rPr>
          <w:lang w:val="es-US"/>
        </w:rPr>
        <w:fldChar w:fldCharType="begin" w:fldLock="1"/>
      </w:r>
      <w:r w:rsidR="007F1150">
        <w:rPr>
          <w:lang w:val="es-US"/>
        </w:rPr>
        <w:instrText>ADDIN CSL_CITATION {"citationItems":[{"id":"ITEM-1","itemData":{"DOI":"10.1109/ICETIETR.2018.8529030","ISBN":"9781538657447","abstract":"Central to most aspects of medicine from primary care to specialized treatments, prescription drugs have become a major component of health systems worldwide. Owing to their psychoactive effects, these drugs are often taken in ways not intended by the doctor or by someone other than the person for whom it had been prescribed. patients often forget to take their prescribed medications or consume it out of the schedule recommended by the doctor. There are also instances of teenagers stealing drugs such as opiates, CNS depressants and stimulants from their friends and family. Our goal for this project is to build a system around prescription drugs that helps authenticate a patient's access of such medication based on their identity and prescribed schedule, and also facilitates the pharmacist or doctor to monitor this consumption.","author":[{"dropping-particle":"","family":"Nijiya Jabin Najeeb","given":"P. K.","non-dropping-particle":"","parse-names":false,"suffix":""},{"dropping-particle":"","family":"Rimna","given":"Aysha","non-dropping-particle":"","parse-names":false,"suffix":""},{"dropping-particle":"","family":"Safa","given":"K. P.","non-dropping-particle":"","parse-names":false,"suffix":""},{"dropping-particle":"","family":"Silvana","given":"M.","non-dropping-particle":"","parse-names":false,"suffix":""},{"dropping-particle":"","family":"Adarsh","given":"T. K.","non-dropping-particle":"","parse-names":false,"suffix":""}],"container-title":"2018 International Conference on Emerging Trends and Innovations In Engineering And Technological Research, ICETIETR 2018","id":"ITEM-1","issued":{"date-parts":[["2018"]]},"page":"1-5","title":"Pill care-the smart pill box with remind, authenticate and confirmation function","type":"paper-conference"},"uris":["http://www.mendeley.com/documents/?uuid=a7b968eb-71bf-4fe0-aad8-4431cb970401"]}],"mendeley":{"formattedCitation":"[43]","plainTextFormattedCitation":"[43]","previouslyFormattedCitation":"[43]"},"properties":{"noteIndex":0},"schema":"https://github.com/citation-style-language/schema/raw/master/csl-citation.json"}</w:instrText>
      </w:r>
      <w:r w:rsidR="002E3543">
        <w:rPr>
          <w:lang w:val="es-US"/>
        </w:rPr>
        <w:fldChar w:fldCharType="separate"/>
      </w:r>
      <w:r w:rsidR="007F1150" w:rsidRPr="007F1150">
        <w:rPr>
          <w:noProof/>
          <w:lang w:val="es-US"/>
        </w:rPr>
        <w:t>[43]</w:t>
      </w:r>
      <w:r w:rsidR="002E3543">
        <w:rPr>
          <w:lang w:val="es-US"/>
        </w:rPr>
        <w:fldChar w:fldCharType="end"/>
      </w:r>
      <w:r w:rsidR="002E3543">
        <w:rPr>
          <w:lang w:val="es-US"/>
        </w:rPr>
        <w:t xml:space="preserve"> presentan un frasco inteligente que envía recordatorios para el consumo de medicamentos según horarios establecidos. </w:t>
      </w:r>
      <w:r w:rsidR="0085100E" w:rsidRPr="0085100E">
        <w:rPr>
          <w:lang w:val="es-US"/>
        </w:rPr>
        <w:t>En</w:t>
      </w:r>
      <w:r w:rsidR="0085100E">
        <w:rPr>
          <w:lang w:val="es-US"/>
        </w:rPr>
        <w:t xml:space="preserve"> </w:t>
      </w:r>
      <w:r w:rsidR="0085100E">
        <w:rPr>
          <w:lang w:val="es-US"/>
        </w:rPr>
        <w:fldChar w:fldCharType="begin" w:fldLock="1"/>
      </w:r>
      <w:r w:rsidR="00CF0E4E">
        <w:rPr>
          <w:lang w:val="es-US"/>
        </w:rPr>
        <w:instrText>ADDIN CSL_CITATION {"citationItems":[{"id":"ITEM-1","itemData":{"DOI":"10.1109/ICACCAF.2018.8776734","ISBN":"9781538671672","ISSN":"2642-7354","abstract":"This paper discusses in detail a proposed IoT-Based Smart Medicine Reminder Device that will be designed for the elderly based on the issues faced by the elderly. The paper explains the background of the study and the main aim is to ensure that the IoT-Based Smart Medicine Reminder Device will be solving problems faced by the elderly. The issues that have been identified are targeted very much to the elderly and are aimed to solve the issues faced by the elderly on a daily basis, especially with the consumption of medicine. The paper will also explore the similar implemented devices/systems to identify strengths and weaknesses of other relevant devices/systems so that a better device can be developed. The main algorithm, architecture and the implementation language of the study are elaborated. Strengths, weaknesses, opportunities, and threats of the IoT-Based Smart Medicine Reminder Device are explained. Lastly, the paper will then conclude with the challenges identified, recommendations, limitations and further studies.","author":[{"dropping-particle":"","family":"Kumar","given":"Shawn Benedict","non-dropping-particle":"","parse-names":false,"suffix":""},{"dropping-particle":"","family":"Goh","given":"Wei Wei","non-dropping-particle":"","parse-names":false,"suffix":""},{"dropping-particle":"","family":"Balakrishnan","given":"Sumathi","non-dropping-particle":"","parse-names":false,"suffix":""}],"container-title":"Proceedings - 2018 4th International Conference on Advances in Computing, Communication and Automation, ICACCA 2018","id":"ITEM-1","issued":{"date-parts":[["2018","10"]]},"page":"1-6","title":"Smart Medicine Reminder Device For The Elderly","type":"paper-conference"},"uris":["http://www.mendeley.com/documents/?uuid=760827ef-8f31-43ce-a277-dd1a59ada89d"]}],"mendeley":{"formattedCitation":"[31]","plainTextFormattedCitation":"[31]","previouslyFormattedCitation":"[31]"},"properties":{"noteIndex":0},"schema":"https://github.com/citation-style-language/schema/raw/master/csl-citation.json"}</w:instrText>
      </w:r>
      <w:r w:rsidR="0085100E">
        <w:rPr>
          <w:lang w:val="es-US"/>
        </w:rPr>
        <w:fldChar w:fldCharType="separate"/>
      </w:r>
      <w:r w:rsidR="004079BA" w:rsidRPr="004079BA">
        <w:rPr>
          <w:noProof/>
          <w:lang w:val="es-US"/>
        </w:rPr>
        <w:t>[31]</w:t>
      </w:r>
      <w:r w:rsidR="0085100E">
        <w:rPr>
          <w:lang w:val="es-US"/>
        </w:rPr>
        <w:fldChar w:fldCharType="end"/>
      </w:r>
      <w:r w:rsidR="00507F02">
        <w:rPr>
          <w:lang w:val="es-US"/>
        </w:rPr>
        <w:t xml:space="preserve">, </w:t>
      </w:r>
      <w:r w:rsidR="001A008F" w:rsidRPr="004E7EA5">
        <w:rPr>
          <w:lang w:val="es-US"/>
        </w:rPr>
        <w:fldChar w:fldCharType="begin" w:fldLock="1"/>
      </w:r>
      <w:r w:rsidR="00CF0E4E">
        <w:rPr>
          <w:lang w:val="es-US"/>
        </w:rPr>
        <w:instrText>ADDIN CSL_CITATION {"citationItems":[{"id":"ITEM-1","itemData":{"DOI":"10.1109/ICSSIT.2018.8748601","ISBN":"9781538658734","abstract":"Health related problems are becoming the major issue in today's world , every other person seems to be undergoing more than one problem irrespective of the age , either that problem be related to heart or brain.Forgetting things has become the most common human error nowadays and such carelessness seen in the case of taking medicines might lead to results which are catastrophic and has direct impact onto the health of an individual.Thus this papers describes how with the help of smart dispensers an individual be able to take his medicines without any external human assistance.The proposed dispenser abridged the gap between technology and medical field , as it has been seen that technology is more developing in other arena over the area of medicine.","author":[{"dropping-particle":"","family":"Jabeena","given":"A.","non-dropping-particle":"","parse-names":false,"suffix":""},{"dropping-particle":"","family":"Kumar","given":"Shivam","non-dropping-particle":"","parse-names":false,"suffix":""}],"container-title":"Proceedings of the International Conference on Smart Systems and Inventive Technology, ICSSIT 2018","id":"ITEM-1","issued":{"date-parts":[["2018"]]},"page":"410-414","title":"Smart medicine dispenser","type":"paper-conference"},"uris":["http://www.mendeley.com/documents/?uuid=194d545e-e55d-480d-b7b4-385de2e8e1b6"]}],"mendeley":{"formattedCitation":"[32]","plainTextFormattedCitation":"[32]","previouslyFormattedCitation":"[32]"},"properties":{"noteIndex":0},"schema":"https://github.com/citation-style-language/schema/raw/master/csl-citation.json"}</w:instrText>
      </w:r>
      <w:r w:rsidR="001A008F" w:rsidRPr="004E7EA5">
        <w:rPr>
          <w:lang w:val="es-US"/>
        </w:rPr>
        <w:fldChar w:fldCharType="separate"/>
      </w:r>
      <w:r w:rsidR="004079BA" w:rsidRPr="004079BA">
        <w:rPr>
          <w:noProof/>
          <w:lang w:val="es-US"/>
        </w:rPr>
        <w:t>[32]</w:t>
      </w:r>
      <w:r w:rsidR="001A008F" w:rsidRPr="004E7EA5">
        <w:rPr>
          <w:lang w:val="es-US"/>
        </w:rPr>
        <w:fldChar w:fldCharType="end"/>
      </w:r>
      <w:r w:rsidR="008A516E" w:rsidRPr="0085100E">
        <w:rPr>
          <w:lang w:val="es-US"/>
        </w:rPr>
        <w:t xml:space="preserve">, </w:t>
      </w:r>
      <w:r w:rsidR="001A008F">
        <w:rPr>
          <w:lang w:val="es-US"/>
        </w:rPr>
        <w:fldChar w:fldCharType="begin" w:fldLock="1"/>
      </w:r>
      <w:r w:rsidR="00CF0E4E">
        <w:rPr>
          <w:lang w:val="es-US"/>
        </w:rPr>
        <w:instrText>ADDIN CSL_CITATION {"citationItems":[{"id":"ITEM-1","itemData":{"DOI":"10.1109/ViTECoN.2019.8899719","ISBN":"9781538693537","abstract":"IoT is the progression of ultra-automation technology. The maintenance should be less and it performs as very high immense level and it connects the all device by using the internet. Its new and progressive elements bring ultra-changes in the dispatch of stocks, goods, and services, and the civil, economic, and political impact of those changes are unique identifiers with an ability to alteration of data without interaction of human to human, human to computer. This project works on helping people for taking medicines in time without any human interaction. A Dispenser will deliver the medicines according to the schedule given by the cloud app or mobile appalling with these medicines we need to provide a glass of water for every consignment. An alert system which in place will give a person to alarm after dispensing medicine and water, then it will be noted down the timings when a person has consumed his or her medicine.","author":[{"dropping-particle":"","family":"Kartheek","given":"K.","non-dropping-particle":"","parse-names":false,"suffix":""},{"dropping-particle":"","family":"Saddam Hussain","given":"S. K.","non-dropping-particle":"","parse-names":false,"suffix":""}],"container-title":"Proceedings - International Conference on Vision Towards Emerging Trends in Communication and Networking, ViTECoN 2019","id":"ITEM-1","issued":{"date-parts":[["2019"]]},"page":"1-3","title":"Medical Dispense System Using IoT","type":"paper-conference"},"uris":["http://www.mendeley.com/documents/?uuid=1bb59b22-d39b-471b-80f8-903e158870fb"]}],"mendeley":{"formattedCitation":"[35]","plainTextFormattedCitation":"[35]","previouslyFormattedCitation":"[35]"},"properties":{"noteIndex":0},"schema":"https://github.com/citation-style-language/schema/raw/master/csl-citation.json"}</w:instrText>
      </w:r>
      <w:r w:rsidR="001A008F">
        <w:rPr>
          <w:lang w:val="es-US"/>
        </w:rPr>
        <w:fldChar w:fldCharType="separate"/>
      </w:r>
      <w:r w:rsidR="004079BA" w:rsidRPr="004079BA">
        <w:rPr>
          <w:noProof/>
          <w:lang w:val="es-US"/>
        </w:rPr>
        <w:t>[35]</w:t>
      </w:r>
      <w:r w:rsidR="001A008F">
        <w:rPr>
          <w:lang w:val="es-US"/>
        </w:rPr>
        <w:fldChar w:fldCharType="end"/>
      </w:r>
      <w:r w:rsidR="002E3543">
        <w:rPr>
          <w:lang w:val="es-US"/>
        </w:rPr>
        <w:t xml:space="preserve"> y</w:t>
      </w:r>
      <w:r w:rsidR="008A516E" w:rsidRPr="0085100E">
        <w:rPr>
          <w:lang w:val="es-US"/>
        </w:rPr>
        <w:t xml:space="preserve"> </w:t>
      </w:r>
      <w:r w:rsidR="008A516E">
        <w:rPr>
          <w:lang w:val="es-US"/>
        </w:rPr>
        <w:fldChar w:fldCharType="begin" w:fldLock="1"/>
      </w:r>
      <w:r w:rsidR="00CF0E4E">
        <w:rPr>
          <w:lang w:val="es-US"/>
        </w:rPr>
        <w:instrText>ADDIN CSL_CITATION {"citationItems":[{"id":"ITEM-1","itemData":{"DOI":"10.1145/3283458.3283470","ISBN":"9781450365581","abstract":"We propose to create a system that, by exploiting the possibilities provided by the Internet of Things (IoT), offers a cheap and affordable solution to prevent and control health problems of people, especially elderly, living in rural villages, where assessing good health facilities is a major concern. The system consists of a heterogeneous combination of apps and Arduino-based devices that connect patients and healthcare service providers remotely located. An important feature from the interaction point of view is that the system is easily configurable by non-technical people, e.g., caregivers.","author":[{"dropping-particle":"","family":"Aneke","given":"Joseph","non-dropping-particle":"","parse-names":false,"suffix":""},{"dropping-particle":"","family":"Ardito","given":"Carmelo","non-dropping-particle":"","parse-names":false,"suffix":""},{"dropping-particle":"","family":"Caivano","given":"Danilo","non-dropping-particle":"","parse-names":false,"suffix":""},{"dropping-particle":"","family":"Colizzi","given":"Lucio","non-dropping-particle":"","parse-names":false,"suffix":""},{"dropping-particle":"","family":"Costabile","given":"Maria Francesca","non-dropping-particle":"","parse-names":false,"suffix":""},{"dropping-particle":"","family":"Verardi","given":"Loredana","non-dropping-particle":"","parse-names":false,"suffix":""}],"collection-title":"AfriCHI ’18","container-title":"ACM International Conference Proceeding Series","id":"ITEM-1","issued":{"date-parts":[["2018"]]},"page":"184-187","publisher":"Association for Computing Machinery","publisher-place":"New York, NY, USA","title":"A Low-cost Flexible IoT System Supporting Elderly's Healthcare in Rural Villages","type":"paper-conference"},"uris":["http://www.mendeley.com/documents/?uuid=81d29c7f-abb3-4a60-adb5-9a4015f8f451"]}],"mendeley":{"formattedCitation":"[26]","plainTextFormattedCitation":"[26]","previouslyFormattedCitation":"[26]"},"properties":{"noteIndex":0},"schema":"https://github.com/citation-style-language/schema/raw/master/csl-citation.json"}</w:instrText>
      </w:r>
      <w:r w:rsidR="008A516E">
        <w:rPr>
          <w:lang w:val="es-US"/>
        </w:rPr>
        <w:fldChar w:fldCharType="separate"/>
      </w:r>
      <w:r w:rsidR="004079BA" w:rsidRPr="004079BA">
        <w:rPr>
          <w:noProof/>
          <w:lang w:val="es-US"/>
        </w:rPr>
        <w:t>[26]</w:t>
      </w:r>
      <w:r w:rsidR="008A516E">
        <w:rPr>
          <w:lang w:val="es-US"/>
        </w:rPr>
        <w:fldChar w:fldCharType="end"/>
      </w:r>
      <w:r w:rsidR="001A008F" w:rsidRPr="0085100E">
        <w:rPr>
          <w:lang w:val="es-US"/>
        </w:rPr>
        <w:t>, presentan un sistema que consiste en un dispensador de medicamentos que envía notificaciones al paciente</w:t>
      </w:r>
      <w:r w:rsidR="00A61DC6">
        <w:rPr>
          <w:lang w:val="es-US"/>
        </w:rPr>
        <w:t xml:space="preserve">. En </w:t>
      </w:r>
      <w:r w:rsidR="00A61DC6">
        <w:rPr>
          <w:lang w:val="es-US"/>
        </w:rPr>
        <w:fldChar w:fldCharType="begin" w:fldLock="1"/>
      </w:r>
      <w:r w:rsidR="00CF0E4E">
        <w:rPr>
          <w:lang w:val="es-US"/>
        </w:rPr>
        <w:instrText>ADDIN CSL_CITATION {"citationItems":[{"id":"ITEM-1","itemData":{"DOI":"10.1109/ICACCAF.2018.8776734","ISBN":"9781538671672","ISSN":"2642-7354","abstract":"This paper discusses in detail a proposed IoT-Based Smart Medicine Reminder Device that will be designed for the elderly based on the issues faced by the elderly. The paper explains the background of the study and the main aim is to ensure that the IoT-Based Smart Medicine Reminder Device will be solving problems faced by the elderly. The issues that have been identified are targeted very much to the elderly and are aimed to solve the issues faced by the elderly on a daily basis, especially with the consumption of medicine. The paper will also explore the similar implemented devices/systems to identify strengths and weaknesses of other relevant devices/systems so that a better device can be developed. The main algorithm, architecture and the implementation language of the study are elaborated. Strengths, weaknesses, opportunities, and threats of the IoT-Based Smart Medicine Reminder Device are explained. Lastly, the paper will then conclude with the challenges identified, recommendations, limitations and further studies.","author":[{"dropping-particle":"","family":"Kumar","given":"Shawn Benedict","non-dropping-particle":"","parse-names":false,"suffix":""},{"dropping-particle":"","family":"Goh","given":"Wei Wei","non-dropping-particle":"","parse-names":false,"suffix":""},{"dropping-particle":"","family":"Balakrishnan","given":"Sumathi","non-dropping-particle":"","parse-names":false,"suffix":""}],"container-title":"Proceedings - 2018 4th International Conference on Advances in Computing, Communication and Automation, ICACCA 2018","id":"ITEM-1","issued":{"date-parts":[["2018","10"]]},"page":"1-6","title":"Smart Medicine Reminder Device For The Elderly","type":"paper-conference"},"uris":["http://www.mendeley.com/documents/?uuid=760827ef-8f31-43ce-a277-dd1a59ada89d"]}],"mendeley":{"formattedCitation":"[31]","plainTextFormattedCitation":"[31]","previouslyFormattedCitation":"[31]"},"properties":{"noteIndex":0},"schema":"https://github.com/citation-style-language/schema/raw/master/csl-citation.json"}</w:instrText>
      </w:r>
      <w:r w:rsidR="00A61DC6">
        <w:rPr>
          <w:lang w:val="es-US"/>
        </w:rPr>
        <w:fldChar w:fldCharType="separate"/>
      </w:r>
      <w:r w:rsidR="004079BA" w:rsidRPr="004079BA">
        <w:rPr>
          <w:noProof/>
          <w:lang w:val="es-US"/>
        </w:rPr>
        <w:t>[31]</w:t>
      </w:r>
      <w:r w:rsidR="00A61DC6">
        <w:rPr>
          <w:lang w:val="es-US"/>
        </w:rPr>
        <w:fldChar w:fldCharType="end"/>
      </w:r>
      <w:r w:rsidR="00A61DC6" w:rsidRPr="004E7EA5">
        <w:rPr>
          <w:lang w:val="es-US"/>
        </w:rPr>
        <w:t xml:space="preserve"> </w:t>
      </w:r>
      <w:r w:rsidR="00A61DC6">
        <w:rPr>
          <w:lang w:val="es-US"/>
        </w:rPr>
        <w:t xml:space="preserve">las notificaciones se muestran en el smartphone del anciano. En </w:t>
      </w:r>
      <w:r w:rsidR="00A61DC6" w:rsidRPr="004E7EA5">
        <w:rPr>
          <w:lang w:val="es-US"/>
        </w:rPr>
        <w:fldChar w:fldCharType="begin" w:fldLock="1"/>
      </w:r>
      <w:r w:rsidR="00CF0E4E">
        <w:rPr>
          <w:lang w:val="es-US"/>
        </w:rPr>
        <w:instrText>ADDIN CSL_CITATION {"citationItems":[{"id":"ITEM-1","itemData":{"DOI":"10.1109/ICSSIT.2018.8748601","ISBN":"9781538658734","abstract":"Health related problems are becoming the major issue in today's world , every other person seems to be undergoing more than one problem irrespective of the age , either that problem be related to heart or brain.Forgetting things has become the most common human error nowadays and such carelessness seen in the case of taking medicines might lead to results which are catastrophic and has direct impact onto the health of an individual.Thus this papers describes how with the help of smart dispensers an individual be able to take his medicines without any external human assistance.The proposed dispenser abridged the gap between technology and medical field , as it has been seen that technology is more developing in other arena over the area of medicine.","author":[{"dropping-particle":"","family":"Jabeena","given":"A.","non-dropping-particle":"","parse-names":false,"suffix":""},{"dropping-particle":"","family":"Kumar","given":"Shivam","non-dropping-particle":"","parse-names":false,"suffix":""}],"container-title":"Proceedings of the International Conference on Smart Systems and Inventive Technology, ICSSIT 2018","id":"ITEM-1","issued":{"date-parts":[["2018"]]},"page":"410-414","title":"Smart medicine dispenser","type":"paper-conference"},"uris":["http://www.mendeley.com/documents/?uuid=194d545e-e55d-480d-b7b4-385de2e8e1b6"]}],"mendeley":{"formattedCitation":"[32]","plainTextFormattedCitation":"[32]","previouslyFormattedCitation":"[32]"},"properties":{"noteIndex":0},"schema":"https://github.com/citation-style-language/schema/raw/master/csl-citation.json"}</w:instrText>
      </w:r>
      <w:r w:rsidR="00A61DC6" w:rsidRPr="004E7EA5">
        <w:rPr>
          <w:lang w:val="es-US"/>
        </w:rPr>
        <w:fldChar w:fldCharType="separate"/>
      </w:r>
      <w:r w:rsidR="004079BA" w:rsidRPr="004079BA">
        <w:rPr>
          <w:noProof/>
          <w:lang w:val="es-US"/>
        </w:rPr>
        <w:t>[32]</w:t>
      </w:r>
      <w:r w:rsidR="00A61DC6" w:rsidRPr="004E7EA5">
        <w:rPr>
          <w:lang w:val="es-US"/>
        </w:rPr>
        <w:fldChar w:fldCharType="end"/>
      </w:r>
      <w:r w:rsidR="00A61DC6" w:rsidRPr="0085100E">
        <w:rPr>
          <w:lang w:val="es-US"/>
        </w:rPr>
        <w:t xml:space="preserve">, </w:t>
      </w:r>
      <w:r w:rsidR="00A61DC6">
        <w:rPr>
          <w:lang w:val="es-US"/>
        </w:rPr>
        <w:fldChar w:fldCharType="begin" w:fldLock="1"/>
      </w:r>
      <w:r w:rsidR="00CF0E4E">
        <w:rPr>
          <w:lang w:val="es-US"/>
        </w:rPr>
        <w:instrText>ADDIN CSL_CITATION {"citationItems":[{"id":"ITEM-1","itemData":{"DOI":"10.1109/ViTECoN.2019.8899719","ISBN":"9781538693537","abstract":"IoT is the progression of ultra-automation technology. The maintenance should be less and it performs as very high immense level and it connects the all device by using the internet. Its new and progressive elements bring ultra-changes in the dispatch of stocks, goods, and services, and the civil, economic, and political impact of those changes are unique identifiers with an ability to alteration of data without interaction of human to human, human to computer. This project works on helping people for taking medicines in time without any human interaction. A Dispenser will deliver the medicines according to the schedule given by the cloud app or mobile appalling with these medicines we need to provide a glass of water for every consignment. An alert system which in place will give a person to alarm after dispensing medicine and water, then it will be noted down the timings when a person has consumed his or her medicine.","author":[{"dropping-particle":"","family":"Kartheek","given":"K.","non-dropping-particle":"","parse-names":false,"suffix":""},{"dropping-particle":"","family":"Saddam Hussain","given":"S. K.","non-dropping-particle":"","parse-names":false,"suffix":""}],"container-title":"Proceedings - International Conference on Vision Towards Emerging Trends in Communication and Networking, ViTECoN 2019","id":"ITEM-1","issued":{"date-parts":[["2019"]]},"page":"1-3","title":"Medical Dispense System Using IoT","type":"paper-conference"},"uris":["http://www.mendeley.com/documents/?uuid=1bb59b22-d39b-471b-80f8-903e158870fb"]}],"mendeley":{"formattedCitation":"[35]","plainTextFormattedCitation":"[35]","previouslyFormattedCitation":"[35]"},"properties":{"noteIndex":0},"schema":"https://github.com/citation-style-language/schema/raw/master/csl-citation.json"}</w:instrText>
      </w:r>
      <w:r w:rsidR="00A61DC6">
        <w:rPr>
          <w:lang w:val="es-US"/>
        </w:rPr>
        <w:fldChar w:fldCharType="separate"/>
      </w:r>
      <w:r w:rsidR="004079BA" w:rsidRPr="004079BA">
        <w:rPr>
          <w:noProof/>
          <w:lang w:val="es-US"/>
        </w:rPr>
        <w:t>[35]</w:t>
      </w:r>
      <w:r w:rsidR="00A61DC6">
        <w:rPr>
          <w:lang w:val="es-US"/>
        </w:rPr>
        <w:fldChar w:fldCharType="end"/>
      </w:r>
      <w:r w:rsidR="00A61DC6">
        <w:rPr>
          <w:lang w:val="es-US"/>
        </w:rPr>
        <w:t xml:space="preserve">, </w:t>
      </w:r>
      <w:r w:rsidR="00A61DC6" w:rsidRPr="0085100E">
        <w:rPr>
          <w:lang w:val="es-US"/>
        </w:rPr>
        <w:t xml:space="preserve"> </w:t>
      </w:r>
      <w:r w:rsidR="00A61DC6">
        <w:rPr>
          <w:lang w:val="es-US"/>
        </w:rPr>
        <w:fldChar w:fldCharType="begin" w:fldLock="1"/>
      </w:r>
      <w:r w:rsidR="00CF0E4E">
        <w:rPr>
          <w:lang w:val="es-US"/>
        </w:rPr>
        <w:instrText>ADDIN CSL_CITATION {"citationItems":[{"id":"ITEM-1","itemData":{"DOI":"10.1109/ICACCE.2018.8441709","ISBN":"9781538644850","abstract":"In this paper we present a proof-of-concept for the solution of a problem of Adverse Drug Reactions (ADRs) due to human error. ADRs due to carelessness or human mistakes is very common in elder people or in people who are administered with multiple prescriptions for the day, but they face difficulty in tracking their medications over time. This paper deals with the development of a Smart Medicine Dispenser to manage the very real problem of patients confusing the dosage and timing of their medications, particularly vulnerable patients or patients on numerous medications. We have devised a device named SMART MEDICINE DISPENSER (SMD) which will contain all the prescribed doses for a fortnight or a month and will dispense them at accurate timings. This device will monitor the patient's medication habits and will also reduce the risk of overdose or taking the wrong medication. We have used the basic yet brilliant concept of electromagnetism in our design with compare to exiting product, and the components used are also easily available making SMD very inexpensive as compared to the current solutions in the market.","author":[{"dropping-particle":"","family":"Pandey","given":"Purnendu Shekhar","non-dropping-particle":"","parse-names":false,"suffix":""},{"dropping-particle":"","family":"Raghuwanshi","given":"Sanjeev Kumar","non-dropping-particle":"","parse-names":false,"suffix":""},{"dropping-particle":"","family":"Tomar","given":"Geetam Singh","non-dropping-particle":"","parse-names":false,"suffix":""}],"container-title":"Proceedings on 2018 International Conference on Advances in Computing and Communication Engineering, ICACCE 2018","id":"ITEM-1","issued":{"date-parts":[["2018"]]},"page":"413-418","title":"The real time hardware of Smart Medicine Dispenser to Reduce the Adverse Drugs Reactions","type":"paper-conference"},"uris":["http://www.mendeley.com/documents/?uuid=5ae4c4c6-760f-43e8-83fb-8b9d644ba29d"]}],"mendeley":{"formattedCitation":"[36]","plainTextFormattedCitation":"[36]","previouslyFormattedCitation":"[36]"},"properties":{"noteIndex":0},"schema":"https://github.com/citation-style-language/schema/raw/master/csl-citation.json"}</w:instrText>
      </w:r>
      <w:r w:rsidR="00A61DC6">
        <w:rPr>
          <w:lang w:val="es-US"/>
        </w:rPr>
        <w:fldChar w:fldCharType="separate"/>
      </w:r>
      <w:r w:rsidR="004079BA" w:rsidRPr="004079BA">
        <w:rPr>
          <w:noProof/>
          <w:lang w:val="es-US"/>
        </w:rPr>
        <w:t>[36]</w:t>
      </w:r>
      <w:r w:rsidR="00A61DC6">
        <w:rPr>
          <w:lang w:val="es-US"/>
        </w:rPr>
        <w:fldChar w:fldCharType="end"/>
      </w:r>
      <w:r w:rsidR="00A61DC6">
        <w:rPr>
          <w:lang w:val="es-US"/>
        </w:rPr>
        <w:t>,</w:t>
      </w:r>
      <w:r w:rsidR="00A61DC6" w:rsidRPr="0085100E">
        <w:rPr>
          <w:lang w:val="es-US"/>
        </w:rPr>
        <w:t xml:space="preserve"> </w:t>
      </w:r>
      <w:r w:rsidR="00A61DC6">
        <w:rPr>
          <w:lang w:val="es-US"/>
        </w:rPr>
        <w:fldChar w:fldCharType="begin" w:fldLock="1"/>
      </w:r>
      <w:r w:rsidR="00CF0E4E">
        <w:rPr>
          <w:lang w:val="es-US"/>
        </w:rPr>
        <w:instrText>ADDIN CSL_CITATION {"citationItems":[{"id":"ITEM-1","itemData":{"DOI":"10.1145/3283458.3283470","ISBN":"9781450365581","abstract":"We propose to create a system that, by exploiting the possibilities provided by the Internet of Things (IoT), offers a cheap and affordable solution to prevent and control health problems of people, especially elderly, living in rural villages, where assessing good health facilities is a major concern. The system consists of a heterogeneous combination of apps and Arduino-based devices that connect patients and healthcare service providers remotely located. An important feature from the interaction point of view is that the system is easily configurable by non-technical people, e.g., caregivers.","author":[{"dropping-particle":"","family":"Aneke","given":"Joseph","non-dropping-particle":"","parse-names":false,"suffix":""},{"dropping-particle":"","family":"Ardito","given":"Carmelo","non-dropping-particle":"","parse-names":false,"suffix":""},{"dropping-particle":"","family":"Caivano","given":"Danilo","non-dropping-particle":"","parse-names":false,"suffix":""},{"dropping-particle":"","family":"Colizzi","given":"Lucio","non-dropping-particle":"","parse-names":false,"suffix":""},{"dropping-particle":"","family":"Costabile","given":"Maria Francesca","non-dropping-particle":"","parse-names":false,"suffix":""},{"dropping-particle":"","family":"Verardi","given":"Loredana","non-dropping-particle":"","parse-names":false,"suffix":""}],"collection-title":"AfriCHI ’18","container-title":"ACM International Conference Proceeding Series","id":"ITEM-1","issued":{"date-parts":[["2018"]]},"page":"184-187","publisher":"Association for Computing Machinery","publisher-place":"New York, NY, USA","title":"A Low-cost Flexible IoT System Supporting Elderly's Healthcare in Rural Villages","type":"paper-conference"},"uris":["http://www.mendeley.com/documents/?uuid=81d29c7f-abb3-4a60-adb5-9a4015f8f451"]}],"mendeley":{"formattedCitation":"[26]","plainTextFormattedCitation":"[26]","previouslyFormattedCitation":"[26]"},"properties":{"noteIndex":0},"schema":"https://github.com/citation-style-language/schema/raw/master/csl-citation.json"}</w:instrText>
      </w:r>
      <w:r w:rsidR="00A61DC6">
        <w:rPr>
          <w:lang w:val="es-US"/>
        </w:rPr>
        <w:fldChar w:fldCharType="separate"/>
      </w:r>
      <w:r w:rsidR="004079BA" w:rsidRPr="004079BA">
        <w:rPr>
          <w:noProof/>
          <w:lang w:val="es-US"/>
        </w:rPr>
        <w:t>[26]</w:t>
      </w:r>
      <w:r w:rsidR="00A61DC6">
        <w:rPr>
          <w:lang w:val="es-US"/>
        </w:rPr>
        <w:fldChar w:fldCharType="end"/>
      </w:r>
      <w:r w:rsidR="00A61DC6" w:rsidRPr="00A61DC6">
        <w:rPr>
          <w:lang w:val="es-US"/>
        </w:rPr>
        <w:t xml:space="preserve"> </w:t>
      </w:r>
      <w:r w:rsidR="00A61DC6">
        <w:rPr>
          <w:lang w:val="es-US"/>
        </w:rPr>
        <w:t xml:space="preserve">y </w:t>
      </w:r>
      <w:r w:rsidR="00A61DC6">
        <w:rPr>
          <w:lang w:val="es-US"/>
        </w:rPr>
        <w:fldChar w:fldCharType="begin" w:fldLock="1"/>
      </w:r>
      <w:r w:rsidR="00CF0E4E">
        <w:rPr>
          <w:lang w:val="es-US"/>
        </w:rPr>
        <w:instrText>ADDIN CSL_CITATION {"citationItems":[{"id":"ITEM-1","itemData":{"DOI":"10.1109/ISS1.2019.8907996","ISBN":"9781538677995","abstract":"Now a day's, most of the people are encountered with some health-related problems and they need regular medications. From a survey, about 65% of people forget to take their medicines at right time. To avoid the medication non-adherence, a system has been proposed using an IOT Platform, sensors and with the medical box. An IMB model with wireless connectivity (WiFi module) helps patients and doctors to be in closer communication. The model which has been developed has an intelligent medical setup that alerts the patients to take their medications at the right time. At the same time, the Doctor can check the patient's health condition using the sensors remotely. The sensors used will continuously monitor the patient's health. If there is any variation then the doctor varies the number of pills to be taken. In case if the patient forgets to take the pills even after the alert, then the information of skipped dosages will be available in the server. The doctor can remotely update the medication details in the IOT server and timely updates about medicines are available to patients. This project is claimed to be the best solution for intimating the patient to take medicines regularly and continuous monitoring of the patient's health.","author":[{"dropping-particle":"","family":"Jaipriya","given":"S.","non-dropping-particle":"","parse-names":false,"suffix":""},{"dropping-particle":"","family":"Aishwarya","given":"R.","non-dropping-particle":"","parse-names":false,"suffix":""},{"dropping-particle":"","family":"Akash","given":"N. B.","non-dropping-particle":"","parse-names":false,"suffix":""},{"dropping-particle":"","family":"Jeyadevi","given":"A. P.","non-dropping-particle":"","parse-names":false,"suffix":""}],"container-title":"Proceedings of the International Conference on Intelligent Sustainable Systems, ICISS 2019","id":"ITEM-1","issued":{"date-parts":[["2019","2"]]},"page":"565-569","title":"An intelligent medical box remotely controlled by doctor","type":"paper-conference"},"uris":["http://www.mendeley.com/documents/?uuid=bf98becd-95f8-474f-a13f-7cb3d86b34dd"]}],"mendeley":{"formattedCitation":"[24]","plainTextFormattedCitation":"[24]","previouslyFormattedCitation":"[24]"},"properties":{"noteIndex":0},"schema":"https://github.com/citation-style-language/schema/raw/master/csl-citation.json"}</w:instrText>
      </w:r>
      <w:r w:rsidR="00A61DC6">
        <w:rPr>
          <w:lang w:val="es-US"/>
        </w:rPr>
        <w:fldChar w:fldCharType="separate"/>
      </w:r>
      <w:r w:rsidR="004079BA" w:rsidRPr="004079BA">
        <w:rPr>
          <w:noProof/>
          <w:lang w:val="es-US"/>
        </w:rPr>
        <w:t>[24]</w:t>
      </w:r>
      <w:r w:rsidR="00A61DC6">
        <w:rPr>
          <w:lang w:val="es-US"/>
        </w:rPr>
        <w:fldChar w:fldCharType="end"/>
      </w:r>
      <w:r w:rsidR="00A61DC6">
        <w:rPr>
          <w:lang w:val="es-US"/>
        </w:rPr>
        <w:t xml:space="preserve"> las notificaciones se hacen en el ambiente (dispensador), </w:t>
      </w:r>
      <w:r w:rsidR="001A008F" w:rsidRPr="0085100E">
        <w:rPr>
          <w:lang w:val="es-US"/>
        </w:rPr>
        <w:t>por medio de sonido</w:t>
      </w:r>
      <w:r w:rsidR="003155A4" w:rsidRPr="0085100E">
        <w:rPr>
          <w:lang w:val="es-US"/>
        </w:rPr>
        <w:t xml:space="preserve"> </w:t>
      </w:r>
      <w:r w:rsidR="00507F02">
        <w:rPr>
          <w:lang w:val="es-US"/>
        </w:rPr>
        <w:fldChar w:fldCharType="begin" w:fldLock="1"/>
      </w:r>
      <w:r w:rsidR="00CF0E4E">
        <w:rPr>
          <w:lang w:val="es-US"/>
        </w:rPr>
        <w:instrText>ADDIN CSL_CITATION {"citationItems":[{"id":"ITEM-1","itemData":{"DOI":"10.1109/ICACCAF.2018.8776734","ISBN":"9781538671672","ISSN":"2642-7354","abstract":"This paper discusses in detail a proposed IoT-Based Smart Medicine Reminder Device that will be designed for the elderly based on the issues faced by the elderly. The paper explains the background of the study and the main aim is to ensure that the IoT-Based Smart Medicine Reminder Device will be solving problems faced by the elderly. The issues that have been identified are targeted very much to the elderly and are aimed to solve the issues faced by the elderly on a daily basis, especially with the consumption of medicine. The paper will also explore the similar implemented devices/systems to identify strengths and weaknesses of other relevant devices/systems so that a better device can be developed. The main algorithm, architecture and the implementation language of the study are elaborated. Strengths, weaknesses, opportunities, and threats of the IoT-Based Smart Medicine Reminder Device are explained. Lastly, the paper will then conclude with the challenges identified, recommendations, limitations and further studies.","author":[{"dropping-particle":"","family":"Kumar","given":"Shawn Benedict","non-dropping-particle":"","parse-names":false,"suffix":""},{"dropping-particle":"","family":"Goh","given":"Wei Wei","non-dropping-particle":"","parse-names":false,"suffix":""},{"dropping-particle":"","family":"Balakrishnan","given":"Sumathi","non-dropping-particle":"","parse-names":false,"suffix":""}],"container-title":"Proceedings - 2018 4th International Conference on Advances in Computing, Communication and Automation, ICACCA 2018","id":"ITEM-1","issued":{"date-parts":[["2018","10"]]},"page":"1-6","title":"Smart Medicine Reminder Device For The Elderly","type":"paper-conference"},"uris":["http://www.mendeley.com/documents/?uuid=760827ef-8f31-43ce-a277-dd1a59ada89d"]}],"mendeley":{"formattedCitation":"[31]","plainTextFormattedCitation":"[31]","previouslyFormattedCitation":"[31]"},"properties":{"noteIndex":0},"schema":"https://github.com/citation-style-language/schema/raw/master/csl-citation.json"}</w:instrText>
      </w:r>
      <w:r w:rsidR="00507F02">
        <w:rPr>
          <w:lang w:val="es-US"/>
        </w:rPr>
        <w:fldChar w:fldCharType="separate"/>
      </w:r>
      <w:r w:rsidR="004079BA" w:rsidRPr="004079BA">
        <w:rPr>
          <w:noProof/>
          <w:lang w:val="es-US"/>
        </w:rPr>
        <w:t>[31]</w:t>
      </w:r>
      <w:r w:rsidR="00507F02">
        <w:rPr>
          <w:lang w:val="es-US"/>
        </w:rPr>
        <w:fldChar w:fldCharType="end"/>
      </w:r>
      <w:r w:rsidR="00A61DC6">
        <w:rPr>
          <w:lang w:val="es-US"/>
        </w:rPr>
        <w:t xml:space="preserve">, </w:t>
      </w:r>
      <w:r w:rsidR="003155A4" w:rsidRPr="004E7EA5">
        <w:rPr>
          <w:lang w:val="es-US"/>
        </w:rPr>
        <w:fldChar w:fldCharType="begin" w:fldLock="1"/>
      </w:r>
      <w:r w:rsidR="00CF0E4E">
        <w:rPr>
          <w:lang w:val="es-US"/>
        </w:rPr>
        <w:instrText>ADDIN CSL_CITATION {"citationItems":[{"id":"ITEM-1","itemData":{"DOI":"10.1109/ICSSIT.2018.8748601","ISBN":"9781538658734","abstract":"Health related problems are becoming the major issue in today's world , every other person seems to be undergoing more than one problem irrespective of the age , either that problem be related to heart or brain.Forgetting things has become the most common human error nowadays and such carelessness seen in the case of taking medicines might lead to results which are catastrophic and has direct impact onto the health of an individual.Thus this papers describes how with the help of smart dispensers an individual be able to take his medicines without any external human assistance.The proposed dispenser abridged the gap between technology and medical field , as it has been seen that technology is more developing in other arena over the area of medicine.","author":[{"dropping-particle":"","family":"Jabeena","given":"A.","non-dropping-particle":"","parse-names":false,"suffix":""},{"dropping-particle":"","family":"Kumar","given":"Shivam","non-dropping-particle":"","parse-names":false,"suffix":""}],"container-title":"Proceedings of the International Conference on Smart Systems and Inventive Technology, ICSSIT 2018","id":"ITEM-1","issued":{"date-parts":[["2018"]]},"page":"410-414","title":"Smart medicine dispenser","type":"paper-conference"},"uris":["http://www.mendeley.com/documents/?uuid=194d545e-e55d-480d-b7b4-385de2e8e1b6"]}],"mendeley":{"formattedCitation":"[32]","plainTextFormattedCitation":"[32]","previouslyFormattedCitation":"[32]"},"properties":{"noteIndex":0},"schema":"https://github.com/citation-style-language/schema/raw/master/csl-citation.json"}</w:instrText>
      </w:r>
      <w:r w:rsidR="003155A4" w:rsidRPr="004E7EA5">
        <w:rPr>
          <w:lang w:val="es-US"/>
        </w:rPr>
        <w:fldChar w:fldCharType="separate"/>
      </w:r>
      <w:r w:rsidR="004079BA" w:rsidRPr="004079BA">
        <w:rPr>
          <w:noProof/>
          <w:lang w:val="es-US"/>
        </w:rPr>
        <w:t>[32]</w:t>
      </w:r>
      <w:r w:rsidR="003155A4" w:rsidRPr="004E7EA5">
        <w:rPr>
          <w:lang w:val="es-US"/>
        </w:rPr>
        <w:fldChar w:fldCharType="end"/>
      </w:r>
      <w:r w:rsidR="00A61DC6">
        <w:rPr>
          <w:lang w:val="es-US"/>
        </w:rPr>
        <w:t xml:space="preserve"> y </w:t>
      </w:r>
      <w:r w:rsidR="00A61DC6">
        <w:rPr>
          <w:lang w:val="es-US"/>
        </w:rPr>
        <w:fldChar w:fldCharType="begin" w:fldLock="1"/>
      </w:r>
      <w:r w:rsidR="007F1150">
        <w:rPr>
          <w:lang w:val="es-US"/>
        </w:rPr>
        <w:instrText>ADDIN CSL_CITATION {"citationItems":[{"id":"ITEM-1","itemData":{"DOI":"10.1109/i-smac47947.2019.9032709","abstract":"The concept of the Internet of Things (IoT) integrated with embedded system and new technologies in the healthcare sector has opened a new era. The natural decrease in physical condition of senior citizens with aging prompts and expansion in frequencies of different diseases, for that reason they need to take medicine on time to improve their health conditions. In this research work we are focusing on the circumstances of senior citizens, we have proposed an IoT enabled smart medicine box equipped with camera for scanning the prescription. After the system scans the prescription through camera, a number of preprocessing techniques are applied on the prescription for better extraction of information. Following that, we applied Maximally Stable Extremal Regions (MSER). Later, string manipulation is done on the extracted text and relevant information is uploaded in the database. Afterwards, our medicine box uses the information to notify the patient using buzzer and shows the medication information on the LCD display. A patient has to verify his identity using fingerprint to take the medicine. Finally, the medicine box dispenses specific medicines and updates the consumption time in the database. Our system will also notify the patient if the dispenser is getting low on medicine using the display by showing message.","author":[{"dropping-particle":"","family":"Rumi","given":"Roisul Islam","non-dropping-particle":"","parse-names":false,"suffix":""},{"dropping-particle":"","family":"Pavel","given":"Monirul Islam","non-dropping-particle":"","parse-names":false,"suffix":""},{"dropping-particle":"","family":"Islam","given":"Ekhwan","non-dropping-particle":"","parse-names":false,"suffix":""},{"dropping-particle":"","family":"Shakir","given":"Mohsinul Bari","non-dropping-particle":"","parse-names":false,"suffix":""},{"dropping-particle":"","family":"Hossain","given":"Mohammad Amzad","non-dropping-particle":"","parse-names":false,"suffix":""}],"container-title":"2019 Third International conference on I-SMAC (IoT in Social, Mobile, Analytics and Cloud) (I-SMAC)","id":"ITEM-1","issued":{"date-parts":[["2020"]]},"page":"134-138","title":"IoT Enabled Prescription Reading Smart Medicine Dispenser Implementing Maximally Stable Extremal Regions and OCR","type":"paper-conference"},"uris":["http://www.mendeley.com/documents/?uuid=777b1d28-74c8-437c-9369-ff366fac403e"]}],"mendeley":{"formattedCitation":"[42]","plainTextFormattedCitation":"[42]","previouslyFormattedCitation":"[42]"},"properties":{"noteIndex":0},"schema":"https://github.com/citation-style-language/schema/raw/master/csl-citation.json"}</w:instrText>
      </w:r>
      <w:r w:rsidR="00A61DC6">
        <w:rPr>
          <w:lang w:val="es-US"/>
        </w:rPr>
        <w:fldChar w:fldCharType="separate"/>
      </w:r>
      <w:r w:rsidR="007F1150" w:rsidRPr="007F1150">
        <w:rPr>
          <w:noProof/>
          <w:lang w:val="es-US"/>
        </w:rPr>
        <w:t>[42]</w:t>
      </w:r>
      <w:r w:rsidR="00A61DC6">
        <w:rPr>
          <w:lang w:val="es-US"/>
        </w:rPr>
        <w:fldChar w:fldCharType="end"/>
      </w:r>
      <w:r w:rsidR="0040313C">
        <w:rPr>
          <w:lang w:val="es-US"/>
        </w:rPr>
        <w:t>,</w:t>
      </w:r>
      <w:r w:rsidR="001A008F" w:rsidRPr="004E7EA5">
        <w:rPr>
          <w:lang w:val="es-US"/>
        </w:rPr>
        <w:t xml:space="preserve"> luces </w:t>
      </w:r>
      <w:r w:rsidR="003155A4">
        <w:rPr>
          <w:lang w:val="es-US"/>
        </w:rPr>
        <w:fldChar w:fldCharType="begin" w:fldLock="1"/>
      </w:r>
      <w:r w:rsidR="00CF0E4E">
        <w:rPr>
          <w:lang w:val="es-US"/>
        </w:rPr>
        <w:instrText>ADDIN CSL_CITATION {"citationItems":[{"id":"ITEM-1","itemData":{"DOI":"10.1109/ViTECoN.2019.8899719","ISBN":"9781538693537","abstract":"IoT is the progression of ultra-automation technology. The maintenance should be less and it performs as very high immense level and it connects the all device by using the internet. Its new and progressive elements bring ultra-changes in the dispatch of stocks, goods, and services, and the civil, economic, and political impact of those changes are unique identifiers with an ability to alteration of data without interaction of human to human, human to computer. This project works on helping people for taking medicines in time without any human interaction. A Dispenser will deliver the medicines according to the schedule given by the cloud app or mobile appalling with these medicines we need to provide a glass of water for every consignment. An alert system which in place will give a person to alarm after dispensing medicine and water, then it will be noted down the timings when a person has consumed his or her medicine.","author":[{"dropping-particle":"","family":"Kartheek","given":"K.","non-dropping-particle":"","parse-names":false,"suffix":""},{"dropping-particle":"","family":"Saddam Hussain","given":"S. K.","non-dropping-particle":"","parse-names":false,"suffix":""}],"container-title":"Proceedings - International Conference on Vision Towards Emerging Trends in Communication and Networking, ViTECoN 2019","id":"ITEM-1","issued":{"date-parts":[["2019"]]},"page":"1-3","title":"Medical Dispense System Using IoT","type":"paper-conference"},"uris":["http://www.mendeley.com/documents/?uuid=1bb59b22-d39b-471b-80f8-903e158870fb"]}],"mendeley":{"formattedCitation":"[35]","plainTextFormattedCitation":"[35]","previouslyFormattedCitation":"[35]"},"properties":{"noteIndex":0},"schema":"https://github.com/citation-style-language/schema/raw/master/csl-citation.json"}</w:instrText>
      </w:r>
      <w:r w:rsidR="003155A4">
        <w:rPr>
          <w:lang w:val="es-US"/>
        </w:rPr>
        <w:fldChar w:fldCharType="separate"/>
      </w:r>
      <w:r w:rsidR="004079BA" w:rsidRPr="004079BA">
        <w:rPr>
          <w:noProof/>
          <w:lang w:val="es-US"/>
        </w:rPr>
        <w:t>[35]</w:t>
      </w:r>
      <w:r w:rsidR="003155A4">
        <w:rPr>
          <w:lang w:val="es-US"/>
        </w:rPr>
        <w:fldChar w:fldCharType="end"/>
      </w:r>
      <w:r w:rsidR="00DA1CE4">
        <w:rPr>
          <w:lang w:val="es-US"/>
        </w:rPr>
        <w:t xml:space="preserve"> y </w:t>
      </w:r>
      <w:r w:rsidR="00DA1CE4">
        <w:rPr>
          <w:lang w:val="es-US"/>
        </w:rPr>
        <w:fldChar w:fldCharType="begin" w:fldLock="1"/>
      </w:r>
      <w:r w:rsidR="00CF0E4E">
        <w:rPr>
          <w:lang w:val="es-US"/>
        </w:rPr>
        <w:instrText>ADDIN CSL_CITATION {"citationItems":[{"id":"ITEM-1","itemData":{"DOI":"10.1145/3283458.3283470","ISBN":"9781450365581","abstract":"We propose to create a system that, by exploiting the possibilities provided by the Internet of Things (IoT), offers a cheap and affordable solution to prevent and control health problems of people, especially elderly, living in rural villages, where assessing good health facilities is a major concern. The system consists of a heterogeneous combination of apps and Arduino-based devices that connect patients and healthcare service providers remotely located. An important feature from the interaction point of view is that the system is easily configurable by non-technical people, e.g., caregivers.","author":[{"dropping-particle":"","family":"Aneke","given":"Joseph","non-dropping-particle":"","parse-names":false,"suffix":""},{"dropping-particle":"","family":"Ardito","given":"Carmelo","non-dropping-particle":"","parse-names":false,"suffix":""},{"dropping-particle":"","family":"Caivano","given":"Danilo","non-dropping-particle":"","parse-names":false,"suffix":""},{"dropping-particle":"","family":"Colizzi","given":"Lucio","non-dropping-particle":"","parse-names":false,"suffix":""},{"dropping-particle":"","family":"Costabile","given":"Maria Francesca","non-dropping-particle":"","parse-names":false,"suffix":""},{"dropping-particle":"","family":"Verardi","given":"Loredana","non-dropping-particle":"","parse-names":false,"suffix":""}],"collection-title":"AfriCHI ’18","container-title":"ACM International Conference Proceeding Series","id":"ITEM-1","issued":{"date-parts":[["2018"]]},"page":"184-187","publisher":"Association for Computing Machinery","publisher-place":"New York, NY, USA","title":"A Low-cost Flexible IoT System Supporting Elderly's Healthcare in Rural Villages","type":"paper-conference"},"uris":["http://www.mendeley.com/documents/?uuid=81d29c7f-abb3-4a60-adb5-9a4015f8f451"]}],"mendeley":{"formattedCitation":"[26]","plainTextFormattedCitation":"[26]","previouslyFormattedCitation":"[26]"},"properties":{"noteIndex":0},"schema":"https://github.com/citation-style-language/schema/raw/master/csl-citation.json"}</w:instrText>
      </w:r>
      <w:r w:rsidR="00DA1CE4">
        <w:rPr>
          <w:lang w:val="es-US"/>
        </w:rPr>
        <w:fldChar w:fldCharType="separate"/>
      </w:r>
      <w:r w:rsidR="004079BA" w:rsidRPr="004079BA">
        <w:rPr>
          <w:noProof/>
          <w:lang w:val="es-US"/>
        </w:rPr>
        <w:t>[26]</w:t>
      </w:r>
      <w:r w:rsidR="00DA1CE4">
        <w:rPr>
          <w:lang w:val="es-US"/>
        </w:rPr>
        <w:fldChar w:fldCharType="end"/>
      </w:r>
      <w:r w:rsidR="0040313C">
        <w:rPr>
          <w:lang w:val="es-US"/>
        </w:rPr>
        <w:t xml:space="preserve">, mientras que </w:t>
      </w:r>
      <w:r w:rsidR="0040313C">
        <w:rPr>
          <w:lang w:val="es-US"/>
        </w:rPr>
        <w:fldChar w:fldCharType="begin" w:fldLock="1"/>
      </w:r>
      <w:r w:rsidR="00CF0E4E">
        <w:rPr>
          <w:lang w:val="es-US"/>
        </w:rPr>
        <w:instrText>ADDIN CSL_CITATION {"citationItems":[{"id":"ITEM-1","itemData":{"DOI":"10.1109/ICACCE.2018.8441709","ISBN":"9781538644850","abstract":"In this paper we present a proof-of-concept for the solution of a problem of Adverse Drug Reactions (ADRs) due to human error. ADRs due to carelessness or human mistakes is very common in elder people or in people who are administered with multiple prescriptions for the day, but they face difficulty in tracking their medications over time. This paper deals with the development of a Smart Medicine Dispenser to manage the very real problem of patients confusing the dosage and timing of their medications, particularly vulnerable patients or patients on numerous medications. We have devised a device named SMART MEDICINE DISPENSER (SMD) which will contain all the prescribed doses for a fortnight or a month and will dispense them at accurate timings. This device will monitor the patient's medication habits and will also reduce the risk of overdose or taking the wrong medication. We have used the basic yet brilliant concept of electromagnetism in our design with compare to exiting product, and the components used are also easily available making SMD very inexpensive as compared to the current solutions in the market.","author":[{"dropping-particle":"","family":"Pandey","given":"Purnendu Shekhar","non-dropping-particle":"","parse-names":false,"suffix":""},{"dropping-particle":"","family":"Raghuwanshi","given":"Sanjeev Kumar","non-dropping-particle":"","parse-names":false,"suffix":""},{"dropping-particle":"","family":"Tomar","given":"Geetam Singh","non-dropping-particle":"","parse-names":false,"suffix":""}],"container-title":"Proceedings on 2018 International Conference on Advances in Computing and Communication Engineering, ICACCE 2018","id":"ITEM-1","issued":{"date-parts":[["2018"]]},"page":"413-418","title":"The real time hardware of Smart Medicine Dispenser to Reduce the Adverse Drugs Reactions","type":"paper-conference"},"uris":["http://www.mendeley.com/documents/?uuid=5ae4c4c6-760f-43e8-83fb-8b9d644ba29d"]}],"mendeley":{"formattedCitation":"[36]","plainTextFormattedCitation":"[36]","previouslyFormattedCitation":"[36]"},"properties":{"noteIndex":0},"schema":"https://github.com/citation-style-language/schema/raw/master/csl-citation.json"}</w:instrText>
      </w:r>
      <w:r w:rsidR="0040313C">
        <w:rPr>
          <w:lang w:val="es-US"/>
        </w:rPr>
        <w:fldChar w:fldCharType="separate"/>
      </w:r>
      <w:r w:rsidR="004079BA" w:rsidRPr="004079BA">
        <w:rPr>
          <w:noProof/>
          <w:lang w:val="es-US"/>
        </w:rPr>
        <w:t>[36]</w:t>
      </w:r>
      <w:r w:rsidR="0040313C">
        <w:rPr>
          <w:lang w:val="es-US"/>
        </w:rPr>
        <w:fldChar w:fldCharType="end"/>
      </w:r>
      <w:r w:rsidR="0040313C">
        <w:rPr>
          <w:lang w:val="es-US"/>
        </w:rPr>
        <w:t xml:space="preserve"> lo hacen de ambas maneras</w:t>
      </w:r>
      <w:r w:rsidR="002E3543">
        <w:rPr>
          <w:lang w:val="es-US"/>
        </w:rPr>
        <w:t xml:space="preserve"> al igual que </w:t>
      </w:r>
      <w:r w:rsidR="002E3543">
        <w:rPr>
          <w:lang w:val="es-US"/>
        </w:rPr>
        <w:fldChar w:fldCharType="begin" w:fldLock="1"/>
      </w:r>
      <w:r w:rsidR="007F1150">
        <w:rPr>
          <w:lang w:val="es-US"/>
        </w:rPr>
        <w:instrText>ADDIN CSL_CITATION {"citationItems":[{"id":"ITEM-1","itemData":{"DOI":"10.1109/ICETIETR.2018.8529030","ISBN":"9781538657447","abstract":"Central to most aspects of medicine from primary care to specialized treatments, prescription drugs have become a major component of health systems worldwide. Owing to their psychoactive effects, these drugs are often taken in ways not intended by the doctor or by someone other than the person for whom it had been prescribed. patients often forget to take their prescribed medications or consume it out of the schedule recommended by the doctor. There are also instances of teenagers stealing drugs such as opiates, CNS depressants and stimulants from their friends and family. Our goal for this project is to build a system around prescription drugs that helps authenticate a patient's access of such medication based on their identity and prescribed schedule, and also facilitates the pharmacist or doctor to monitor this consumption.","author":[{"dropping-particle":"","family":"Nijiya Jabin Najeeb","given":"P. K.","non-dropping-particle":"","parse-names":false,"suffix":""},{"dropping-particle":"","family":"Rimna","given":"Aysha","non-dropping-particle":"","parse-names":false,"suffix":""},{"dropping-particle":"","family":"Safa","given":"K. P.","non-dropping-particle":"","parse-names":false,"suffix":""},{"dropping-particle":"","family":"Silvana","given":"M.","non-dropping-particle":"","parse-names":false,"suffix":""},{"dropping-particle":"","family":"Adarsh","given":"T. K.","non-dropping-particle":"","parse-names":false,"suffix":""}],"container-title":"2018 International Conference on Emerging Trends and Innovations In Engineering And Technological Research, ICETIETR 2018","id":"ITEM-1","issued":{"date-parts":[["2018"]]},"page":"1-5","title":"Pill care-the smart pill box with remind, authenticate and confirmation function","type":"paper-conference"},"uris":["http://www.mendeley.com/documents/?uuid=a7b968eb-71bf-4fe0-aad8-4431cb970401"]}],"mendeley":{"formattedCitation":"[43]","plainTextFormattedCitation":"[43]","previouslyFormattedCitation":"[43]"},"properties":{"noteIndex":0},"schema":"https://github.com/citation-style-language/schema/raw/master/csl-citation.json"}</w:instrText>
      </w:r>
      <w:r w:rsidR="002E3543">
        <w:rPr>
          <w:lang w:val="es-US"/>
        </w:rPr>
        <w:fldChar w:fldCharType="separate"/>
      </w:r>
      <w:r w:rsidR="007F1150" w:rsidRPr="007F1150">
        <w:rPr>
          <w:noProof/>
          <w:lang w:val="es-US"/>
        </w:rPr>
        <w:t>[43]</w:t>
      </w:r>
      <w:r w:rsidR="002E3543">
        <w:rPr>
          <w:lang w:val="es-US"/>
        </w:rPr>
        <w:fldChar w:fldCharType="end"/>
      </w:r>
      <w:r w:rsidR="0040313C">
        <w:rPr>
          <w:lang w:val="es-US"/>
        </w:rPr>
        <w:t xml:space="preserve">, </w:t>
      </w:r>
      <w:r w:rsidR="001A008F" w:rsidRPr="004E7EA5">
        <w:rPr>
          <w:lang w:val="es-US"/>
        </w:rPr>
        <w:t>cuando es la hora de tomar las medicinas</w:t>
      </w:r>
      <w:r w:rsidR="001D3324">
        <w:rPr>
          <w:lang w:val="es-US"/>
        </w:rPr>
        <w:t>.</w:t>
      </w:r>
      <w:r w:rsidR="00A61DC6">
        <w:rPr>
          <w:lang w:val="es-US"/>
        </w:rPr>
        <w:t xml:space="preserve"> El dispensador se activa en algún momento para entregar a la persona el medicamento. </w:t>
      </w:r>
      <w:r w:rsidR="00A61DC6" w:rsidRPr="00A61DC6">
        <w:rPr>
          <w:lang w:val="es-US"/>
        </w:rPr>
        <w:t xml:space="preserve">En </w:t>
      </w:r>
      <w:r w:rsidR="00A61DC6">
        <w:rPr>
          <w:lang w:val="es-US"/>
        </w:rPr>
        <w:fldChar w:fldCharType="begin" w:fldLock="1"/>
      </w:r>
      <w:r w:rsidR="00CF0E4E">
        <w:rPr>
          <w:lang w:val="es-US"/>
        </w:rPr>
        <w:instrText>ADDIN CSL_CITATION {"citationItems":[{"id":"ITEM-1","itemData":{"DOI":"10.1109/ICACCAF.2018.8776734","ISBN":"9781538671672","ISSN":"2642-7354","abstract":"This paper discusses in detail a proposed IoT-Based Smart Medicine Reminder Device that will be designed for the elderly based on the issues faced by the elderly. The paper explains the background of the study and the main aim is to ensure that the IoT-Based Smart Medicine Reminder Device will be solving problems faced by the elderly. The issues that have been identified are targeted very much to the elderly and are aimed to solve the issues faced by the elderly on a daily basis, especially with the consumption of medicine. The paper will also explore the similar implemented devices/systems to identify strengths and weaknesses of other relevant devices/systems so that a better device can be developed. The main algorithm, architecture and the implementation language of the study are elaborated. Strengths, weaknesses, opportunities, and threats of the IoT-Based Smart Medicine Reminder Device are explained. Lastly, the paper will then conclude with the challenges identified, recommendations, limitations and further studies.","author":[{"dropping-particle":"","family":"Kumar","given":"Shawn Benedict","non-dropping-particle":"","parse-names":false,"suffix":""},{"dropping-particle":"","family":"Goh","given":"Wei Wei","non-dropping-particle":"","parse-names":false,"suffix":""},{"dropping-particle":"","family":"Balakrishnan","given":"Sumathi","non-dropping-particle":"","parse-names":false,"suffix":""}],"container-title":"Proceedings - 2018 4th International Conference on Advances in Computing, Communication and Automation, ICACCA 2018","id":"ITEM-1","issued":{"date-parts":[["2018","10"]]},"page":"1-6","title":"Smart Medicine Reminder Device For The Elderly","type":"paper-conference"},"uris":["http://www.mendeley.com/documents/?uuid=760827ef-8f31-43ce-a277-dd1a59ada89d"]}],"mendeley":{"formattedCitation":"[31]","plainTextFormattedCitation":"[31]","previouslyFormattedCitation":"[31]"},"properties":{"noteIndex":0},"schema":"https://github.com/citation-style-language/schema/raw/master/csl-citation.json"}</w:instrText>
      </w:r>
      <w:r w:rsidR="00A61DC6">
        <w:rPr>
          <w:lang w:val="es-US"/>
        </w:rPr>
        <w:fldChar w:fldCharType="separate"/>
      </w:r>
      <w:r w:rsidR="004079BA" w:rsidRPr="004079BA">
        <w:rPr>
          <w:noProof/>
          <w:lang w:val="es-US"/>
        </w:rPr>
        <w:t>[31]</w:t>
      </w:r>
      <w:r w:rsidR="00A61DC6">
        <w:rPr>
          <w:lang w:val="es-US"/>
        </w:rPr>
        <w:fldChar w:fldCharType="end"/>
      </w:r>
      <w:r w:rsidR="00A61DC6" w:rsidRPr="00A61DC6">
        <w:rPr>
          <w:lang w:val="es-US"/>
        </w:rPr>
        <w:t xml:space="preserve">, </w:t>
      </w:r>
      <w:r w:rsidR="00A61DC6">
        <w:rPr>
          <w:lang w:val="es-US"/>
        </w:rPr>
        <w:fldChar w:fldCharType="begin" w:fldLock="1"/>
      </w:r>
      <w:r w:rsidR="00CF0E4E">
        <w:rPr>
          <w:lang w:val="es-US"/>
        </w:rPr>
        <w:instrText>ADDIN CSL_CITATION {"citationItems":[{"id":"ITEM-1","itemData":{"DOI":"10.1109/ICCCNT45670.2019.8944886","ISBN":"9781538659069","abstract":"With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2019","id":"ITEM-1","issued":{"date-parts":[["2019"]]},"page":"1-5","title":"IoMT Based Pill Dispensing System","type":"paper-conference"},"uris":["http://www.mendeley.com/documents/?uuid=2880de85-c772-4cb8-939c-d5d86fa5ff56"]}],"mendeley":{"formattedCitation":"[33]","plainTextFormattedCitation":"[33]","previouslyFormattedCitation":"[33]"},"properties":{"noteIndex":0},"schema":"https://github.com/citation-style-language/schema/raw/master/csl-citation.json"}</w:instrText>
      </w:r>
      <w:r w:rsidR="00A61DC6">
        <w:rPr>
          <w:lang w:val="es-US"/>
        </w:rPr>
        <w:fldChar w:fldCharType="separate"/>
      </w:r>
      <w:r w:rsidR="004079BA" w:rsidRPr="004079BA">
        <w:rPr>
          <w:noProof/>
          <w:lang w:val="es-US"/>
        </w:rPr>
        <w:t>[33]</w:t>
      </w:r>
      <w:r w:rsidR="00A61DC6">
        <w:rPr>
          <w:lang w:val="es-US"/>
        </w:rPr>
        <w:fldChar w:fldCharType="end"/>
      </w:r>
      <w:r w:rsidR="00A61DC6" w:rsidRPr="00A61DC6">
        <w:rPr>
          <w:lang w:val="es-US"/>
        </w:rPr>
        <w:t xml:space="preserve">,  </w:t>
      </w:r>
      <w:r w:rsidR="00A61DC6">
        <w:rPr>
          <w:lang w:val="es-US"/>
        </w:rPr>
        <w:fldChar w:fldCharType="begin" w:fldLock="1"/>
      </w:r>
      <w:r w:rsidR="00CF0E4E">
        <w:rPr>
          <w:lang w:val="es-US"/>
        </w:rPr>
        <w:instrText>ADDIN CSL_CITATION {"citationItems":[{"id":"ITEM-1","itemData":{"DOI":"10.1109/ICACCE.2018.8441709","ISBN":"9781538644850","abstract":"In this paper we present a proof-of-concept for the solution of a problem of Adverse Drug Reactions (ADRs) due to human error. ADRs due to carelessness or human mistakes is very common in elder people or in people who are administered with multiple prescriptions for the day, but they face difficulty in tracking their medications over time. This paper deals with the development of a Smart Medicine Dispenser to manage the very real problem of patients confusing the dosage and timing of their medications, particularly vulnerable patients or patients on numerous medications. We have devised a device named SMART MEDICINE DISPENSER (SMD) which will contain all the prescribed doses for a fortnight or a month and will dispense them at accurate timings. This device will monitor the patient's medication habits and will also reduce the risk of overdose or taking the wrong medication. We have used the basic yet brilliant concept of electromagnetism in our design with compare to exiting product, and the components used are also easily available making SMD very inexpensive as compared to the current solutions in the market.","author":[{"dropping-particle":"","family":"Pandey","given":"Purnendu Shekhar","non-dropping-particle":"","parse-names":false,"suffix":""},{"dropping-particle":"","family":"Raghuwanshi","given":"Sanjeev Kumar","non-dropping-particle":"","parse-names":false,"suffix":""},{"dropping-particle":"","family":"Tomar","given":"Geetam Singh","non-dropping-particle":"","parse-names":false,"suffix":""}],"container-title":"Proceedings on 2018 International Conference on Advances in Computing and Communication Engineering, ICACCE 2018","id":"ITEM-1","issued":{"date-parts":[["2018"]]},"page":"413-418","title":"The real time hardware of Smart Medicine Dispenser to Reduce the Adverse Drugs Reactions","type":"paper-conference"},"uris":["http://www.mendeley.com/documents/?uuid=5ae4c4c6-760f-43e8-83fb-8b9d644ba29d"]}],"mendeley":{"formattedCitation":"[36]","plainTextFormattedCitation":"[36]","previouslyFormattedCitation":"[36]"},"properties":{"noteIndex":0},"schema":"https://github.com/citation-style-language/schema/raw/master/csl-citation.json"}</w:instrText>
      </w:r>
      <w:r w:rsidR="00A61DC6">
        <w:rPr>
          <w:lang w:val="es-US"/>
        </w:rPr>
        <w:fldChar w:fldCharType="separate"/>
      </w:r>
      <w:r w:rsidR="004079BA" w:rsidRPr="004079BA">
        <w:rPr>
          <w:noProof/>
          <w:lang w:val="es-US"/>
        </w:rPr>
        <w:t>[36]</w:t>
      </w:r>
      <w:r w:rsidR="00A61DC6">
        <w:rPr>
          <w:lang w:val="es-US"/>
        </w:rPr>
        <w:fldChar w:fldCharType="end"/>
      </w:r>
      <w:r w:rsidR="00A61DC6" w:rsidRPr="00A61DC6">
        <w:rPr>
          <w:lang w:val="es-US"/>
        </w:rPr>
        <w:t xml:space="preserve">, </w:t>
      </w:r>
      <w:r w:rsidR="00A61DC6">
        <w:rPr>
          <w:lang w:val="es-US"/>
        </w:rPr>
        <w:fldChar w:fldCharType="begin" w:fldLock="1"/>
      </w:r>
      <w:r w:rsidR="00CF0E4E">
        <w:rPr>
          <w:lang w:val="es-US"/>
        </w:rPr>
        <w:instrText>ADDIN CSL_CITATION {"citationItems":[{"id":"ITEM-1","itemData":{"DOI":"10.1145/3283458.3283470","ISBN":"9781450365581","abstract":"We propose to create a system that, by exploiting the possibilities provided by the Internet of Things (IoT), offers a cheap and affordable solution to prevent and control health problems of people, especially elderly, living in rural villages, where assessing good health facilities is a major concern. The system consists of a heterogeneous combination of apps and Arduino-based devices that connect patients and healthcare service providers remotely located. An important feature from the interaction point of view is that the system is easily configurable by non-technical people, e.g., caregivers.","author":[{"dropping-particle":"","family":"Aneke","given":"Joseph","non-dropping-particle":"","parse-names":false,"suffix":""},{"dropping-particle":"","family":"Ardito","given":"Carmelo","non-dropping-particle":"","parse-names":false,"suffix":""},{"dropping-particle":"","family":"Caivano","given":"Danilo","non-dropping-particle":"","parse-names":false,"suffix":""},{"dropping-particle":"","family":"Colizzi","given":"Lucio","non-dropping-particle":"","parse-names":false,"suffix":""},{"dropping-particle":"","family":"Costabile","given":"Maria Francesca","non-dropping-particle":"","parse-names":false,"suffix":""},{"dropping-particle":"","family":"Verardi","given":"Loredana","non-dropping-particle":"","parse-names":false,"suffix":""}],"collection-title":"AfriCHI ’18","container-title":"ACM International Conference Proceeding Series","id":"ITEM-1","issued":{"date-parts":[["2018"]]},"page":"184-187","publisher":"Association for Computing Machinery","publisher-place":"New York, NY, USA","title":"A Low-cost Flexible IoT System Supporting Elderly's Healthcare in Rural Villages","type":"paper-conference"},"uris":["http://www.mendeley.com/documents/?uuid=81d29c7f-abb3-4a60-adb5-9a4015f8f451"]}],"mendeley":{"formattedCitation":"[26]","plainTextFormattedCitation":"[26]","previouslyFormattedCitation":"[26]"},"properties":{"noteIndex":0},"schema":"https://github.com/citation-style-language/schema/raw/master/csl-citation.json"}</w:instrText>
      </w:r>
      <w:r w:rsidR="00A61DC6">
        <w:rPr>
          <w:lang w:val="es-US"/>
        </w:rPr>
        <w:fldChar w:fldCharType="separate"/>
      </w:r>
      <w:r w:rsidR="004079BA" w:rsidRPr="004079BA">
        <w:rPr>
          <w:noProof/>
          <w:lang w:val="es-US"/>
        </w:rPr>
        <w:t>[26]</w:t>
      </w:r>
      <w:r w:rsidR="00A61DC6">
        <w:rPr>
          <w:lang w:val="es-US"/>
        </w:rPr>
        <w:fldChar w:fldCharType="end"/>
      </w:r>
      <w:r w:rsidR="00117F43">
        <w:rPr>
          <w:lang w:val="es-US"/>
        </w:rPr>
        <w:t>,</w:t>
      </w:r>
      <w:r w:rsidR="00A61DC6" w:rsidRPr="00A61DC6">
        <w:rPr>
          <w:lang w:val="es-US"/>
        </w:rPr>
        <w:t xml:space="preserve"> </w:t>
      </w:r>
      <w:r w:rsidR="00A61DC6">
        <w:rPr>
          <w:lang w:val="es-US"/>
        </w:rPr>
        <w:fldChar w:fldCharType="begin" w:fldLock="1"/>
      </w:r>
      <w:r w:rsidR="00CF0E4E">
        <w:rPr>
          <w:lang w:val="es-US"/>
        </w:rPr>
        <w:instrText>ADDIN CSL_CITATION {"citationItems":[{"id":"ITEM-1","itemData":{"DOI":"10.1109/ISS1.2019.8907996","ISBN":"9781538677995","abstract":"Now a day's, most of the people are encountered with some health-related problems and they need regular medications. From a survey, about 65% of people forget to take their medicines at right time. To avoid the medication non-adherence, a system has been proposed using an IOT Platform, sensors and with the medical box. An IMB model with wireless connectivity (WiFi module) helps patients and doctors to be in closer communication. The model which has been developed has an intelligent medical setup that alerts the patients to take their medications at the right time. At the same time, the Doctor can check the patient's health condition using the sensors remotely. The sensors used will continuously monitor the patient's health. If there is any variation then the doctor varies the number of pills to be taken. In case if the patient forgets to take the pills even after the alert, then the information of skipped dosages will be available in the server. The doctor can remotely update the medication details in the IOT server and timely updates about medicines are available to patients. This project is claimed to be the best solution for intimating the patient to take medicines regularly and continuous monitoring of the patient's health.","author":[{"dropping-particle":"","family":"Jaipriya","given":"S.","non-dropping-particle":"","parse-names":false,"suffix":""},{"dropping-particle":"","family":"Aishwarya","given":"R.","non-dropping-particle":"","parse-names":false,"suffix":""},{"dropping-particle":"","family":"Akash","given":"N. B.","non-dropping-particle":"","parse-names":false,"suffix":""},{"dropping-particle":"","family":"Jeyadevi","given":"A. P.","non-dropping-particle":"","parse-names":false,"suffix":""}],"container-title":"Proceedings of the International Conference on Intelligent Sustainable Systems, ICISS 2019","id":"ITEM-1","issued":{"date-parts":[["2019","2"]]},"page":"565-569","title":"An intelligent medical box remotely controlled by doctor","type":"paper-conference"},"uris":["http://www.mendeley.com/documents/?uuid=bf98becd-95f8-474f-a13f-7cb3d86b34dd"]}],"mendeley":{"formattedCitation":"[24]","plainTextFormattedCitation":"[24]","previouslyFormattedCitation":"[24]"},"properties":{"noteIndex":0},"schema":"https://github.com/citation-style-language/schema/raw/master/csl-citation.json"}</w:instrText>
      </w:r>
      <w:r w:rsidR="00A61DC6">
        <w:rPr>
          <w:lang w:val="es-US"/>
        </w:rPr>
        <w:fldChar w:fldCharType="separate"/>
      </w:r>
      <w:r w:rsidR="004079BA" w:rsidRPr="004079BA">
        <w:rPr>
          <w:noProof/>
          <w:lang w:val="es-US"/>
        </w:rPr>
        <w:t>[24]</w:t>
      </w:r>
      <w:r w:rsidR="00A61DC6">
        <w:rPr>
          <w:lang w:val="es-US"/>
        </w:rPr>
        <w:fldChar w:fldCharType="end"/>
      </w:r>
      <w:r w:rsidR="00117F43">
        <w:rPr>
          <w:lang w:val="es-US"/>
        </w:rPr>
        <w:t xml:space="preserve"> y </w:t>
      </w:r>
      <w:r w:rsidR="00117F43">
        <w:rPr>
          <w:lang w:val="es-US"/>
        </w:rPr>
        <w:fldChar w:fldCharType="begin" w:fldLock="1"/>
      </w:r>
      <w:r w:rsidR="007F1150">
        <w:rPr>
          <w:lang w:val="es-US"/>
        </w:rPr>
        <w:instrText>ADDIN CSL_CITATION {"citationItems":[{"id":"ITEM-1","itemData":{"DOI":"10.1109/ICETIETR.2018.8529030","ISBN":"9781538657447","abstract":"Central to most aspects of medicine from primary care to specialized treatments, prescription drugs have become a major component of health systems worldwide. Owing to their psychoactive effects, these drugs are often taken in ways not intended by the doctor or by someone other than the person for whom it had been prescribed. patients often forget to take their prescribed medications or consume it out of the schedule recommended by the doctor. There are also instances of teenagers stealing drugs such as opiates, CNS depressants and stimulants from their friends and family. Our goal for this project is to build a system around prescription drugs that helps authenticate a patient's access of such medication based on their identity and prescribed schedule, and also facilitates the pharmacist or doctor to monitor this consumption.","author":[{"dropping-particle":"","family":"Nijiya Jabin Najeeb","given":"P. K.","non-dropping-particle":"","parse-names":false,"suffix":""},{"dropping-particle":"","family":"Rimna","given":"Aysha","non-dropping-particle":"","parse-names":false,"suffix":""},{"dropping-particle":"","family":"Safa","given":"K. P.","non-dropping-particle":"","parse-names":false,"suffix":""},{"dropping-particle":"","family":"Silvana","given":"M.","non-dropping-particle":"","parse-names":false,"suffix":""},{"dropping-particle":"","family":"Adarsh","given":"T. K.","non-dropping-particle":"","parse-names":false,"suffix":""}],"container-title":"2018 International Conference on Emerging Trends and Innovations In Engineering And Technological Research, ICETIETR 2018","id":"ITEM-1","issued":{"date-parts":[["2018"]]},"page":"1-5","title":"Pill care-the smart pill box with remind, authenticate and confirmation function","type":"paper-conference"},"uris":["http://www.mendeley.com/documents/?uuid=a7b968eb-71bf-4fe0-aad8-4431cb970401"]}],"mendeley":{"formattedCitation":"[43]","plainTextFormattedCitation":"[43]","previouslyFormattedCitation":"[43]"},"properties":{"noteIndex":0},"schema":"https://github.com/citation-style-language/schema/raw/master/csl-citation.json"}</w:instrText>
      </w:r>
      <w:r w:rsidR="00117F43">
        <w:rPr>
          <w:lang w:val="es-US"/>
        </w:rPr>
        <w:fldChar w:fldCharType="separate"/>
      </w:r>
      <w:r w:rsidR="007F1150" w:rsidRPr="007F1150">
        <w:rPr>
          <w:noProof/>
          <w:lang w:val="es-US"/>
        </w:rPr>
        <w:t>[43]</w:t>
      </w:r>
      <w:r w:rsidR="00117F43">
        <w:rPr>
          <w:lang w:val="es-US"/>
        </w:rPr>
        <w:fldChar w:fldCharType="end"/>
      </w:r>
      <w:r w:rsidR="00A61DC6" w:rsidRPr="00A61DC6">
        <w:rPr>
          <w:lang w:val="es-US"/>
        </w:rPr>
        <w:t xml:space="preserve"> no </w:t>
      </w:r>
      <w:r w:rsidR="00DA1CE4">
        <w:rPr>
          <w:lang w:val="es-US"/>
        </w:rPr>
        <w:t xml:space="preserve">implementan detección de personas para conocer si el </w:t>
      </w:r>
      <w:r w:rsidR="00A61DC6" w:rsidRPr="00A61DC6">
        <w:rPr>
          <w:lang w:val="es-US"/>
        </w:rPr>
        <w:t xml:space="preserve">paciente </w:t>
      </w:r>
      <w:r w:rsidR="00DA1CE4">
        <w:rPr>
          <w:lang w:val="es-US"/>
        </w:rPr>
        <w:t xml:space="preserve">está </w:t>
      </w:r>
      <w:r w:rsidR="00A61DC6" w:rsidRPr="00A61DC6">
        <w:rPr>
          <w:lang w:val="es-US"/>
        </w:rPr>
        <w:t xml:space="preserve">cerca del dispensador. </w:t>
      </w:r>
      <w:r w:rsidR="00A61DC6">
        <w:rPr>
          <w:lang w:val="es-US"/>
        </w:rPr>
        <w:t xml:space="preserve">En </w:t>
      </w:r>
      <w:r w:rsidR="00A61DC6" w:rsidRPr="004E7EA5">
        <w:rPr>
          <w:lang w:val="es-US"/>
        </w:rPr>
        <w:fldChar w:fldCharType="begin" w:fldLock="1"/>
      </w:r>
      <w:r w:rsidR="00CF0E4E">
        <w:rPr>
          <w:lang w:val="es-US"/>
        </w:rPr>
        <w:instrText>ADDIN CSL_CITATION {"citationItems":[{"id":"ITEM-1","itemData":{"DOI":"10.1109/ICSSIT.2018.8748601","ISBN":"9781538658734","abstract":"Health related problems are becoming the major issue in today's world , every other person seems to be undergoing more than one problem irrespective of the age , either that problem be related to heart or brain.Forgetting things has become the most common human error nowadays and such carelessness seen in the case of taking medicines might lead to results which are catastrophic and has direct impact onto the health of an individual.Thus this papers describes how with the help of smart dispensers an individual be able to take his medicines without any external human assistance.The proposed dispenser abridged the gap between technology and medical field , as it has been seen that technology is more developing in other arena over the area of medicine.","author":[{"dropping-particle":"","family":"Jabeena","given":"A.","non-dropping-particle":"","parse-names":false,"suffix":""},{"dropping-particle":"","family":"Kumar","given":"Shivam","non-dropping-particle":"","parse-names":false,"suffix":""}],"container-title":"Proceedings of the International Conference on Smart Systems and Inventive Technology, ICSSIT 2018","id":"ITEM-1","issued":{"date-parts":[["2018"]]},"page":"410-414","title":"Smart medicine dispenser","type":"paper-conference"},"uris":["http://www.mendeley.com/documents/?uuid=194d545e-e55d-480d-b7b4-385de2e8e1b6"]}],"mendeley":{"formattedCitation":"[32]","plainTextFormattedCitation":"[32]","previouslyFormattedCitation":"[32]"},"properties":{"noteIndex":0},"schema":"https://github.com/citation-style-language/schema/raw/master/csl-citation.json"}</w:instrText>
      </w:r>
      <w:r w:rsidR="00A61DC6" w:rsidRPr="004E7EA5">
        <w:rPr>
          <w:lang w:val="es-US"/>
        </w:rPr>
        <w:fldChar w:fldCharType="separate"/>
      </w:r>
      <w:r w:rsidR="004079BA" w:rsidRPr="004079BA">
        <w:rPr>
          <w:noProof/>
          <w:lang w:val="es-US"/>
        </w:rPr>
        <w:t>[32]</w:t>
      </w:r>
      <w:r w:rsidR="00A61DC6" w:rsidRPr="004E7EA5">
        <w:rPr>
          <w:lang w:val="es-US"/>
        </w:rPr>
        <w:fldChar w:fldCharType="end"/>
      </w:r>
      <w:r w:rsidR="00A61DC6">
        <w:rPr>
          <w:lang w:val="es-US"/>
        </w:rPr>
        <w:t xml:space="preserve"> l</w:t>
      </w:r>
      <w:r w:rsidR="00A61DC6" w:rsidRPr="004E7EA5">
        <w:rPr>
          <w:lang w:val="es-US"/>
        </w:rPr>
        <w:t xml:space="preserve">a presencia del paciente es detectada por medio de </w:t>
      </w:r>
      <w:r w:rsidR="00A61DC6">
        <w:rPr>
          <w:lang w:val="es-US"/>
        </w:rPr>
        <w:t xml:space="preserve">sensores infrarrojos, en </w:t>
      </w:r>
      <w:r w:rsidR="00A61DC6">
        <w:rPr>
          <w:lang w:val="es-US"/>
        </w:rPr>
        <w:fldChar w:fldCharType="begin" w:fldLock="1"/>
      </w:r>
      <w:r w:rsidR="00CF0E4E">
        <w:rPr>
          <w:lang w:val="es-US"/>
        </w:rPr>
        <w:instrText>ADDIN CSL_CITATION {"citationItems":[{"id":"ITEM-1","itemData":{"DOI":"10.35940/ijeat.E1012.0785S319","ISSN":"22498958","abstract":"Medication requirements and health issues have been on the rise in the last decade and to cater to this numerous technologies have been introduced to the health sector. Internet of Medical Things (IoMT) has been on the rise and providing medical care to the much needed through services, smart medical devices that not only provides an enhanced platform to the doctor but also to the patients to maintain better healthcare levels. This paper addresses the implementation of a multilayered architecture for a health monitoring kit incorporated with sensors and alert mechanism to activate a pill dispenser. The sensor data is relayed to a personalized android application and care has been taken to make sure that the patient receives the medicine on time and in the required dosage.","author":[{"dropping-particle":"","family":"Arora","given":"Kartik","non-dropping-particle":"","parse-names":false,"suffix":""},{"dropping-particle":"","family":"Singh","given":"Sanjay Kumar","non-dropping-particle":"","parse-names":false,"suffix":""}],"container-title":"International Journal of Engineering and Advanced Technology","id":"ITEM-1","issue":"5 Special Issue 3","issued":{"date-parts":[["2019"]]},"page":"42-46","title":"IoT Based Portable Medical Kit","type":"article-journal","volume":"8"},"uris":["http://www.mendeley.com/documents/?uuid=1827eb40-25b7-33f3-8052-9c4089c1fa30"]}],"mendeley":{"formattedCitation":"[34]","plainTextFormattedCitation":"[34]","previouslyFormattedCitation":"[34]"},"properties":{"noteIndex":0},"schema":"https://github.com/citation-style-language/schema/raw/master/csl-citation.json"}</w:instrText>
      </w:r>
      <w:r w:rsidR="00A61DC6">
        <w:rPr>
          <w:lang w:val="es-US"/>
        </w:rPr>
        <w:fldChar w:fldCharType="separate"/>
      </w:r>
      <w:r w:rsidR="004079BA" w:rsidRPr="004079BA">
        <w:rPr>
          <w:noProof/>
          <w:lang w:val="es-US"/>
        </w:rPr>
        <w:t>[34]</w:t>
      </w:r>
      <w:r w:rsidR="00A61DC6">
        <w:rPr>
          <w:lang w:val="es-US"/>
        </w:rPr>
        <w:fldChar w:fldCharType="end"/>
      </w:r>
      <w:r w:rsidR="00A61DC6">
        <w:rPr>
          <w:lang w:val="es-US"/>
        </w:rPr>
        <w:t xml:space="preserve"> y </w:t>
      </w:r>
      <w:r w:rsidR="00A61DC6">
        <w:rPr>
          <w:lang w:val="es-US"/>
        </w:rPr>
        <w:fldChar w:fldCharType="begin" w:fldLock="1"/>
      </w:r>
      <w:r w:rsidR="00CF0E4E">
        <w:rPr>
          <w:lang w:val="es-US"/>
        </w:rPr>
        <w:instrText>ADDIN CSL_CITATION {"citationItems":[{"id":"ITEM-1","itemData":{"DOI":"10.1109/ViTECoN.2019.8899719","ISBN":"9781538693537","abstract":"IoT is the progression of ultra-automation technology. The maintenance should be less and it performs as very high immense level and it connects the all device by using the internet. Its new and progressive elements bring ultra-changes in the dispatch of stocks, goods, and services, and the civil, economic, and political impact of those changes are unique identifiers with an ability to alteration of data without interaction of human to human, human to computer. This project works on helping people for taking medicines in time without any human interaction. A Dispenser will deliver the medicines according to the schedule given by the cloud app or mobile appalling with these medicines we need to provide a glass of water for every consignment. An alert system which in place will give a person to alarm after dispensing medicine and water, then it will be noted down the timings when a person has consumed his or her medicine.","author":[{"dropping-particle":"","family":"Kartheek","given":"K.","non-dropping-particle":"","parse-names":false,"suffix":""},{"dropping-particle":"","family":"Saddam Hussain","given":"S. K.","non-dropping-particle":"","parse-names":false,"suffix":""}],"container-title":"Proceedings - International Conference on Vision Towards Emerging Trends in Communication and Networking, ViTECoN 2019","id":"ITEM-1","issued":{"date-parts":[["2019"]]},"page":"1-3","title":"Medical Dispense System Using IoT","type":"paper-conference"},"uris":["http://www.mendeley.com/documents/?uuid=1bb59b22-d39b-471b-80f8-903e158870fb"]}],"mendeley":{"formattedCitation":"[35]","plainTextFormattedCitation":"[35]","previouslyFormattedCitation":"[35]"},"properties":{"noteIndex":0},"schema":"https://github.com/citation-style-language/schema/raw/master/csl-citation.json"}</w:instrText>
      </w:r>
      <w:r w:rsidR="00A61DC6">
        <w:rPr>
          <w:lang w:val="es-US"/>
        </w:rPr>
        <w:fldChar w:fldCharType="separate"/>
      </w:r>
      <w:r w:rsidR="004079BA" w:rsidRPr="004079BA">
        <w:rPr>
          <w:noProof/>
          <w:lang w:val="es-US"/>
        </w:rPr>
        <w:t>[35]</w:t>
      </w:r>
      <w:r w:rsidR="00A61DC6">
        <w:rPr>
          <w:lang w:val="es-US"/>
        </w:rPr>
        <w:fldChar w:fldCharType="end"/>
      </w:r>
      <w:r w:rsidR="00A61DC6">
        <w:rPr>
          <w:lang w:val="es-US"/>
        </w:rPr>
        <w:t xml:space="preserve"> </w:t>
      </w:r>
      <w:r w:rsidR="00A61DC6" w:rsidRPr="004E7EA5">
        <w:rPr>
          <w:lang w:val="es-US"/>
        </w:rPr>
        <w:t xml:space="preserve">por medio de </w:t>
      </w:r>
      <w:r w:rsidR="00A61DC6">
        <w:rPr>
          <w:lang w:val="es-US"/>
        </w:rPr>
        <w:t>ultrasonidos.</w:t>
      </w:r>
      <w:r w:rsidR="001D3324">
        <w:rPr>
          <w:lang w:val="es-US"/>
        </w:rPr>
        <w:t xml:space="preserve"> P</w:t>
      </w:r>
      <w:r w:rsidR="0040313C">
        <w:rPr>
          <w:lang w:val="es-US"/>
        </w:rPr>
        <w:t xml:space="preserve">or otro lado, </w:t>
      </w:r>
      <w:r w:rsidR="0040313C">
        <w:rPr>
          <w:lang w:val="es-US"/>
        </w:rPr>
        <w:fldChar w:fldCharType="begin" w:fldLock="1"/>
      </w:r>
      <w:r w:rsidR="00CF0E4E">
        <w:rPr>
          <w:lang w:val="es-US"/>
        </w:rPr>
        <w:instrText>ADDIN CSL_CITATION {"citationItems":[{"id":"ITEM-1","itemData":{"DOI":"10.1109/ICCCNT45670.2019.8944886","ISBN":"9781538659069","abstract":"With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2019","id":"ITEM-1","issued":{"date-parts":[["2019"]]},"page":"1-5","title":"IoMT Based Pill Dispensing System","type":"paper-conference"},"uris":["http://www.mendeley.com/documents/?uuid=2880de85-c772-4cb8-939c-d5d86fa5ff56"]},{"id":"ITEM-2","itemData":{"DOI":"10.1109/ISS1.2019.8907996","ISBN":"9781538677995","abstract":"Now a day's, most of the people are encountered with some health-related problems and they need regular medications. From a survey, about 65% of people forget to take their medicines at right time. To avoid the medication non-adherence, a system has been proposed using an IOT Platform, sensors and with the medical box. An IMB model with wireless connectivity (WiFi module) helps patients and doctors to be in closer communication. The model which has been developed has an intelligent medical setup that alerts the patients to take their medications at the right time. At the same time, the Doctor can check the patient's health condition using the sensors remotely. The sensors used will continuously monitor the patient's health. If there is any variation then the doctor varies the number of pills to be taken. In case if the patient forgets to take the pills even after the alert, then the information of skipped dosages will be available in the server. The doctor can remotely update the medication details in the IOT server and timely updates about medicines are available to patients. This project is claimed to be the best solution for intimating the patient to take medicines regularly and continuous monitoring of the patient's health.","author":[{"dropping-particle":"","family":"Jaipriya","given":"S.","non-dropping-particle":"","parse-names":false,"suffix":""},{"dropping-particle":"","family":"Aishwarya","given":"R.","non-dropping-particle":"","parse-names":false,"suffix":""},{"dropping-particle":"","family":"Akash","given":"N. B.","non-dropping-particle":"","parse-names":false,"suffix":""},{"dropping-particle":"","family":"Jeyadevi","given":"A. P.","non-dropping-particle":"","parse-names":false,"suffix":""}],"container-title":"Proceedings of the International Conference on Intelligent Sustainable Systems, ICISS 2019","id":"ITEM-2","issued":{"date-parts":[["2019","2"]]},"page":"565-569","title":"An intelligent medical box remotely controlled by doctor","type":"paper-conference"},"uris":["http://www.mendeley.com/documents/?uuid=bf98becd-95f8-474f-a13f-7cb3d86b34dd"]}],"mendeley":{"formattedCitation":"[24], [33]","plainTextFormattedCitation":"[24], [33]","previouslyFormattedCitation":"[24], [33]"},"properties":{"noteIndex":0},"schema":"https://github.com/citation-style-language/schema/raw/master/csl-citation.json"}</w:instrText>
      </w:r>
      <w:r w:rsidR="0040313C">
        <w:rPr>
          <w:lang w:val="es-US"/>
        </w:rPr>
        <w:fldChar w:fldCharType="separate"/>
      </w:r>
      <w:r w:rsidR="004079BA" w:rsidRPr="004079BA">
        <w:rPr>
          <w:noProof/>
          <w:lang w:val="es-US"/>
        </w:rPr>
        <w:t>[24], [33]</w:t>
      </w:r>
      <w:r w:rsidR="0040313C">
        <w:rPr>
          <w:lang w:val="es-US"/>
        </w:rPr>
        <w:fldChar w:fldCharType="end"/>
      </w:r>
      <w:r w:rsidR="00BB5AA7">
        <w:rPr>
          <w:lang w:val="es-US"/>
        </w:rPr>
        <w:t xml:space="preserve"> </w:t>
      </w:r>
      <w:r w:rsidR="001D3324">
        <w:rPr>
          <w:lang w:val="es-US"/>
        </w:rPr>
        <w:t>está diseñado para que el dispensador se active dependiendo de los signos vitales del paciente, por lo tanto, n</w:t>
      </w:r>
      <w:r w:rsidR="000401AB">
        <w:rPr>
          <w:lang w:val="es-US"/>
        </w:rPr>
        <w:t xml:space="preserve">o emite recordatorios, sin embargo, </w:t>
      </w:r>
      <w:r w:rsidR="001D3324">
        <w:rPr>
          <w:lang w:val="es-US"/>
        </w:rPr>
        <w:t xml:space="preserve">notifica al personal responsable si </w:t>
      </w:r>
      <w:r w:rsidR="000401AB">
        <w:rPr>
          <w:lang w:val="es-US"/>
        </w:rPr>
        <w:t xml:space="preserve">el paciente extrajo </w:t>
      </w:r>
      <w:r w:rsidR="001D3324">
        <w:rPr>
          <w:lang w:val="es-US"/>
        </w:rPr>
        <w:t xml:space="preserve">o no </w:t>
      </w:r>
      <w:r w:rsidR="000401AB">
        <w:rPr>
          <w:lang w:val="es-US"/>
        </w:rPr>
        <w:t>el medicamento</w:t>
      </w:r>
      <w:r w:rsidR="00AE4435">
        <w:rPr>
          <w:lang w:val="es-US"/>
        </w:rPr>
        <w:t xml:space="preserve"> del dispensador</w:t>
      </w:r>
      <w:r w:rsidR="0040313C">
        <w:rPr>
          <w:lang w:val="es-US"/>
        </w:rPr>
        <w:t>.</w:t>
      </w:r>
    </w:p>
    <w:p w:rsidR="00CD3E8B" w:rsidRDefault="00E34AD7" w:rsidP="00E34AD7">
      <w:pPr>
        <w:rPr>
          <w:lang w:val="es-US"/>
        </w:rPr>
      </w:pPr>
      <w:r>
        <w:rPr>
          <w:lang w:val="es-US"/>
        </w:rPr>
        <w:lastRenderedPageBreak/>
        <w:t xml:space="preserve">En </w:t>
      </w:r>
      <w:r>
        <w:rPr>
          <w:lang w:val="es-US"/>
        </w:rPr>
        <w:fldChar w:fldCharType="begin" w:fldLock="1"/>
      </w:r>
      <w:r w:rsidR="00CF0E4E">
        <w:rPr>
          <w:lang w:val="es-US"/>
        </w:rPr>
        <w:instrText>ADDIN CSL_CITATION {"citationItems":[{"id":"ITEM-1","itemData":{"DOI":"10.35940/ijeat.E1012.0785S319","ISSN":"22498958","abstract":"Medication requirements and health issues have been on the rise in the last decade and to cater to this numerous technologies have been introduced to the health sector. Internet of Medical Things (IoMT) has been on the rise and providing medical care to the much needed through services, smart medical devices that not only provides an enhanced platform to the doctor but also to the patients to maintain better healthcare levels. This paper addresses the implementation of a multilayered architecture for a health monitoring kit incorporated with sensors and alert mechanism to activate a pill dispenser. The sensor data is relayed to a personalized android application and care has been taken to make sure that the patient receives the medicine on time and in the required dosage.","author":[{"dropping-particle":"","family":"Arora","given":"Kartik","non-dropping-particle":"","parse-names":false,"suffix":""},{"dropping-particle":"","family":"Singh","given":"Sanjay Kumar","non-dropping-particle":"","parse-names":false,"suffix":""}],"container-title":"International Journal of Engineering and Advanced Technology","id":"ITEM-1","issue":"5 Special Issue 3","issued":{"date-parts":[["2019"]]},"page":"42-46","title":"IoT Based Portable Medical Kit","type":"article-journal","volume":"8"},"uris":["http://www.mendeley.com/documents/?uuid=1827eb40-25b7-33f3-8052-9c4089c1fa30"]}],"mendeley":{"formattedCitation":"[34]","plainTextFormattedCitation":"[34]","previouslyFormattedCitation":"[34]"},"properties":{"noteIndex":0},"schema":"https://github.com/citation-style-language/schema/raw/master/csl-citation.json"}</w:instrText>
      </w:r>
      <w:r>
        <w:rPr>
          <w:lang w:val="es-US"/>
        </w:rPr>
        <w:fldChar w:fldCharType="separate"/>
      </w:r>
      <w:r w:rsidR="004079BA" w:rsidRPr="004079BA">
        <w:rPr>
          <w:noProof/>
          <w:lang w:val="es-US"/>
        </w:rPr>
        <w:t>[34]</w:t>
      </w:r>
      <w:r>
        <w:rPr>
          <w:lang w:val="es-US"/>
        </w:rPr>
        <w:fldChar w:fldCharType="end"/>
      </w:r>
      <w:r>
        <w:rPr>
          <w:lang w:val="es-US"/>
        </w:rPr>
        <w:t xml:space="preserve"> proponen un dispensador de pastillas dirigido a personas</w:t>
      </w:r>
      <w:r w:rsidR="00DA1CE4">
        <w:rPr>
          <w:lang w:val="es-US"/>
        </w:rPr>
        <w:t xml:space="preserve"> que no necesitan asistencia</w:t>
      </w:r>
      <w:r>
        <w:rPr>
          <w:lang w:val="es-US"/>
        </w:rPr>
        <w:t xml:space="preserve">, en vista de que </w:t>
      </w:r>
      <w:r w:rsidR="00CD3E8B">
        <w:rPr>
          <w:lang w:val="es-US"/>
        </w:rPr>
        <w:t xml:space="preserve">el </w:t>
      </w:r>
      <w:r>
        <w:rPr>
          <w:lang w:val="es-US"/>
        </w:rPr>
        <w:t xml:space="preserve">usuario </w:t>
      </w:r>
      <w:r w:rsidR="00CD3E8B">
        <w:rPr>
          <w:lang w:val="es-US"/>
        </w:rPr>
        <w:t xml:space="preserve">es </w:t>
      </w:r>
      <w:r>
        <w:rPr>
          <w:lang w:val="es-US"/>
        </w:rPr>
        <w:t xml:space="preserve">quien debe especificar la cantidad de pastillas y establecer el horario que el dispensador debe </w:t>
      </w:r>
      <w:r w:rsidR="00DA1CE4">
        <w:rPr>
          <w:lang w:val="es-US"/>
        </w:rPr>
        <w:t>suministrar</w:t>
      </w:r>
      <w:r w:rsidR="00CD3E8B">
        <w:rPr>
          <w:lang w:val="es-US"/>
        </w:rPr>
        <w:t xml:space="preserve"> el medicamento, y el paciente es quien se debe acercar a la hora adecuada para ser suministrado su medicamento</w:t>
      </w:r>
      <w:r w:rsidR="004374F3">
        <w:rPr>
          <w:lang w:val="es-US"/>
        </w:rPr>
        <w:t>.</w:t>
      </w:r>
      <w:r w:rsidR="00DA1CE4">
        <w:rPr>
          <w:lang w:val="es-US"/>
        </w:rPr>
        <w:t xml:space="preserve"> Dejando los recordatorios a otros mecanismos que el usuario podrá implementar.</w:t>
      </w:r>
    </w:p>
    <w:p w:rsidR="00164782" w:rsidRDefault="00E34AD7" w:rsidP="00E34AD7">
      <w:pPr>
        <w:rPr>
          <w:lang w:val="es-US"/>
        </w:rPr>
      </w:pPr>
      <w:r>
        <w:rPr>
          <w:lang w:val="es-US"/>
        </w:rPr>
        <w:t xml:space="preserve">En </w:t>
      </w:r>
      <w:r w:rsidR="00A75A83">
        <w:rPr>
          <w:lang w:val="es-US"/>
        </w:rPr>
        <w:t xml:space="preserve">la </w:t>
      </w:r>
      <w:r>
        <w:rPr>
          <w:lang w:val="es-US"/>
        </w:rPr>
        <w:t>litera</w:t>
      </w:r>
      <w:r w:rsidR="00A75A83">
        <w:rPr>
          <w:lang w:val="es-US"/>
        </w:rPr>
        <w:t>tur</w:t>
      </w:r>
      <w:r>
        <w:rPr>
          <w:lang w:val="es-US"/>
        </w:rPr>
        <w:t xml:space="preserve">a, todos los sistemas que se han </w:t>
      </w:r>
      <w:r w:rsidR="00A75A83">
        <w:rPr>
          <w:lang w:val="es-US"/>
        </w:rPr>
        <w:t>revisado</w:t>
      </w:r>
      <w:r>
        <w:rPr>
          <w:lang w:val="es-US"/>
        </w:rPr>
        <w:t xml:space="preserve">, </w:t>
      </w:r>
      <w:r w:rsidR="00AB2552">
        <w:rPr>
          <w:lang w:val="es-US"/>
        </w:rPr>
        <w:t xml:space="preserve">hay poca </w:t>
      </w:r>
      <w:r>
        <w:rPr>
          <w:lang w:val="es-US"/>
        </w:rPr>
        <w:t>garant</w:t>
      </w:r>
      <w:r w:rsidR="00AB2552">
        <w:rPr>
          <w:lang w:val="es-US"/>
        </w:rPr>
        <w:t>ía</w:t>
      </w:r>
      <w:r>
        <w:rPr>
          <w:lang w:val="es-US"/>
        </w:rPr>
        <w:t xml:space="preserve"> que es el paciente </w:t>
      </w:r>
      <w:r w:rsidR="00AB2552">
        <w:rPr>
          <w:lang w:val="es-US"/>
        </w:rPr>
        <w:t xml:space="preserve">el que extrae del dispensador </w:t>
      </w:r>
      <w:r>
        <w:rPr>
          <w:lang w:val="es-US"/>
        </w:rPr>
        <w:t xml:space="preserve">el medicamento prescrito. </w:t>
      </w:r>
      <w:r w:rsidR="00DC2FE7">
        <w:rPr>
          <w:lang w:val="es-US"/>
        </w:rPr>
        <w:t xml:space="preserve">En </w:t>
      </w:r>
      <w:r w:rsidR="00DC2FE7">
        <w:rPr>
          <w:lang w:val="es-US"/>
        </w:rPr>
        <w:fldChar w:fldCharType="begin" w:fldLock="1"/>
      </w:r>
      <w:r w:rsidR="00CF0E4E">
        <w:rPr>
          <w:lang w:val="es-US"/>
        </w:rPr>
        <w:instrText>ADDIN CSL_CITATION {"citationItems":[{"id":"ITEM-1","itemData":{"DOI":"10.1109/ICACCAF.2018.8776734","ISBN":"9781538671672","ISSN":"2642-7354","abstract":"This paper discusses in detail a proposed IoT-Based Smart Medicine Reminder Device that will be designed for the elderly based on the issues faced by the elderly. The paper explains the background of the study and the main aim is to ensure that the IoT-Based Smart Medicine Reminder Device will be solving problems faced by the elderly. The issues that have been identified are targeted very much to the elderly and are aimed to solve the issues faced by the elderly on a daily basis, especially with the consumption of medicine. The paper will also explore the similar implemented devices/systems to identify strengths and weaknesses of other relevant devices/systems so that a better device can be developed. The main algorithm, architecture and the implementation language of the study are elaborated. Strengths, weaknesses, opportunities, and threats of the IoT-Based Smart Medicine Reminder Device are explained. Lastly, the paper will then conclude with the challenges identified, recommendations, limitations and further studies.","author":[{"dropping-particle":"","family":"Kumar","given":"Shawn Benedict","non-dropping-particle":"","parse-names":false,"suffix":""},{"dropping-particle":"","family":"Goh","given":"Wei Wei","non-dropping-particle":"","parse-names":false,"suffix":""},{"dropping-particle":"","family":"Balakrishnan","given":"Sumathi","non-dropping-particle":"","parse-names":false,"suffix":""}],"container-title":"Proceedings - 2018 4th International Conference on Advances in Computing, Communication and Automation, ICACCA 2018","id":"ITEM-1","issued":{"date-parts":[["2018","10"]]},"page":"1-6","title":"Smart Medicine Reminder Device For The Elderly","type":"paper-conference"},"uris":["http://www.mendeley.com/documents/?uuid=760827ef-8f31-43ce-a277-dd1a59ada89d"]}],"mendeley":{"formattedCitation":"[31]","plainTextFormattedCitation":"[31]","previouslyFormattedCitation":"[31]"},"properties":{"noteIndex":0},"schema":"https://github.com/citation-style-language/schema/raw/master/csl-citation.json"}</w:instrText>
      </w:r>
      <w:r w:rsidR="00DC2FE7">
        <w:rPr>
          <w:lang w:val="es-US"/>
        </w:rPr>
        <w:fldChar w:fldCharType="separate"/>
      </w:r>
      <w:r w:rsidR="004079BA" w:rsidRPr="004079BA">
        <w:rPr>
          <w:noProof/>
          <w:lang w:val="es-US"/>
        </w:rPr>
        <w:t>[31]</w:t>
      </w:r>
      <w:r w:rsidR="00DC2FE7">
        <w:rPr>
          <w:lang w:val="es-US"/>
        </w:rPr>
        <w:fldChar w:fldCharType="end"/>
      </w:r>
      <w:r w:rsidR="00DC2FE7">
        <w:rPr>
          <w:lang w:val="es-US"/>
        </w:rPr>
        <w:t xml:space="preserve">, para la identificación se basan en la aplicación móvil. En </w:t>
      </w:r>
      <w:r>
        <w:rPr>
          <w:lang w:val="es-US"/>
        </w:rPr>
        <w:fldChar w:fldCharType="begin" w:fldLock="1"/>
      </w:r>
      <w:r w:rsidR="00CF0E4E">
        <w:rPr>
          <w:lang w:val="es-US"/>
        </w:rPr>
        <w:instrText>ADDIN CSL_CITATION {"citationItems":[{"id":"ITEM-1","itemData":{"DOI":"10.1109/ICSSIT.2018.8748601","ISBN":"9781538658734","abstract":"Health related problems are becoming the major issue in today's world , every other person seems to be undergoing more than one problem irrespective of the age , either that problem be related to heart or brain.Forgetting things has become the most common human error nowadays and such carelessness seen in the case of taking medicines might lead to results which are catastrophic and has direct impact onto the health of an individual.Thus this papers describes how with the help of smart dispensers an individual be able to take his medicines without any external human assistance.The proposed dispenser abridged the gap between technology and medical field , as it has been seen that technology is more developing in other arena over the area of medicine.","author":[{"dropping-particle":"","family":"Jabeena","given":"A.","non-dropping-particle":"","parse-names":false,"suffix":""},{"dropping-particle":"","family":"Kumar","given":"Shivam","non-dropping-particle":"","parse-names":false,"suffix":""}],"container-title":"Proceedings of the International Conference on Smart Systems and Inventive Technology, ICSSIT 2018","id":"ITEM-1","issued":{"date-parts":[["2018"]]},"page":"410-414","title":"Smart medicine dispenser","type":"paper-conference"},"uris":["http://www.mendeley.com/documents/?uuid=194d545e-e55d-480d-b7b4-385de2e8e1b6"]},{"id":"ITEM-2","itemData":{"DOI":"10.1109/ViTECoN.2019.8899719","ISBN":"9781538693537","abstract":"IoT is the progression of ultra-automation technology. The maintenance should be less and it performs as very high immense level and it connects the all device by using the internet. Its new and progressive elements bring ultra-changes in the dispatch of stocks, goods, and services, and the civil, economic, and political impact of those changes are unique identifiers with an ability to alteration of data without interaction of human to human, human to computer. This project works on helping people for taking medicines in time without any human interaction. A Dispenser will deliver the medicines according to the schedule given by the cloud app or mobile appalling with these medicines we need to provide a glass of water for every consignment. An alert system which in place will give a person to alarm after dispensing medicine and water, then it will be noted down the timings when a person has consumed his or her medicine.","author":[{"dropping-particle":"","family":"Kartheek","given":"K.","non-dropping-particle":"","parse-names":false,"suffix":""},{"dropping-particle":"","family":"Saddam Hussain","given":"S. K.","non-dropping-particle":"","parse-names":false,"suffix":""}],"container-title":"Proceedings - International Conference on Vision Towards Emerging Trends in Communication and Networking, ViTECoN 2019","id":"ITEM-2","issued":{"date-parts":[["2019"]]},"page":"1-3","title":"Medical Dispense System Using IoT","type":"paper-conference"},"uris":["http://www.mendeley.com/documents/?uuid=1bb59b22-d39b-471b-80f8-903e158870fb"]}],"mendeley":{"formattedCitation":"[32], [35]","plainTextFormattedCitation":"[32], [35]","previouslyFormattedCitation":"[32], [35]"},"properties":{"noteIndex":0},"schema":"https://github.com/citation-style-language/schema/raw/master/csl-citation.json"}</w:instrText>
      </w:r>
      <w:r>
        <w:rPr>
          <w:lang w:val="es-US"/>
        </w:rPr>
        <w:fldChar w:fldCharType="separate"/>
      </w:r>
      <w:r w:rsidR="004079BA" w:rsidRPr="004079BA">
        <w:rPr>
          <w:noProof/>
          <w:lang w:val="es-US"/>
        </w:rPr>
        <w:t>[32], [35]</w:t>
      </w:r>
      <w:r>
        <w:rPr>
          <w:lang w:val="es-US"/>
        </w:rPr>
        <w:fldChar w:fldCharType="end"/>
      </w:r>
      <w:r>
        <w:rPr>
          <w:lang w:val="es-US"/>
        </w:rPr>
        <w:t xml:space="preserve">, </w:t>
      </w:r>
      <w:r w:rsidR="00DC2FE7">
        <w:rPr>
          <w:lang w:val="es-US"/>
        </w:rPr>
        <w:t>es más alta la probabilidad de suplantación del</w:t>
      </w:r>
      <w:r>
        <w:rPr>
          <w:lang w:val="es-US"/>
        </w:rPr>
        <w:t xml:space="preserve"> paciente</w:t>
      </w:r>
      <w:r w:rsidR="00DC2FE7">
        <w:rPr>
          <w:lang w:val="es-US"/>
        </w:rPr>
        <w:t xml:space="preserve">, ya que se </w:t>
      </w:r>
      <w:r>
        <w:rPr>
          <w:lang w:val="es-US"/>
        </w:rPr>
        <w:t>basan</w:t>
      </w:r>
      <w:r w:rsidR="00DC2FE7">
        <w:rPr>
          <w:lang w:val="es-US"/>
        </w:rPr>
        <w:t xml:space="preserve"> </w:t>
      </w:r>
      <w:r>
        <w:rPr>
          <w:lang w:val="es-US"/>
        </w:rPr>
        <w:t xml:space="preserve"> simplemente </w:t>
      </w:r>
      <w:r w:rsidR="00DC2FE7">
        <w:rPr>
          <w:lang w:val="es-US"/>
        </w:rPr>
        <w:t>en</w:t>
      </w:r>
      <w:r>
        <w:rPr>
          <w:lang w:val="es-US"/>
        </w:rPr>
        <w:t xml:space="preserve"> la detección de obstáculos, permitiendo la obtención del medicamento a cualquier persona, esto complica si en la casa existe dos personas mayores con tratamientos de ingesta de medicinas, por las posibilidades que pueden existir de confundirse y tomar los medicamentos equivocados. Otros trabajos intentan identificar al paciente, </w:t>
      </w:r>
      <w:r>
        <w:rPr>
          <w:lang w:val="es-US"/>
        </w:rPr>
        <w:fldChar w:fldCharType="begin" w:fldLock="1"/>
      </w:r>
      <w:r w:rsidR="00CF0E4E">
        <w:rPr>
          <w:lang w:val="es-US"/>
        </w:rPr>
        <w:instrText>ADDIN CSL_CITATION {"citationItems":[{"id":"ITEM-1","itemData":{"DOI":"10.1109/ICCCNT45670.2019.8944886","ISBN":"9781538659069","abstract":"With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2019","id":"ITEM-1","issued":{"date-parts":[["2019"]]},"page":"1-5","title":"IoMT Based Pill Dispensing System","type":"paper-conference"},"uris":["http://www.mendeley.com/documents/?uuid=2880de85-c772-4cb8-939c-d5d86fa5ff56"]}],"mendeley":{"formattedCitation":"[33]","plainTextFormattedCitation":"[33]","previouslyFormattedCitation":"[33]"},"properties":{"noteIndex":0},"schema":"https://github.com/citation-style-language/schema/raw/master/csl-citation.json"}</w:instrText>
      </w:r>
      <w:r>
        <w:rPr>
          <w:lang w:val="es-US"/>
        </w:rPr>
        <w:fldChar w:fldCharType="separate"/>
      </w:r>
      <w:r w:rsidR="004079BA" w:rsidRPr="004079BA">
        <w:rPr>
          <w:noProof/>
          <w:lang w:val="es-US"/>
        </w:rPr>
        <w:t>[33]</w:t>
      </w:r>
      <w:r>
        <w:rPr>
          <w:lang w:val="es-US"/>
        </w:rPr>
        <w:fldChar w:fldCharType="end"/>
      </w:r>
      <w:r w:rsidR="00DC2FE7">
        <w:rPr>
          <w:lang w:val="es-US"/>
        </w:rPr>
        <w:fldChar w:fldCharType="begin" w:fldLock="1"/>
      </w:r>
      <w:r w:rsidR="00CF0E4E">
        <w:rPr>
          <w:lang w:val="es-US"/>
        </w:rPr>
        <w:instrText>ADDIN CSL_CITATION {"citationItems":[{"id":"ITEM-1","itemData":{"DOI":"10.35940/ijeat.E1012.0785S319","ISSN":"22498958","abstract":"Medication requirements and health issues have been on the rise in the last decade and to cater to this numerous technologies have been introduced to the health sector. Internet of Medical Things (IoMT) has been on the rise and providing medical care to the much needed through services, smart medical devices that not only provides an enhanced platform to the doctor but also to the patients to maintain better healthcare levels. This paper addresses the implementation of a multilayered architecture for a health monitoring kit incorporated with sensors and alert mechanism to activate a pill dispenser. The sensor data is relayed to a personalized android application and care has been taken to make sure that the patient receives the medicine on time and in the required dosage.","author":[{"dropping-particle":"","family":"Arora","given":"Kartik","non-dropping-particle":"","parse-names":false,"suffix":""},{"dropping-particle":"","family":"Singh","given":"Sanjay Kumar","non-dropping-particle":"","parse-names":false,"suffix":""}],"container-title":"International Journal of Engineering and Advanced Technology","id":"ITEM-1","issue":"5 Special Issue 3","issued":{"date-parts":[["2019"]]},"page":"42-46","title":"IoT Based Portable Medical Kit","type":"article-journal","volume":"8"},"uris":["http://www.mendeley.com/documents/?uuid=1827eb40-25b7-33f3-8052-9c4089c1fa30"]}],"mendeley":{"formattedCitation":"[34]","plainTextFormattedCitation":"[34]","previouslyFormattedCitation":"[34]"},"properties":{"noteIndex":0},"schema":"https://github.com/citation-style-language/schema/raw/master/csl-citation.json"}</w:instrText>
      </w:r>
      <w:r w:rsidR="00DC2FE7">
        <w:rPr>
          <w:lang w:val="es-US"/>
        </w:rPr>
        <w:fldChar w:fldCharType="separate"/>
      </w:r>
      <w:r w:rsidR="004079BA" w:rsidRPr="004079BA">
        <w:rPr>
          <w:noProof/>
          <w:lang w:val="es-US"/>
        </w:rPr>
        <w:t>[34]</w:t>
      </w:r>
      <w:r w:rsidR="00DC2FE7">
        <w:rPr>
          <w:lang w:val="es-US"/>
        </w:rPr>
        <w:fldChar w:fldCharType="end"/>
      </w:r>
      <w:r w:rsidRPr="004E7EA5">
        <w:rPr>
          <w:lang w:val="es-US"/>
        </w:rPr>
        <w:fldChar w:fldCharType="begin" w:fldLock="1"/>
      </w:r>
      <w:r w:rsidR="00CF0E4E">
        <w:rPr>
          <w:lang w:val="es-US"/>
        </w:rPr>
        <w:instrText>ADDIN CSL_CITATION {"citationItems":[{"id":"ITEM-1","itemData":{"DOI":"10.1109/ICACCE.2018.8441709","ISBN":"9781538644850","abstract":"In this paper we present a proof-of-concept for the solution of a problem of Adverse Drug Reactions (ADRs) due to human error. ADRs due to carelessness or human mistakes is very common in elder people or in people who are administered with multiple prescriptions for the day, but they face difficulty in tracking their medications over time. This paper deals with the development of a Smart Medicine Dispenser to manage the very real problem of patients confusing the dosage and timing of their medications, particularly vulnerable patients or patients on numerous medications. We have devised a device named SMART MEDICINE DISPENSER (SMD) which will contain all the prescribed doses for a fortnight or a month and will dispense them at accurate timings. This device will monitor the patient's medication habits and will also reduce the risk of overdose or taking the wrong medication. We have used the basic yet brilliant concept of electromagnetism in our design with compare to exiting product, and the components used are also easily available making SMD very inexpensive as compared to the current solutions in the market.","author":[{"dropping-particle":"","family":"Pandey","given":"Purnendu Shekhar","non-dropping-particle":"","parse-names":false,"suffix":""},{"dropping-particle":"","family":"Raghuwanshi","given":"Sanjeev Kumar","non-dropping-particle":"","parse-names":false,"suffix":""},{"dropping-particle":"","family":"Tomar","given":"Geetam Singh","non-dropping-particle":"","parse-names":false,"suffix":""}],"container-title":"Proceedings on 2018 International Conference on Advances in Computing and Communication Engineering, ICACCE 2018","id":"ITEM-1","issued":{"date-parts":[["2018"]]},"page":"413-418","title":"The real time hardware of Smart Medicine Dispenser to Reduce the Adverse Drugs Reactions","type":"paper-conference"},"uris":["http://www.mendeley.com/documents/?uuid=5ae4c4c6-760f-43e8-83fb-8b9d644ba29d"]}],"mendeley":{"formattedCitation":"[36]","plainTextFormattedCitation":"[36]","previouslyFormattedCitation":"[36]"},"properties":{"noteIndex":0},"schema":"https://github.com/citation-style-language/schema/raw/master/csl-citation.json"}</w:instrText>
      </w:r>
      <w:r w:rsidRPr="004E7EA5">
        <w:rPr>
          <w:lang w:val="es-US"/>
        </w:rPr>
        <w:fldChar w:fldCharType="separate"/>
      </w:r>
      <w:r w:rsidR="004079BA" w:rsidRPr="004079BA">
        <w:rPr>
          <w:noProof/>
          <w:lang w:val="es-US"/>
        </w:rPr>
        <w:t>[36]</w:t>
      </w:r>
      <w:r w:rsidRPr="004E7EA5">
        <w:rPr>
          <w:lang w:val="es-US"/>
        </w:rPr>
        <w:fldChar w:fldCharType="end"/>
      </w:r>
      <w:r>
        <w:rPr>
          <w:lang w:val="es-US"/>
        </w:rPr>
        <w:t xml:space="preserve"> sin embargo, todos los mecanismos propuestos pueden ser violentados fácilmente</w:t>
      </w:r>
      <w:r w:rsidR="002621C9">
        <w:rPr>
          <w:lang w:val="es-US"/>
        </w:rPr>
        <w:t>. Por otro lado</w:t>
      </w:r>
      <w:r w:rsidR="006C3E99">
        <w:rPr>
          <w:lang w:val="es-US"/>
        </w:rPr>
        <w:t>,</w:t>
      </w:r>
      <w:r w:rsidR="002621C9">
        <w:rPr>
          <w:lang w:val="es-US"/>
        </w:rPr>
        <w:t xml:space="preserve"> en </w:t>
      </w:r>
      <w:r w:rsidR="006C3E99">
        <w:rPr>
          <w:lang w:val="es-US"/>
        </w:rPr>
        <w:fldChar w:fldCharType="begin" w:fldLock="1"/>
      </w:r>
      <w:r w:rsidR="00CF0E4E">
        <w:rPr>
          <w:lang w:val="es-US"/>
        </w:rPr>
        <w:instrText>ADDIN CSL_CITATION {"citationItems":[{"id":"ITEM-1","itemData":{"DOI":"10.1109/ISS1.2019.8907996","ISBN":"9781538677995","abstract":"Now a day's, most of the people are encountered with some health-related problems and they need regular medications. From a survey, about 65% of people forget to take their medicines at right time. To avoid the medication non-adherence, a system has been proposed using an IOT Platform, sensors and with the medical box. An IMB model with wireless connectivity (WiFi module) helps patients and doctors to be in closer communication. The model which has been developed has an intelligent medical setup that alerts the patients to take their medications at the right time. At the same time, the Doctor can check the patient's health condition using the sensors remotely. The sensors used will continuously monitor the patient's health. If there is any variation then the doctor varies the number of pills to be taken. In case if the patient forgets to take the pills even after the alert, then the information of skipped dosages will be available in the server. The doctor can remotely update the medication details in the IOT server and timely updates about medicines are available to patients. This project is claimed to be the best solution for intimating the patient to take medicines regularly and continuous monitoring of the patient's health.","author":[{"dropping-particle":"","family":"Jaipriya","given":"S.","non-dropping-particle":"","parse-names":false,"suffix":""},{"dropping-particle":"","family":"Aishwarya","given":"R.","non-dropping-particle":"","parse-names":false,"suffix":""},{"dropping-particle":"","family":"Akash","given":"N. B.","non-dropping-particle":"","parse-names":false,"suffix":""},{"dropping-particle":"","family":"Jeyadevi","given":"A. P.","non-dropping-particle":"","parse-names":false,"suffix":""}],"container-title":"Proceedings of the International Conference on Intelligent Sustainable Systems, ICISS 2019","id":"ITEM-1","issued":{"date-parts":[["2019","2"]]},"page":"565-569","title":"An intelligent medical box remotely controlled by doctor","type":"paper-conference"},"uris":["http://www.mendeley.com/documents/?uuid=bf98becd-95f8-474f-a13f-7cb3d86b34dd"]}],"mendeley":{"formattedCitation":"[24]","plainTextFormattedCitation":"[24]","previouslyFormattedCitation":"[24]"},"properties":{"noteIndex":0},"schema":"https://github.com/citation-style-language/schema/raw/master/csl-citation.json"}</w:instrText>
      </w:r>
      <w:r w:rsidR="006C3E99">
        <w:rPr>
          <w:lang w:val="es-US"/>
        </w:rPr>
        <w:fldChar w:fldCharType="separate"/>
      </w:r>
      <w:r w:rsidR="004079BA" w:rsidRPr="004079BA">
        <w:rPr>
          <w:noProof/>
          <w:lang w:val="es-US"/>
        </w:rPr>
        <w:t>[24]</w:t>
      </w:r>
      <w:r w:rsidR="006C3E99">
        <w:rPr>
          <w:lang w:val="es-US"/>
        </w:rPr>
        <w:fldChar w:fldCharType="end"/>
      </w:r>
      <w:r w:rsidR="006C3E99">
        <w:rPr>
          <w:lang w:val="es-US"/>
        </w:rPr>
        <w:t xml:space="preserve"> </w:t>
      </w:r>
      <w:r w:rsidR="00117F43">
        <w:rPr>
          <w:lang w:val="es-US"/>
        </w:rPr>
        <w:t>implementa</w:t>
      </w:r>
      <w:r w:rsidR="002621C9">
        <w:rPr>
          <w:lang w:val="es-US"/>
        </w:rPr>
        <w:t>n</w:t>
      </w:r>
      <w:r w:rsidR="00117F43">
        <w:rPr>
          <w:lang w:val="es-US"/>
        </w:rPr>
        <w:t xml:space="preserve"> </w:t>
      </w:r>
      <w:r w:rsidR="002621C9">
        <w:rPr>
          <w:lang w:val="es-US"/>
        </w:rPr>
        <w:t>un sistema de dispensador de pastillas con</w:t>
      </w:r>
      <w:r w:rsidR="00117F43">
        <w:rPr>
          <w:lang w:val="es-US"/>
        </w:rPr>
        <w:t xml:space="preserve"> </w:t>
      </w:r>
      <w:r w:rsidR="006C3E99">
        <w:rPr>
          <w:lang w:val="es-US"/>
        </w:rPr>
        <w:t>lector de huella digital</w:t>
      </w:r>
      <w:r w:rsidR="00117F43">
        <w:rPr>
          <w:lang w:val="es-US"/>
        </w:rPr>
        <w:t>es</w:t>
      </w:r>
      <w:r w:rsidR="002621C9">
        <w:rPr>
          <w:lang w:val="es-US"/>
        </w:rPr>
        <w:t xml:space="preserve">, que lo hace más seguro, sin embargo lo consideramos intrusivo </w:t>
      </w:r>
      <w:r w:rsidR="006C3E99">
        <w:rPr>
          <w:lang w:val="es-US"/>
        </w:rPr>
        <w:t xml:space="preserve">y </w:t>
      </w:r>
      <w:r w:rsidR="002621C9">
        <w:rPr>
          <w:lang w:val="es-US"/>
        </w:rPr>
        <w:t xml:space="preserve">que </w:t>
      </w:r>
      <w:r>
        <w:rPr>
          <w:lang w:val="es-US"/>
        </w:rPr>
        <w:t xml:space="preserve">está dirigido a personas </w:t>
      </w:r>
      <w:r w:rsidR="00366B59">
        <w:rPr>
          <w:lang w:val="es-US"/>
        </w:rPr>
        <w:t>que</w:t>
      </w:r>
      <w:r>
        <w:rPr>
          <w:lang w:val="es-US"/>
        </w:rPr>
        <w:t xml:space="preserve"> deben posee</w:t>
      </w:r>
      <w:r w:rsidR="00366B59">
        <w:rPr>
          <w:lang w:val="es-US"/>
        </w:rPr>
        <w:t>r</w:t>
      </w:r>
      <w:r>
        <w:rPr>
          <w:lang w:val="es-US"/>
        </w:rPr>
        <w:t xml:space="preserve"> habilidades y destrezas para </w:t>
      </w:r>
      <w:r w:rsidR="00366B59">
        <w:rPr>
          <w:lang w:val="es-US"/>
        </w:rPr>
        <w:t xml:space="preserve">manejar </w:t>
      </w:r>
      <w:r>
        <w:rPr>
          <w:lang w:val="es-US"/>
        </w:rPr>
        <w:t>el sistema.</w:t>
      </w:r>
    </w:p>
    <w:p w:rsidR="00E34AD7" w:rsidRDefault="00E34AD7" w:rsidP="00E34AD7">
      <w:pPr>
        <w:rPr>
          <w:lang w:val="es-US"/>
        </w:rPr>
      </w:pPr>
      <w:r>
        <w:rPr>
          <w:lang w:val="es-US"/>
        </w:rPr>
        <w:t xml:space="preserve">Frente a los inconvenientes encontrados en los trabajos revisados nos sentimos motivados en proponer </w:t>
      </w:r>
      <w:r w:rsidR="00366B59">
        <w:rPr>
          <w:lang w:val="es-US"/>
        </w:rPr>
        <w:t xml:space="preserve">un </w:t>
      </w:r>
      <w:r>
        <w:rPr>
          <w:lang w:val="es-US"/>
        </w:rPr>
        <w:t xml:space="preserve">sistema que </w:t>
      </w:r>
      <w:r w:rsidRPr="004E7EA5">
        <w:rPr>
          <w:lang w:val="es-US"/>
        </w:rPr>
        <w:t>garanti</w:t>
      </w:r>
      <w:r w:rsidR="00366B59">
        <w:rPr>
          <w:lang w:val="es-US"/>
        </w:rPr>
        <w:t>ce</w:t>
      </w:r>
      <w:r w:rsidRPr="004E7EA5">
        <w:rPr>
          <w:lang w:val="es-US"/>
        </w:rPr>
        <w:t xml:space="preserve"> </w:t>
      </w:r>
      <w:r w:rsidR="00366B59">
        <w:rPr>
          <w:lang w:val="es-US"/>
        </w:rPr>
        <w:t xml:space="preserve">la identificación de la persona como la persona autorizada para dispensarle </w:t>
      </w:r>
      <w:r w:rsidRPr="004E7EA5">
        <w:rPr>
          <w:lang w:val="es-US"/>
        </w:rPr>
        <w:t>el medicamento</w:t>
      </w:r>
      <w:r w:rsidR="00366B59">
        <w:rPr>
          <w:lang w:val="es-US"/>
        </w:rPr>
        <w:t xml:space="preserve"> en el momento adecuado</w:t>
      </w:r>
      <w:r>
        <w:rPr>
          <w:lang w:val="es-US"/>
        </w:rPr>
        <w:t>. P</w:t>
      </w:r>
      <w:r w:rsidRPr="004E7EA5">
        <w:rPr>
          <w:lang w:val="es-US"/>
        </w:rPr>
        <w:t xml:space="preserve">ara identificar al paciente se </w:t>
      </w:r>
      <w:r>
        <w:rPr>
          <w:lang w:val="es-US"/>
        </w:rPr>
        <w:t>usa</w:t>
      </w:r>
      <w:r w:rsidRPr="004E7EA5">
        <w:rPr>
          <w:lang w:val="es-US"/>
        </w:rPr>
        <w:t xml:space="preserve"> reconocimiento facial</w:t>
      </w:r>
      <w:r>
        <w:rPr>
          <w:lang w:val="es-US"/>
        </w:rPr>
        <w:t xml:space="preserve">, y la extracción del medicamento es en el momento </w:t>
      </w:r>
      <w:r w:rsidRPr="004E7EA5">
        <w:rPr>
          <w:lang w:val="es-US"/>
        </w:rPr>
        <w:t>indica</w:t>
      </w:r>
      <w:r>
        <w:rPr>
          <w:lang w:val="es-US"/>
        </w:rPr>
        <w:t>do</w:t>
      </w:r>
      <w:r w:rsidRPr="004E7EA5">
        <w:rPr>
          <w:lang w:val="es-US"/>
        </w:rPr>
        <w:t xml:space="preserve"> </w:t>
      </w:r>
      <w:r>
        <w:rPr>
          <w:lang w:val="es-US"/>
        </w:rPr>
        <w:t>para que la ingesta del medicamento se haga según el horario estipulado por el médico y programado en el sistema. Tanto la programación de los horarios de la ingesta de medicinas, la gestión de la información en general como el rellenar los medicamentos lo hace el responsable del paciente</w:t>
      </w:r>
      <w:r w:rsidR="00BC2E6C">
        <w:rPr>
          <w:lang w:val="es-US"/>
        </w:rPr>
        <w:t xml:space="preserve"> (cuidador)</w:t>
      </w:r>
      <w:r>
        <w:rPr>
          <w:lang w:val="es-US"/>
        </w:rPr>
        <w:t>, como en la mayoría de los sistemas revisados</w:t>
      </w:r>
      <w:r w:rsidR="004374F3">
        <w:rPr>
          <w:lang w:val="es-US"/>
        </w:rPr>
        <w:t xml:space="preserve"> </w:t>
      </w:r>
      <w:r>
        <w:rPr>
          <w:lang w:val="es-US"/>
        </w:rPr>
        <w:fldChar w:fldCharType="begin" w:fldLock="1"/>
      </w:r>
      <w:r w:rsidR="00CF0E4E">
        <w:rPr>
          <w:lang w:val="es-US"/>
        </w:rPr>
        <w:instrText>ADDIN CSL_CITATION {"citationItems":[{"id":"ITEM-1","itemData":{"DOI":"10.1109/ICACCE.2018.8441709","ISBN":"9781538644850","abstract":"In this paper we present a proof-of-concept for the solution of a problem of Adverse Drug Reactions (ADRs) due to human error. ADRs due to carelessness or human mistakes is very common in elder people or in people who are administered with multiple prescriptions for the day, but they face difficulty in tracking their medications over time. This paper deals with the development of a Smart Medicine Dispenser to manage the very real problem of patients confusing the dosage and timing of their medications, particularly vulnerable patients or patients on numerous medications. We have devised a device named SMART MEDICINE DISPENSER (SMD) which will contain all the prescribed doses for a fortnight or a month and will dispense them at accurate timings. This device will monitor the patient's medication habits and will also reduce the risk of overdose or taking the wrong medication. We have used the basic yet brilliant concept of electromagnetism in our design with compare to exiting product, and the components used are also easily available making SMD very inexpensive as compared to the current solutions in the market.","author":[{"dropping-particle":"","family":"Pandey","given":"Purnendu Shekhar","non-dropping-particle":"","parse-names":false,"suffix":""},{"dropping-particle":"","family":"Raghuwanshi","given":"Sanjeev Kumar","non-dropping-particle":"","parse-names":false,"suffix":""},{"dropping-particle":"","family":"Tomar","given":"Geetam Singh","non-dropping-particle":"","parse-names":false,"suffix":""}],"container-title":"Proceedings on 2018 International Conference on Advances in Computing and Communication Engineering, ICACCE 2018","id":"ITEM-1","issued":{"date-parts":[["2018"]]},"page":"413-418","title":"The real time hardware of Smart Medicine Dispenser to Reduce the Adverse Drugs Reactions","type":"paper-conference"},"uris":["http://www.mendeley.com/documents/?uuid=5ae4c4c6-760f-43e8-83fb-8b9d644ba29d"]},{"id":"ITEM-2","itemData":{"DOI":"10.1109/ICSSIT.2018.8748601","ISBN":"9781538658734","abstract":"Health related problems are becoming the major issue in today's world , every other person seems to be undergoing more than one problem irrespective of the age , either that problem be related to heart or brain.Forgetting things has become the most common human error nowadays and such carelessness seen in the case of taking medicines might lead to results which are catastrophic and has direct impact onto the health of an individual.Thus this papers describes how with the help of smart dispensers an individual be able to take his medicines without any external human assistance.The proposed dispenser abridged the gap between technology and medical field , as it has been seen that technology is more developing in other arena over the area of medicine.","author":[{"dropping-particle":"","family":"Jabeena","given":"A.","non-dropping-particle":"","parse-names":false,"suffix":""},{"dropping-particle":"","family":"Kumar","given":"Shivam","non-dropping-particle":"","parse-names":false,"suffix":""}],"container-title":"Proceedings of the International Conference on Smart Systems and Inventive Technology, ICSSIT 2018","id":"ITEM-2","issued":{"date-parts":[["2018"]]},"page":"410-414","title":"Smart medicine dispenser","type":"paper-conference"},"uris":["http://www.mendeley.com/documents/?uuid=194d545e-e55d-480d-b7b4-385de2e8e1b6"]},{"id":"ITEM-3","itemData":{"DOI":"10.1109/ViTECoN.2019.8899719","ISBN":"9781538693537","abstract":"IoT is the progression of ultra-automation technology. The maintenance should be less and it performs as very high immense level and it connects the all device by using the internet. Its new and progressive elements bring ultra-changes in the dispatch of stocks, goods, and services, and the civil, economic, and political impact of those changes are unique identifiers with an ability to alteration of data without interaction of human to human, human to computer. This project works on helping people for taking medicines in time without any human interaction. A Dispenser will deliver the medicines according to the schedule given by the cloud app or mobile appalling with these medicines we need to provide a glass of water for every consignment. An alert system which in place will give a person to alarm after dispensing medicine and water, then it will be noted down the timings when a person has consumed his or her medicine.","author":[{"dropping-particle":"","family":"Kartheek","given":"K.","non-dropping-particle":"","parse-names":false,"suffix":""},{"dropping-particle":"","family":"Saddam Hussain","given":"S. K.","non-dropping-particle":"","parse-names":false,"suffix":""}],"container-title":"Proceedings - International Conference on Vision Towards Emerging Trends in Communication and Networking, ViTECoN 2019","id":"ITEM-3","issued":{"date-parts":[["2019"]]},"page":"1-3","title":"Medical Dispense System Using IoT","type":"paper-conference"},"uris":["http://www.mendeley.com/documents/?uuid=1bb59b22-d39b-471b-80f8-903e158870fb"]}],"mendeley":{"formattedCitation":"[32], [35], [36]","plainTextFormattedCitation":"[32], [35], [36]","previouslyFormattedCitation":"[32], [35], [36]"},"properties":{"noteIndex":0},"schema":"https://github.com/citation-style-language/schema/raw/master/csl-citation.json"}</w:instrText>
      </w:r>
      <w:r>
        <w:rPr>
          <w:lang w:val="es-US"/>
        </w:rPr>
        <w:fldChar w:fldCharType="separate"/>
      </w:r>
      <w:r w:rsidR="004079BA" w:rsidRPr="004079BA">
        <w:rPr>
          <w:noProof/>
          <w:lang w:val="es-US"/>
        </w:rPr>
        <w:t>[32], [35], [36]</w:t>
      </w:r>
      <w:r>
        <w:rPr>
          <w:lang w:val="es-US"/>
        </w:rPr>
        <w:fldChar w:fldCharType="end"/>
      </w:r>
      <w:r w:rsidRPr="004E7EA5">
        <w:rPr>
          <w:lang w:val="es-US"/>
        </w:rPr>
        <w:t>.</w:t>
      </w:r>
      <w:r>
        <w:rPr>
          <w:lang w:val="es-US"/>
        </w:rPr>
        <w:t xml:space="preserve"> Por lo tanto, logrando que el sistema propuesto se adapte en tiempo de ejecución para lograr cumplir con las necesidades de un usuario en particular </w:t>
      </w:r>
      <w:r>
        <w:rPr>
          <w:lang w:val="es-US"/>
        </w:rPr>
        <w:fldChar w:fldCharType="begin" w:fldLock="1"/>
      </w:r>
      <w:r w:rsidR="007F1150">
        <w:rPr>
          <w:lang w:val="es-US"/>
        </w:rPr>
        <w:instrText>ADDIN CSL_CITATION {"citationItems":[{"id":"ITEM-1","itemData":{"DOI":"10.1109/PERCOMW.2019.8730859","ISBN":"9781538691519","abstract":"Internet of Things devices are becoming more and more intelligent. Their ultimate purpose is to perform tasks that help people. In order for these devices to perform their function, they must be configured by users, which implies a considerable investment of effort and time. This configuration also has to also consider that the user's contextual information is constantly changing. Each change in contextual information may require devices to be reconfigured so that their behavior and collaborations with other devices can meet the user's needs. Although this adaptability has already been achieved, it is still a too manual process, which involves a great deal of effort by people. This paper presents the Situational-Context as a proposal to achieve a context adaptation of IoT devices at runtime avoiding human intervention. Thanks to our work we achieve a multi-device collaborative environment that facilitates collaboration between people and devices automatically and with less effort from people.","author":[{"dropping-particle":"","family":"Flores-Martin","given":"Daniel","non-dropping-particle":"","parse-names":false,"suffix":""},{"dropping-particle":"","family":"Berrocal","given":"Javier","non-dropping-particle":"","parse-names":false,"suffix":""},{"dropping-particle":"","family":"Garcia-Alonso","given":"Jose","non-dropping-particle":"","parse-names":false,"suffix":""},{"dropping-particle":"","family":"Murillo","given":"Juan M.","non-dropping-particle":"","parse-names":false,"suffix":""}],"container-title":"2019 IEEE International Conference on Pervasive Computing and Communications Workshops, PerCom Workshops 2019","id":"ITEM-1","issued":{"date-parts":[["2019"]]},"page":"304-309","title":"Towards a Runtime Devices Adaptation in a Multi-Device Environment Based on People's Needs","type":"paper-conference"},"uris":["http://www.mendeley.com/documents/?uuid=3db8a19a-8d69-49d4-a015-a1c54ca51fa1"]}],"mendeley":{"formattedCitation":"[44]","plainTextFormattedCitation":"[44]","previouslyFormattedCitation":"[44]"},"properties":{"noteIndex":0},"schema":"https://github.com/citation-style-language/schema/raw/master/csl-citation.json"}</w:instrText>
      </w:r>
      <w:r>
        <w:rPr>
          <w:lang w:val="es-US"/>
        </w:rPr>
        <w:fldChar w:fldCharType="separate"/>
      </w:r>
      <w:r w:rsidR="007F1150" w:rsidRPr="007F1150">
        <w:rPr>
          <w:noProof/>
          <w:lang w:val="es-US"/>
        </w:rPr>
        <w:t>[44]</w:t>
      </w:r>
      <w:r>
        <w:rPr>
          <w:lang w:val="es-US"/>
        </w:rPr>
        <w:fldChar w:fldCharType="end"/>
      </w:r>
      <w:r>
        <w:rPr>
          <w:lang w:val="es-US"/>
        </w:rPr>
        <w:t>.</w:t>
      </w:r>
    </w:p>
    <w:p w:rsidR="00E34AD7" w:rsidRDefault="00E34AD7" w:rsidP="00E34AD7">
      <w:pPr>
        <w:pStyle w:val="Ttulo1"/>
        <w:rPr>
          <w:szCs w:val="20"/>
          <w:lang w:eastAsia="en-US"/>
        </w:rPr>
      </w:pPr>
      <w:bookmarkStart w:id="1" w:name="_Hlk38434549"/>
      <w:r>
        <w:rPr>
          <w:lang w:eastAsia="en-US"/>
        </w:rPr>
        <w:t xml:space="preserve">Sistema </w:t>
      </w:r>
      <w:proofErr w:type="spellStart"/>
      <w:r>
        <w:rPr>
          <w:lang w:eastAsia="en-US"/>
        </w:rPr>
        <w:t>propuesto</w:t>
      </w:r>
      <w:proofErr w:type="spellEnd"/>
    </w:p>
    <w:bookmarkEnd w:id="1"/>
    <w:p w:rsidR="00E34AD7" w:rsidRDefault="00E34AD7" w:rsidP="00E34AD7">
      <w:pPr>
        <w:pStyle w:val="NoindentNormal"/>
        <w:rPr>
          <w:lang w:val="es-US"/>
        </w:rPr>
      </w:pPr>
      <w:r>
        <w:rPr>
          <w:lang w:val="es-US"/>
        </w:rPr>
        <w:t xml:space="preserve">El sistema propuesto en este documento está formado por una red de sensores, actuadores, y la puerta de enlace que está implementada en un ordenador de placa Raspberry Pi B, formando una red de sensores inalámbricos (WSN) </w:t>
      </w:r>
      <w:r>
        <w:rPr>
          <w:lang w:val="es-US"/>
        </w:rPr>
        <w:fldChar w:fldCharType="begin" w:fldLock="1"/>
      </w:r>
      <w:r w:rsidR="00CF0E4E">
        <w:rPr>
          <w:lang w:val="es-US"/>
        </w:rPr>
        <w:instrText>ADDIN CSL_CITATION {"citationItems":[{"id":"ITEM-1","itemData":{"DOI":"10.1088/1757-899X/518/5/052022","ISBN":"*****************","ISSN":"1757899X","abstract":"In the last decade the healthcare monitoring schemes have drawn significant considerations of the researchers. With over a decennary concerning muscular lookup or improvement, wireless sensor network science has been rising as much an achievable solution in imitation of numerous revolutionary applications. In that paper, we outline a Wi-Fi sensor network blueprint as we bear advanced the usage of open-source hardware platforms, Arduino yet Raspberry Pi. The scheme is affordable yet very scalable each of phrases of the kind over sensors or the range concerning sensor nodes, who makes it pleasant applicable because of a large choice about functions associated to environmental monitoring. Whole plan construction then the diagram concerning hardware or software elements are offered into specifics in this paper. Some sample outgiving or excuse results are also to show the usefulness over the dictation toughness Moreover working with the intelligent backend scheme construction this scheme can too offer instant physician information in situation if emergency situation occurs without doctors near the side. The outcome of the study offers a present medical care through whole hospital, and the recently invented tag may bring an important change to typical health care process chiefly in patient care.","author":[{"dropping-particle":"","family":"Mohsin Alabassby","given":"Bahaa Faiz Noory","non-dropping-particle":"","parse-names":false,"suffix":""},{"dropping-particle":"","family":"Mahdi","given":"Jinan Fadhil","non-dropping-particle":"","parse-names":false,"suffix":""},{"dropping-particle":"","family":"Kadhim","given":"Mohammed Aboud","non-dropping-particle":"","parse-names":false,"suffix":""}],"collection-title":"IOP Conference Series-Materials Science and Engineering","container-title":"IOP Conference Series: Materials Science and Engineering","id":"ITEM-1","issue":"5","issued":{"date-parts":[["2019"]]},"title":"Design and Implementation WSN Based on Raspberry Pi for Medical Application","type":"chapter","volume":"518"},"uris":["http://www.mendeley.com/documents/?uuid=27b80138-4a19-4e2e-a6c4-33afe305e16b"]},{"id":"ITEM-2","itemData":{"DOI":"10.1007/978-3-030-05532-5_4","ISBN":"9783030055318","ISSN":"18650929","abstract":"The aging of the population in most developed countries has increased the need of proposing and adopting systems to monitor the behaviour of elder people with cognitive impairment. Home monitoring is particularly important for caregivers and relatives, who are in charge of these persons in potentially risky environments (e.g., the kitchen, the bathroom, the stairs, go out alone to the street, etc.), while they perform their household activities. On the other hand, the paradigm of Internet of Things (IoT) allows the interconnection of everyday objects to implement sophisticate, yet simple-to-use, computer systems. In this paper, we analyse the existing IoT-based proposals to monitor elder people at home. Moreover, we propose a generic design of an IoT-based home monitoring system that allows caregivers, relatives and/or emergency services to be notified of potentially risky demeanours. Finally, some scenarios or situations are presented in order to better understand the proposal, and to validate its design to cover some common use cases.","author":[{"dropping-particle":"","family":"Guerrero-Ulloa","given":"Gleiston","non-dropping-particle":"","parse-names":false,"suffix":""},{"dropping-particle":"","family":"Rodríguez-Domínguez","given":"Carlos","non-dropping-particle":"","parse-names":false,"suffix":""},{"dropping-particle":"","family":"Hornos","given":"Miguel J.","non-dropping-particle":"","parse-names":false,"suffix":""}],"container-title":"Communications in Computer and Information Science","editor":[{"dropping-particle":"","family":"Botto-Tobar","given":"M.","non-dropping-particle":"","parse-names":false,"suffix":""},{"dropping-particle":"","family":"Pizarro","given":"G.","non-dropping-particle":"","parse-names":false,"suffix":""},{"dropping-particle":"","family":"Zúñiga-Prieto","given":"M.","non-dropping-particle":"","parse-names":false,"suffix":""},{"dropping-particle":"","family":"D’Armas","given":"M.","non-dropping-particle":"","parse-names":false,"suffix":""},{"dropping-particle":"","family":"Zúñiga Sánchez","given":"M.;","non-dropping-particle":"","parse-names":false,"suffix":""}],"id":"ITEM-2","issued":{"date-parts":[["2019","8","29"]]},"page":"41-55","publisher":"Springer, Cham","title":"IoT-Based System to Help Care for Dependent Elderly","type":"paper-conference","volume":"895"},"uris":["http://www.mendeley.com/documents/?uuid=18b2db8a-e9b5-3c44-a296-dd133c0e04fa"]},{"id":"ITEM-3","itemData":{"DOI":"10.1109/ICSSIT.2018.8748601","ISBN":"9781538658734","abstract":"Health related problems are becoming the major issue in today's world , every other person seems to be undergoing more than one problem irrespective of the age , either that problem be related to heart or brain.Forgetting things has become the most common human error nowadays and such carelessness seen in the case of taking medicines might lead to results which are catastrophic and has direct impact onto the health of an individual.Thus this papers describes how with the help of smart dispensers an individual be able to take his medicines without any external human assistance.The proposed dispenser abridged the gap between technology and medical field , as it has been seen that technology is more developing in other arena over the area of medicine.","author":[{"dropping-particle":"","family":"Jabeena","given":"A.","non-dropping-particle":"","parse-names":false,"suffix":""},{"dropping-particle":"","family":"Kumar","given":"Shivam","non-dropping-particle":"","parse-names":false,"suffix":""}],"container-title":"Proceedings of the International Conference on Smart Systems and Inventive Technology, ICSSIT 2018","id":"ITEM-3","issued":{"date-parts":[["2018"]]},"page":"410-414","title":"Smart medicine dispenser","type":"paper-conference"},"uris":["http://www.mendeley.com/documents/?uuid=194d545e-e55d-480d-b7b4-385de2e8e1b6"]}],"mendeley":{"formattedCitation":"[19], [32], [45]","plainTextFormattedCitation":"[19], [32], [45]","previouslyFormattedCitation":"[19], [32], [45], [46]"},"properties":{"noteIndex":0},"schema":"https://github.com/citation-style-language/schema/raw/master/csl-citation.json"}</w:instrText>
      </w:r>
      <w:r>
        <w:rPr>
          <w:lang w:val="es-US"/>
        </w:rPr>
        <w:fldChar w:fldCharType="separate"/>
      </w:r>
      <w:r w:rsidR="00CF0E4E" w:rsidRPr="00CF0E4E">
        <w:rPr>
          <w:noProof/>
          <w:lang w:val="es-US"/>
        </w:rPr>
        <w:t>[19], [32], [45]</w:t>
      </w:r>
      <w:r>
        <w:rPr>
          <w:lang w:val="es-US"/>
        </w:rPr>
        <w:fldChar w:fldCharType="end"/>
      </w:r>
      <w:r>
        <w:rPr>
          <w:lang w:val="es-US"/>
        </w:rPr>
        <w:t xml:space="preserve"> que se integran con una aplicación móvil para la gestión de los datos del sistema y como una interfaz con los usuarios finales.</w:t>
      </w:r>
    </w:p>
    <w:p w:rsidR="004079BA" w:rsidRDefault="004079BA" w:rsidP="004079BA">
      <w:pPr>
        <w:rPr>
          <w:lang w:val="es-US"/>
        </w:rPr>
      </w:pPr>
      <w:r>
        <w:rPr>
          <w:lang w:val="es-US"/>
        </w:rPr>
        <w:t>Para desarrollar el sistema propuesto e siguió la metodología Test-</w:t>
      </w:r>
      <w:proofErr w:type="spellStart"/>
      <w:r>
        <w:rPr>
          <w:lang w:val="es-US"/>
        </w:rPr>
        <w:t>Driven</w:t>
      </w:r>
      <w:proofErr w:type="spellEnd"/>
      <w:r>
        <w:rPr>
          <w:lang w:val="es-US"/>
        </w:rPr>
        <w:t xml:space="preserve"> </w:t>
      </w:r>
      <w:proofErr w:type="spellStart"/>
      <w:r>
        <w:rPr>
          <w:lang w:val="es-US"/>
        </w:rPr>
        <w:t>Development</w:t>
      </w:r>
      <w:proofErr w:type="spellEnd"/>
      <w:r>
        <w:rPr>
          <w:lang w:val="es-US"/>
        </w:rPr>
        <w:t xml:space="preserve"> para Sistemas Basados en IoT (TDDM4IoTS), descrita en </w:t>
      </w:r>
      <w:r>
        <w:rPr>
          <w:lang w:val="es-US"/>
        </w:rPr>
        <w:fldChar w:fldCharType="begin" w:fldLock="1"/>
      </w:r>
      <w:r w:rsidR="00CF0E4E">
        <w:rPr>
          <w:lang w:val="es-US"/>
        </w:rPr>
        <w:instrText>ADDIN CSL_CITATION {"citationItems":[{"id":"ITEM-1","itemData":{"DOI":"10.1007/978-3-030-42517-3_4","ISBN":"9783030425166","ISSN":"18650937","abstract":"This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the team that will develop the project in question. In this paper, we suggest an order to follow, as well as existing software tools that could be used as support for obtaining the corresponding deliverables at each phase.","author":[{"dropping-particle":"","family":"Guerrero-Ulloa","given":"Gleiston","non-dropping-particle":"","parse-names":false,"suffix":""},{"dropping-particle":"","family":"Hornos","given":"Miguel J.","non-dropping-particle":"","parse-names":false,"suffix":""},{"dropping-particle":"","family":"Rodríguez-Domínguez","given":"Carlos","non-dropping-particle":"","parse-names":false,"suffix":""}],"container-title":"Communications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-1","issued":{"date-parts":[["2020","12","3"]]},"page":"41-55","publisher":"Springer","publisher-place":"Quito","title":"TDDM4IoTS: A Test-Driven Development Methodology for Internet of Things (IoT)-Based Systems","type":"paper-conference","volume":"1193 CCIS"},"uris":["http://www.mendeley.com/documents/?uuid=6d658228-7672-3146-ad79-9b626c1b061a"]}],"mendeley":{"formattedCitation":"[21]","plainTextFormattedCitation":"[21]","previouslyFormattedCitation":"[21]"},"properties":{"noteIndex":0},"schema":"https://github.com/citation-style-language/schema/raw/master/csl-citation.json"}</w:instrText>
      </w:r>
      <w:r>
        <w:rPr>
          <w:lang w:val="es-US"/>
        </w:rPr>
        <w:fldChar w:fldCharType="separate"/>
      </w:r>
      <w:r w:rsidRPr="004079BA">
        <w:rPr>
          <w:noProof/>
          <w:lang w:val="es-US"/>
        </w:rPr>
        <w:t>[21]</w:t>
      </w:r>
      <w:r>
        <w:rPr>
          <w:lang w:val="es-US"/>
        </w:rPr>
        <w:fldChar w:fldCharType="end"/>
      </w:r>
      <w:r w:rsidR="007D0B21">
        <w:rPr>
          <w:lang w:val="es-US"/>
        </w:rPr>
        <w:t>. Los desarrolladores se notaron optimistas al utilizar esa metodología</w:t>
      </w:r>
      <w:r>
        <w:rPr>
          <w:lang w:val="es-US"/>
        </w:rPr>
        <w:t>.</w:t>
      </w:r>
      <w:r w:rsidR="007D0B21">
        <w:rPr>
          <w:lang w:val="es-US"/>
        </w:rPr>
        <w:t xml:space="preserve"> La evaluación del dispositivo se está llevando a cabo con una persona </w:t>
      </w:r>
      <w:r w:rsidR="00D53CF4">
        <w:rPr>
          <w:lang w:val="es-US"/>
        </w:rPr>
        <w:t xml:space="preserve">que está en tratamiento médico por diabetes con la ingesta de cuatro medicamentos como se muestra en la </w:t>
      </w:r>
      <w:r w:rsidR="00D53CF4" w:rsidRPr="00D53CF4">
        <w:rPr>
          <w:b/>
          <w:bCs/>
          <w:lang w:val="es-US"/>
        </w:rPr>
        <w:fldChar w:fldCharType="begin"/>
      </w:r>
      <w:r w:rsidR="00D53CF4" w:rsidRPr="00D53CF4">
        <w:rPr>
          <w:b/>
          <w:bCs/>
          <w:lang w:val="es-US"/>
        </w:rPr>
        <w:instrText xml:space="preserve"> REF _Ref38133693 \h  \* MERGEFORMAT </w:instrText>
      </w:r>
      <w:r w:rsidR="00D53CF4" w:rsidRPr="00D53CF4">
        <w:rPr>
          <w:b/>
          <w:bCs/>
          <w:lang w:val="es-US"/>
        </w:rPr>
      </w:r>
      <w:r w:rsidR="00D53CF4" w:rsidRPr="00D53CF4">
        <w:rPr>
          <w:b/>
          <w:bCs/>
          <w:lang w:val="es-US"/>
        </w:rPr>
        <w:fldChar w:fldCharType="separate"/>
      </w:r>
      <w:r w:rsidR="00D53CF4" w:rsidRPr="00D53CF4">
        <w:rPr>
          <w:b/>
          <w:bCs/>
          <w:lang w:val="es-US"/>
        </w:rPr>
        <w:t xml:space="preserve">Table </w:t>
      </w:r>
      <w:r w:rsidR="00D53CF4" w:rsidRPr="00D53CF4">
        <w:rPr>
          <w:b/>
          <w:bCs/>
          <w:noProof/>
          <w:lang w:val="es-US"/>
        </w:rPr>
        <w:t>1</w:t>
      </w:r>
      <w:r w:rsidR="00D53CF4" w:rsidRPr="00D53CF4">
        <w:rPr>
          <w:b/>
          <w:bCs/>
          <w:lang w:val="es-US"/>
        </w:rPr>
        <w:fldChar w:fldCharType="end"/>
      </w:r>
      <w:r w:rsidR="00D53CF4">
        <w:rPr>
          <w:lang w:val="es-US"/>
        </w:rPr>
        <w:t>.</w:t>
      </w:r>
    </w:p>
    <w:p w:rsidR="00D53CF4" w:rsidRPr="00BC0629" w:rsidRDefault="00D53CF4" w:rsidP="00D53CF4">
      <w:pPr>
        <w:pStyle w:val="Descripcin"/>
        <w:jc w:val="center"/>
        <w:rPr>
          <w:i/>
          <w:iCs/>
          <w:lang w:val="es-US"/>
        </w:rPr>
      </w:pPr>
      <w:bookmarkStart w:id="2" w:name="_Ref38133693"/>
      <w:bookmarkStart w:id="3" w:name="_Ref38133686"/>
      <w:r w:rsidRPr="00D53CF4">
        <w:rPr>
          <w:b/>
          <w:bCs/>
          <w:lang w:val="es-US"/>
        </w:rPr>
        <w:t xml:space="preserve">Table </w:t>
      </w:r>
      <w:r w:rsidRPr="00D53CF4">
        <w:rPr>
          <w:b/>
          <w:bCs/>
          <w:i/>
          <w:iCs/>
        </w:rPr>
        <w:fldChar w:fldCharType="begin"/>
      </w:r>
      <w:r w:rsidRPr="00D53CF4">
        <w:rPr>
          <w:b/>
          <w:bCs/>
          <w:lang w:val="es-US"/>
        </w:rPr>
        <w:instrText xml:space="preserve"> SEQ Table \* ARABIC </w:instrText>
      </w:r>
      <w:r w:rsidRPr="00D53CF4">
        <w:rPr>
          <w:b/>
          <w:bCs/>
          <w:i/>
          <w:iCs/>
        </w:rPr>
        <w:fldChar w:fldCharType="separate"/>
      </w:r>
      <w:r w:rsidRPr="00D53CF4">
        <w:rPr>
          <w:b/>
          <w:bCs/>
          <w:noProof/>
          <w:lang w:val="es-US"/>
        </w:rPr>
        <w:t>1</w:t>
      </w:r>
      <w:r w:rsidRPr="00D53CF4">
        <w:rPr>
          <w:b/>
          <w:bCs/>
          <w:i/>
          <w:iCs/>
        </w:rPr>
        <w:fldChar w:fldCharType="end"/>
      </w:r>
      <w:bookmarkEnd w:id="2"/>
      <w:r w:rsidRPr="00D53CF4">
        <w:rPr>
          <w:lang w:val="es-US"/>
        </w:rPr>
        <w:t>. Medicamentos del tratamiento del paciente</w:t>
      </w:r>
      <w:bookmarkEnd w:id="3"/>
    </w:p>
    <w:tbl>
      <w:tblPr>
        <w:tblStyle w:val="Tablaconcuadrcula3-nfasis5"/>
        <w:tblW w:w="5000" w:type="pct"/>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1256"/>
        <w:gridCol w:w="1893"/>
        <w:gridCol w:w="1803"/>
        <w:gridCol w:w="2079"/>
      </w:tblGrid>
      <w:tr w:rsidR="00D53CF4" w:rsidRPr="00D53CF4" w:rsidTr="00D53CF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55" w:type="dxa"/>
            <w:tcBorders>
              <w:top w:val="single" w:sz="4" w:space="0" w:color="auto"/>
              <w:bottom w:val="single" w:sz="4" w:space="0" w:color="auto"/>
            </w:tcBorders>
            <w:shd w:val="clear" w:color="auto" w:fill="auto"/>
          </w:tcPr>
          <w:p w:rsidR="00D53CF4" w:rsidRPr="00D53CF4" w:rsidRDefault="00D53CF4" w:rsidP="00D53CF4">
            <w:pPr>
              <w:pStyle w:val="Prrafodelista"/>
              <w:spacing w:after="0" w:line="240" w:lineRule="auto"/>
              <w:ind w:left="0"/>
              <w:jc w:val="center"/>
              <w:rPr>
                <w:rFonts w:ascii="Times New Roman" w:hAnsi="Times New Roman" w:cs="Times New Roman"/>
                <w:i w:val="0"/>
                <w:iCs w:val="0"/>
                <w:sz w:val="20"/>
                <w:szCs w:val="20"/>
                <w:lang w:val="es-ES"/>
              </w:rPr>
            </w:pPr>
            <w:r w:rsidRPr="00D53CF4">
              <w:rPr>
                <w:rFonts w:ascii="Times New Roman" w:hAnsi="Times New Roman" w:cs="Times New Roman"/>
                <w:i w:val="0"/>
                <w:iCs w:val="0"/>
                <w:sz w:val="20"/>
                <w:szCs w:val="20"/>
                <w:lang w:val="es-ES"/>
              </w:rPr>
              <w:t>Compuesto</w:t>
            </w:r>
          </w:p>
        </w:tc>
        <w:tc>
          <w:tcPr>
            <w:tcW w:w="1890" w:type="dxa"/>
            <w:tcBorders>
              <w:top w:val="single" w:sz="4" w:space="0" w:color="auto"/>
              <w:bottom w:val="single" w:sz="4" w:space="0" w:color="auto"/>
            </w:tcBorders>
            <w:shd w:val="clear" w:color="auto" w:fill="auto"/>
          </w:tcPr>
          <w:p w:rsidR="00D53CF4" w:rsidRPr="00D53CF4" w:rsidRDefault="00D53CF4" w:rsidP="00D53CF4">
            <w:pPr>
              <w:pStyle w:val="Prrafodelista"/>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sidRPr="00D53CF4">
              <w:rPr>
                <w:rFonts w:ascii="Times New Roman" w:hAnsi="Times New Roman" w:cs="Times New Roman"/>
                <w:sz w:val="20"/>
                <w:szCs w:val="20"/>
                <w:lang w:val="es-ES"/>
              </w:rPr>
              <w:t>Nombre</w:t>
            </w:r>
          </w:p>
        </w:tc>
        <w:tc>
          <w:tcPr>
            <w:tcW w:w="1800" w:type="dxa"/>
            <w:tcBorders>
              <w:top w:val="single" w:sz="4" w:space="0" w:color="auto"/>
              <w:bottom w:val="single" w:sz="4" w:space="0" w:color="auto"/>
            </w:tcBorders>
            <w:shd w:val="clear" w:color="auto" w:fill="auto"/>
          </w:tcPr>
          <w:p w:rsidR="00D53CF4" w:rsidRPr="00D53CF4" w:rsidRDefault="00D53CF4" w:rsidP="00D53CF4">
            <w:pPr>
              <w:pStyle w:val="Prrafodelista"/>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sidRPr="00D53CF4">
              <w:rPr>
                <w:rFonts w:ascii="Times New Roman" w:hAnsi="Times New Roman" w:cs="Times New Roman"/>
                <w:sz w:val="20"/>
                <w:szCs w:val="20"/>
                <w:lang w:val="es-ES"/>
              </w:rPr>
              <w:t>Dosis (mg/</w:t>
            </w:r>
            <w:proofErr w:type="spellStart"/>
            <w:r w:rsidRPr="00D53CF4">
              <w:rPr>
                <w:rFonts w:ascii="Times New Roman" w:hAnsi="Times New Roman" w:cs="Times New Roman"/>
                <w:sz w:val="20"/>
                <w:szCs w:val="20"/>
                <w:lang w:val="es-ES"/>
              </w:rPr>
              <w:t>dia</w:t>
            </w:r>
            <w:proofErr w:type="spellEnd"/>
            <w:r w:rsidRPr="00D53CF4">
              <w:rPr>
                <w:rFonts w:ascii="Times New Roman" w:hAnsi="Times New Roman" w:cs="Times New Roman"/>
                <w:sz w:val="20"/>
                <w:szCs w:val="20"/>
                <w:lang w:val="es-ES"/>
              </w:rPr>
              <w:t>)</w:t>
            </w:r>
          </w:p>
        </w:tc>
        <w:tc>
          <w:tcPr>
            <w:tcW w:w="2076" w:type="dxa"/>
            <w:tcBorders>
              <w:top w:val="single" w:sz="4" w:space="0" w:color="auto"/>
              <w:bottom w:val="single" w:sz="4" w:space="0" w:color="auto"/>
            </w:tcBorders>
            <w:shd w:val="clear" w:color="auto" w:fill="auto"/>
          </w:tcPr>
          <w:p w:rsidR="00D53CF4" w:rsidRPr="00D53CF4" w:rsidRDefault="00D53CF4" w:rsidP="00D53CF4">
            <w:pPr>
              <w:pStyle w:val="Prrafodelista"/>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sidRPr="00D53CF4">
              <w:rPr>
                <w:rFonts w:ascii="Times New Roman" w:hAnsi="Times New Roman" w:cs="Times New Roman"/>
                <w:sz w:val="20"/>
                <w:szCs w:val="20"/>
                <w:lang w:val="es-ES"/>
              </w:rPr>
              <w:t>Horario</w:t>
            </w:r>
          </w:p>
        </w:tc>
      </w:tr>
      <w:tr w:rsidR="00D53CF4" w:rsidRPr="00D53CF4" w:rsidTr="00D53C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tcBorders>
            <w:shd w:val="clear" w:color="auto" w:fill="auto"/>
          </w:tcPr>
          <w:p w:rsidR="00D53CF4" w:rsidRPr="00D53CF4" w:rsidRDefault="00D53CF4" w:rsidP="00D53CF4">
            <w:pPr>
              <w:pStyle w:val="Prrafodelista"/>
              <w:spacing w:after="0" w:line="240" w:lineRule="auto"/>
              <w:ind w:left="0"/>
              <w:jc w:val="both"/>
              <w:rPr>
                <w:rFonts w:ascii="Times New Roman" w:hAnsi="Times New Roman" w:cs="Times New Roman"/>
                <w:i w:val="0"/>
                <w:iCs w:val="0"/>
                <w:sz w:val="20"/>
                <w:szCs w:val="20"/>
                <w:lang w:val="es-ES"/>
              </w:rPr>
            </w:pPr>
            <w:proofErr w:type="spellStart"/>
            <w:r w:rsidRPr="00D53CF4">
              <w:rPr>
                <w:rFonts w:ascii="Times New Roman" w:hAnsi="Times New Roman" w:cs="Times New Roman"/>
                <w:i w:val="0"/>
                <w:iCs w:val="0"/>
                <w:sz w:val="20"/>
                <w:szCs w:val="20"/>
                <w:lang w:val="es-ES"/>
              </w:rPr>
              <w:t>Nateglinida</w:t>
            </w:r>
            <w:proofErr w:type="spellEnd"/>
          </w:p>
        </w:tc>
        <w:tc>
          <w:tcPr>
            <w:tcW w:w="1890" w:type="dxa"/>
            <w:tcBorders>
              <w:top w:val="single" w:sz="4" w:space="0" w:color="auto"/>
            </w:tcBorders>
            <w:shd w:val="clear" w:color="auto" w:fill="auto"/>
          </w:tcPr>
          <w:p w:rsidR="00D53CF4" w:rsidRPr="00D53CF4" w:rsidRDefault="00D53CF4" w:rsidP="00D53CF4">
            <w:pPr>
              <w:pStyle w:val="Prrafodelista"/>
              <w:spacing w:after="0" w:line="24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ES"/>
              </w:rPr>
            </w:pPr>
            <w:proofErr w:type="spellStart"/>
            <w:r w:rsidRPr="00D53CF4">
              <w:rPr>
                <w:rFonts w:ascii="Times New Roman" w:hAnsi="Times New Roman" w:cs="Times New Roman"/>
                <w:sz w:val="20"/>
                <w:szCs w:val="20"/>
                <w:lang w:val="es-ES"/>
              </w:rPr>
              <w:t>Starlix</w:t>
            </w:r>
            <w:proofErr w:type="spellEnd"/>
          </w:p>
        </w:tc>
        <w:tc>
          <w:tcPr>
            <w:tcW w:w="1800" w:type="dxa"/>
            <w:tcBorders>
              <w:top w:val="single" w:sz="4" w:space="0" w:color="auto"/>
            </w:tcBorders>
            <w:shd w:val="clear" w:color="auto" w:fill="auto"/>
          </w:tcPr>
          <w:p w:rsidR="00D53CF4" w:rsidRPr="00D53CF4" w:rsidRDefault="00D53CF4" w:rsidP="00D53CF4">
            <w:pPr>
              <w:pStyle w:val="Prrafodelista"/>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ES"/>
              </w:rPr>
            </w:pPr>
            <w:r w:rsidRPr="00D53CF4">
              <w:rPr>
                <w:rFonts w:ascii="Times New Roman" w:hAnsi="Times New Roman" w:cs="Times New Roman"/>
                <w:sz w:val="20"/>
                <w:szCs w:val="20"/>
                <w:lang w:val="es-ES"/>
              </w:rPr>
              <w:t>60</w:t>
            </w:r>
          </w:p>
        </w:tc>
        <w:tc>
          <w:tcPr>
            <w:tcW w:w="2076" w:type="dxa"/>
            <w:tcBorders>
              <w:top w:val="single" w:sz="4" w:space="0" w:color="auto"/>
            </w:tcBorders>
            <w:shd w:val="clear" w:color="auto" w:fill="auto"/>
          </w:tcPr>
          <w:p w:rsidR="00D53CF4" w:rsidRPr="00D53CF4" w:rsidRDefault="00D53CF4" w:rsidP="00D53CF4">
            <w:pPr>
              <w:pStyle w:val="Prrafodelista"/>
              <w:spacing w:after="0" w:line="24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ES"/>
              </w:rPr>
            </w:pPr>
            <w:r w:rsidRPr="00D53CF4">
              <w:rPr>
                <w:rFonts w:ascii="Times New Roman" w:hAnsi="Times New Roman" w:cs="Times New Roman"/>
                <w:sz w:val="20"/>
                <w:szCs w:val="20"/>
                <w:lang w:val="es-ES"/>
              </w:rPr>
              <w:t xml:space="preserve">10:00am – 9:00pm </w:t>
            </w:r>
          </w:p>
        </w:tc>
      </w:tr>
      <w:tr w:rsidR="00D53CF4" w:rsidRPr="00D53CF4" w:rsidTr="00D53CF4">
        <w:trPr>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auto"/>
          </w:tcPr>
          <w:p w:rsidR="00D53CF4" w:rsidRPr="00D53CF4" w:rsidRDefault="00D53CF4" w:rsidP="00D53CF4">
            <w:pPr>
              <w:pStyle w:val="Prrafodelista"/>
              <w:spacing w:after="0" w:line="240" w:lineRule="auto"/>
              <w:ind w:left="0"/>
              <w:jc w:val="both"/>
              <w:rPr>
                <w:rFonts w:ascii="Times New Roman" w:hAnsi="Times New Roman" w:cs="Times New Roman"/>
                <w:i w:val="0"/>
                <w:iCs w:val="0"/>
                <w:sz w:val="20"/>
                <w:szCs w:val="20"/>
                <w:lang w:val="es-ES"/>
              </w:rPr>
            </w:pPr>
            <w:proofErr w:type="spellStart"/>
            <w:r w:rsidRPr="00D53CF4">
              <w:rPr>
                <w:rFonts w:ascii="Times New Roman" w:hAnsi="Times New Roman" w:cs="Times New Roman"/>
                <w:i w:val="0"/>
                <w:iCs w:val="0"/>
                <w:sz w:val="20"/>
                <w:szCs w:val="20"/>
                <w:lang w:val="es-ES"/>
              </w:rPr>
              <w:t>Miglitol</w:t>
            </w:r>
            <w:proofErr w:type="spellEnd"/>
          </w:p>
        </w:tc>
        <w:tc>
          <w:tcPr>
            <w:tcW w:w="1890" w:type="dxa"/>
            <w:shd w:val="clear" w:color="auto" w:fill="auto"/>
          </w:tcPr>
          <w:p w:rsidR="00D53CF4" w:rsidRPr="00D53CF4" w:rsidRDefault="00D53CF4" w:rsidP="00D53CF4">
            <w:pPr>
              <w:pStyle w:val="Prrafodelista"/>
              <w:spacing w:after="0" w:line="24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proofErr w:type="spellStart"/>
            <w:r w:rsidRPr="00D53CF4">
              <w:rPr>
                <w:rFonts w:ascii="Times New Roman" w:hAnsi="Times New Roman" w:cs="Times New Roman"/>
                <w:sz w:val="20"/>
                <w:szCs w:val="20"/>
                <w:lang w:val="es-ES"/>
              </w:rPr>
              <w:t>Diastabol</w:t>
            </w:r>
            <w:proofErr w:type="spellEnd"/>
            <w:r w:rsidRPr="00D53CF4">
              <w:rPr>
                <w:rFonts w:ascii="Times New Roman" w:hAnsi="Times New Roman" w:cs="Times New Roman"/>
                <w:sz w:val="20"/>
                <w:szCs w:val="20"/>
                <w:lang w:val="es-ES"/>
              </w:rPr>
              <w:t xml:space="preserve"> </w:t>
            </w:r>
            <w:proofErr w:type="spellStart"/>
            <w:r w:rsidRPr="00D53CF4">
              <w:rPr>
                <w:rFonts w:ascii="Times New Roman" w:hAnsi="Times New Roman" w:cs="Times New Roman"/>
                <w:sz w:val="20"/>
                <w:szCs w:val="20"/>
                <w:lang w:val="es-ES"/>
              </w:rPr>
              <w:t>Plumarol</w:t>
            </w:r>
            <w:proofErr w:type="spellEnd"/>
            <w:r w:rsidRPr="00D53CF4">
              <w:rPr>
                <w:rFonts w:ascii="Times New Roman" w:hAnsi="Times New Roman" w:cs="Times New Roman"/>
                <w:sz w:val="20"/>
                <w:szCs w:val="20"/>
                <w:lang w:val="es-ES"/>
              </w:rPr>
              <w:t xml:space="preserve"> </w:t>
            </w:r>
          </w:p>
        </w:tc>
        <w:tc>
          <w:tcPr>
            <w:tcW w:w="1800" w:type="dxa"/>
            <w:shd w:val="clear" w:color="auto" w:fill="auto"/>
          </w:tcPr>
          <w:p w:rsidR="00D53CF4" w:rsidRPr="00D53CF4" w:rsidRDefault="00D53CF4" w:rsidP="00D53CF4">
            <w:pPr>
              <w:pStyle w:val="Prrafodelista"/>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sidRPr="00D53CF4">
              <w:rPr>
                <w:rFonts w:ascii="Times New Roman" w:hAnsi="Times New Roman" w:cs="Times New Roman"/>
                <w:sz w:val="20"/>
                <w:szCs w:val="20"/>
                <w:lang w:val="es-ES"/>
              </w:rPr>
              <w:t>50</w:t>
            </w:r>
          </w:p>
        </w:tc>
        <w:tc>
          <w:tcPr>
            <w:tcW w:w="2076" w:type="dxa"/>
            <w:shd w:val="clear" w:color="auto" w:fill="auto"/>
          </w:tcPr>
          <w:p w:rsidR="00D53CF4" w:rsidRPr="00D53CF4" w:rsidRDefault="00D53CF4" w:rsidP="00D53CF4">
            <w:pPr>
              <w:pStyle w:val="Prrafodelista"/>
              <w:spacing w:after="0" w:line="24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sidRPr="00D53CF4">
              <w:rPr>
                <w:rFonts w:ascii="Times New Roman" w:hAnsi="Times New Roman" w:cs="Times New Roman"/>
                <w:sz w:val="20"/>
                <w:szCs w:val="20"/>
                <w:lang w:val="es-ES"/>
              </w:rPr>
              <w:t xml:space="preserve">5:30 pm </w:t>
            </w:r>
          </w:p>
        </w:tc>
      </w:tr>
      <w:tr w:rsidR="00D53CF4" w:rsidRPr="00D53CF4" w:rsidTr="00D53C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auto"/>
          </w:tcPr>
          <w:p w:rsidR="00D53CF4" w:rsidRPr="00D53CF4" w:rsidRDefault="00D53CF4" w:rsidP="00D53CF4">
            <w:pPr>
              <w:pStyle w:val="Prrafodelista"/>
              <w:spacing w:after="0" w:line="240" w:lineRule="auto"/>
              <w:ind w:left="0"/>
              <w:jc w:val="both"/>
              <w:rPr>
                <w:rFonts w:ascii="Times New Roman" w:hAnsi="Times New Roman" w:cs="Times New Roman"/>
                <w:i w:val="0"/>
                <w:iCs w:val="0"/>
                <w:sz w:val="20"/>
                <w:szCs w:val="20"/>
                <w:lang w:val="es-ES"/>
              </w:rPr>
            </w:pPr>
            <w:proofErr w:type="spellStart"/>
            <w:r w:rsidRPr="00D53CF4">
              <w:rPr>
                <w:rFonts w:ascii="Times New Roman" w:hAnsi="Times New Roman" w:cs="Times New Roman"/>
                <w:i w:val="0"/>
                <w:iCs w:val="0"/>
                <w:sz w:val="20"/>
                <w:szCs w:val="20"/>
                <w:lang w:val="es-ES"/>
              </w:rPr>
              <w:t>Acabosa</w:t>
            </w:r>
            <w:proofErr w:type="spellEnd"/>
          </w:p>
        </w:tc>
        <w:tc>
          <w:tcPr>
            <w:tcW w:w="1890" w:type="dxa"/>
            <w:tcBorders>
              <w:bottom w:val="nil"/>
            </w:tcBorders>
            <w:shd w:val="clear" w:color="auto" w:fill="auto"/>
          </w:tcPr>
          <w:p w:rsidR="00D53CF4" w:rsidRPr="00D53CF4" w:rsidRDefault="00D53CF4" w:rsidP="00D53CF4">
            <w:pPr>
              <w:pStyle w:val="Prrafodelista"/>
              <w:spacing w:after="0" w:line="24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ES"/>
              </w:rPr>
            </w:pPr>
            <w:proofErr w:type="spellStart"/>
            <w:r w:rsidRPr="00D53CF4">
              <w:rPr>
                <w:rFonts w:ascii="Times New Roman" w:hAnsi="Times New Roman" w:cs="Times New Roman"/>
                <w:sz w:val="20"/>
                <w:szCs w:val="20"/>
                <w:lang w:val="es-ES"/>
              </w:rPr>
              <w:t>Glumida</w:t>
            </w:r>
            <w:proofErr w:type="spellEnd"/>
          </w:p>
        </w:tc>
        <w:tc>
          <w:tcPr>
            <w:tcW w:w="1800" w:type="dxa"/>
            <w:tcBorders>
              <w:bottom w:val="nil"/>
            </w:tcBorders>
            <w:shd w:val="clear" w:color="auto" w:fill="auto"/>
          </w:tcPr>
          <w:p w:rsidR="00D53CF4" w:rsidRPr="00D53CF4" w:rsidRDefault="00D53CF4" w:rsidP="00D53CF4">
            <w:pPr>
              <w:pStyle w:val="Prrafodelista"/>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ES"/>
              </w:rPr>
            </w:pPr>
            <w:r w:rsidRPr="00D53CF4">
              <w:rPr>
                <w:rFonts w:ascii="Times New Roman" w:hAnsi="Times New Roman" w:cs="Times New Roman"/>
                <w:sz w:val="20"/>
                <w:szCs w:val="20"/>
                <w:lang w:val="es-ES"/>
              </w:rPr>
              <w:t>50</w:t>
            </w:r>
          </w:p>
        </w:tc>
        <w:tc>
          <w:tcPr>
            <w:tcW w:w="2076" w:type="dxa"/>
            <w:tcBorders>
              <w:bottom w:val="nil"/>
            </w:tcBorders>
            <w:shd w:val="clear" w:color="auto" w:fill="auto"/>
          </w:tcPr>
          <w:p w:rsidR="00D53CF4" w:rsidRPr="00D53CF4" w:rsidRDefault="00D53CF4" w:rsidP="00D53CF4">
            <w:pPr>
              <w:pStyle w:val="Prrafodelista"/>
              <w:spacing w:after="0" w:line="24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ES"/>
              </w:rPr>
            </w:pPr>
            <w:r w:rsidRPr="00D53CF4">
              <w:rPr>
                <w:rFonts w:ascii="Times New Roman" w:hAnsi="Times New Roman" w:cs="Times New Roman"/>
                <w:sz w:val="20"/>
                <w:szCs w:val="20"/>
                <w:lang w:val="es-ES"/>
              </w:rPr>
              <w:t xml:space="preserve">10:30 am – 6:30 pm </w:t>
            </w:r>
          </w:p>
        </w:tc>
      </w:tr>
      <w:tr w:rsidR="00D53CF4" w:rsidRPr="00D53CF4" w:rsidTr="00D53CF4">
        <w:trPr>
          <w:jc w:val="center"/>
        </w:trPr>
        <w:tc>
          <w:tcPr>
            <w:cnfStyle w:val="001000000000" w:firstRow="0" w:lastRow="0" w:firstColumn="1" w:lastColumn="0" w:oddVBand="0" w:evenVBand="0" w:oddHBand="0" w:evenHBand="0" w:firstRowFirstColumn="0" w:firstRowLastColumn="0" w:lastRowFirstColumn="0" w:lastRowLastColumn="0"/>
            <w:tcW w:w="1255" w:type="dxa"/>
            <w:tcBorders>
              <w:bottom w:val="single" w:sz="4" w:space="0" w:color="auto"/>
            </w:tcBorders>
            <w:shd w:val="clear" w:color="auto" w:fill="auto"/>
          </w:tcPr>
          <w:p w:rsidR="00D53CF4" w:rsidRPr="00D53CF4" w:rsidRDefault="00D53CF4" w:rsidP="00D53CF4">
            <w:pPr>
              <w:pStyle w:val="Prrafodelista"/>
              <w:spacing w:after="0" w:line="240" w:lineRule="auto"/>
              <w:ind w:left="0"/>
              <w:jc w:val="both"/>
              <w:rPr>
                <w:rFonts w:ascii="Times New Roman" w:hAnsi="Times New Roman" w:cs="Times New Roman"/>
                <w:i w:val="0"/>
                <w:iCs w:val="0"/>
                <w:sz w:val="20"/>
                <w:szCs w:val="20"/>
                <w:lang w:val="es-ES"/>
              </w:rPr>
            </w:pPr>
            <w:proofErr w:type="spellStart"/>
            <w:r w:rsidRPr="00D53CF4">
              <w:rPr>
                <w:rFonts w:ascii="Times New Roman" w:hAnsi="Times New Roman" w:cs="Times New Roman"/>
                <w:i w:val="0"/>
                <w:iCs w:val="0"/>
                <w:sz w:val="20"/>
                <w:szCs w:val="20"/>
                <w:lang w:val="es-ES"/>
              </w:rPr>
              <w:t>Repaglinida</w:t>
            </w:r>
            <w:proofErr w:type="spellEnd"/>
          </w:p>
        </w:tc>
        <w:tc>
          <w:tcPr>
            <w:tcW w:w="1890" w:type="dxa"/>
            <w:tcBorders>
              <w:top w:val="nil"/>
              <w:bottom w:val="single" w:sz="4" w:space="0" w:color="auto"/>
            </w:tcBorders>
            <w:shd w:val="clear" w:color="auto" w:fill="auto"/>
          </w:tcPr>
          <w:p w:rsidR="00D53CF4" w:rsidRPr="00D53CF4" w:rsidRDefault="00D53CF4" w:rsidP="00D53CF4">
            <w:pPr>
              <w:pStyle w:val="Prrafodelista"/>
              <w:spacing w:after="0" w:line="24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proofErr w:type="spellStart"/>
            <w:r w:rsidRPr="00D53CF4">
              <w:rPr>
                <w:rFonts w:ascii="Times New Roman" w:hAnsi="Times New Roman" w:cs="Times New Roman"/>
                <w:sz w:val="20"/>
                <w:szCs w:val="20"/>
                <w:lang w:val="es-ES"/>
              </w:rPr>
              <w:t>Novonom</w:t>
            </w:r>
            <w:proofErr w:type="spellEnd"/>
          </w:p>
        </w:tc>
        <w:tc>
          <w:tcPr>
            <w:tcW w:w="1800" w:type="dxa"/>
            <w:tcBorders>
              <w:top w:val="nil"/>
              <w:bottom w:val="single" w:sz="4" w:space="0" w:color="auto"/>
            </w:tcBorders>
            <w:shd w:val="clear" w:color="auto" w:fill="auto"/>
          </w:tcPr>
          <w:p w:rsidR="00D53CF4" w:rsidRPr="00D53CF4" w:rsidRDefault="00D53CF4" w:rsidP="00D53CF4">
            <w:pPr>
              <w:pStyle w:val="Prrafodelista"/>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sidRPr="00D53CF4">
              <w:rPr>
                <w:rFonts w:ascii="Times New Roman" w:hAnsi="Times New Roman" w:cs="Times New Roman"/>
                <w:sz w:val="20"/>
                <w:szCs w:val="20"/>
                <w:lang w:val="es-ES"/>
              </w:rPr>
              <w:t>1</w:t>
            </w:r>
          </w:p>
        </w:tc>
        <w:tc>
          <w:tcPr>
            <w:tcW w:w="2076" w:type="dxa"/>
            <w:tcBorders>
              <w:top w:val="nil"/>
              <w:bottom w:val="single" w:sz="4" w:space="0" w:color="auto"/>
            </w:tcBorders>
            <w:shd w:val="clear" w:color="auto" w:fill="auto"/>
          </w:tcPr>
          <w:p w:rsidR="00D53CF4" w:rsidRPr="00D53CF4" w:rsidRDefault="00D53CF4" w:rsidP="00D53CF4">
            <w:pPr>
              <w:pStyle w:val="Prrafodelista"/>
              <w:spacing w:after="0" w:line="24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sidRPr="00D53CF4">
              <w:rPr>
                <w:rFonts w:ascii="Times New Roman" w:hAnsi="Times New Roman" w:cs="Times New Roman"/>
                <w:sz w:val="20"/>
                <w:szCs w:val="20"/>
                <w:lang w:val="es-ES"/>
              </w:rPr>
              <w:t>9:30 am – 2:30 pm</w:t>
            </w:r>
          </w:p>
        </w:tc>
      </w:tr>
    </w:tbl>
    <w:p w:rsidR="00D53CF4" w:rsidRPr="004079BA" w:rsidRDefault="00D53CF4" w:rsidP="00D53CF4">
      <w:pPr>
        <w:ind w:firstLine="0"/>
        <w:rPr>
          <w:lang w:val="es-US"/>
        </w:rPr>
      </w:pPr>
      <w:r>
        <w:rPr>
          <w:lang w:val="es-US"/>
        </w:rPr>
        <w:lastRenderedPageBreak/>
        <w:t xml:space="preserve">Aunque es muy prematuro emitir los criterios de éxitos para este trabajo, sin embargo, los autores nos sentimos muy optimistas por las expresiones favorables emitidas por el paciente y </w:t>
      </w:r>
      <w:r w:rsidR="001B2FFF">
        <w:rPr>
          <w:lang w:val="es-US"/>
        </w:rPr>
        <w:t xml:space="preserve">por </w:t>
      </w:r>
      <w:r>
        <w:rPr>
          <w:lang w:val="es-US"/>
        </w:rPr>
        <w:t>e</w:t>
      </w:r>
      <w:r w:rsidR="001B2FFF">
        <w:rPr>
          <w:lang w:val="es-US"/>
        </w:rPr>
        <w:t>l</w:t>
      </w:r>
      <w:r>
        <w:rPr>
          <w:lang w:val="es-US"/>
        </w:rPr>
        <w:t xml:space="preserve"> cuidador que lo están evaluando.</w:t>
      </w:r>
    </w:p>
    <w:p w:rsidR="00B05D6E" w:rsidRDefault="00E34AD7">
      <w:pPr>
        <w:pStyle w:val="Ttulo2"/>
        <w:rPr>
          <w:lang w:eastAsia="en-US"/>
        </w:rPr>
      </w:pPr>
      <w:proofErr w:type="spellStart"/>
      <w:r>
        <w:rPr>
          <w:lang w:eastAsia="en-US"/>
        </w:rPr>
        <w:t>Arquitectura</w:t>
      </w:r>
      <w:proofErr w:type="spellEnd"/>
      <w:r>
        <w:rPr>
          <w:lang w:eastAsia="en-US"/>
        </w:rPr>
        <w:t xml:space="preserve"> del </w:t>
      </w:r>
      <w:proofErr w:type="spellStart"/>
      <w:r>
        <w:rPr>
          <w:lang w:eastAsia="en-US"/>
        </w:rPr>
        <w:t>sistema</w:t>
      </w:r>
      <w:proofErr w:type="spellEnd"/>
    </w:p>
    <w:p w:rsidR="00170C4F" w:rsidRDefault="00170C4F" w:rsidP="00170C4F">
      <w:pPr>
        <w:ind w:firstLine="0"/>
        <w:rPr>
          <w:rStyle w:val="tlid-translation"/>
          <w:lang w:val="es-ES"/>
        </w:rPr>
      </w:pPr>
      <w:r>
        <w:rPr>
          <w:rStyle w:val="tlid-translation"/>
          <w:lang w:val="es-ES"/>
        </w:rPr>
        <w:t xml:space="preserve">La arquitectura del sistema se basa en una arquitectura similar a la presentada en </w:t>
      </w:r>
      <w:r>
        <w:rPr>
          <w:lang w:val="es-US"/>
        </w:rPr>
        <w:fldChar w:fldCharType="begin" w:fldLock="1"/>
      </w:r>
      <w:r>
        <w:rPr>
          <w:lang w:val="es-US"/>
        </w:rPr>
        <w:instrText>ADDIN CSL_CITATION {"citationItems":[{"id":"ITEM-1","itemData":{"DOI":"10.1007/978-3-030-05532-5_4","ISBN":"9783030055318","ISSN":"18650929","abstract":"The aging of the population in most developed countries has increased the need of proposing and adopting systems to monitor the behaviour of elder people with cognitive impairment. Home monitoring is particularly important for caregivers and relatives, who are in charge of these persons in potentially risky environments (e.g., the kitchen, the bathroom, the stairs, go out alone to the street, etc.), while they perform their household activities. On the other hand, the paradigm of Internet of Things (IoT) allows the interconnection of everyday objects to implement sophisticate, yet simple-to-use, computer systems. In this paper, we analyse the existing IoT-based proposals to monitor elder people at home. Moreover, we propose a generic design of an IoT-based home monitoring system that allows caregivers, relatives and/or emergency services to be notified of potentially risky demeanours. Finally, some scenarios or situations are presented in order to better understand the proposal, and to validate its design to cover some common use cases.","author":[{"dropping-particle":"","family":"Guerrero-Ulloa","given":"Gleiston","non-dropping-particle":"","parse-names":false,"suffix":""},{"dropping-particle":"","family":"Rodríguez-Domínguez","given":"Carlos","non-dropping-particle":"","parse-names":false,"suffix":""},{"dropping-particle":"","family":"Hornos","given":"Miguel J.","non-dropping-particle":"","parse-names":false,"suffix":""}],"container-title":"Communications in Computer and Information Science","editor":[{"dropping-particle":"","family":"Botto-Tobar","given":"M.","non-dropping-particle":"","parse-names":false,"suffix":""},{"dropping-particle":"","family":"Pizarro","given":"G.","non-dropping-particle":"","parse-names":false,"suffix":""},{"dropping-particle":"","family":"Zúñiga-Prieto","given":"M.","non-dropping-particle":"","parse-names":false,"suffix":""},{"dropping-particle":"","family":"D’Armas","given":"M.","non-dropping-particle":"","parse-names":false,"suffix":""},{"dropping-particle":"","family":"Zúñiga Sánchez","given":"M.;","non-dropping-particle":"","parse-names":false,"suffix":""}],"id":"ITEM-1","issued":{"date-parts":[["2019","8","29"]]},"page":"41-55","publisher":"Springer, Cham","title":"IoT-Based System to Help Care for Dependent Elderly","type":"paper-conference","volume":"895"},"uris":["http://www.mendeley.com/documents/?uuid=18b2db8a-e9b5-3c44-a296-dd133c0e04fa"]}],"mendeley":{"formattedCitation":"[19]","plainTextFormattedCitation":"[19]","previouslyFormattedCitation":"[19]"},"properties":{"noteIndex":0},"schema":"https://github.com/citation-style-language/schema/raw/master/csl-citation.json"}</w:instrText>
      </w:r>
      <w:r>
        <w:rPr>
          <w:lang w:val="es-US"/>
        </w:rPr>
        <w:fldChar w:fldCharType="separate"/>
      </w:r>
      <w:r w:rsidRPr="007F1150">
        <w:rPr>
          <w:noProof/>
          <w:lang w:val="es-US"/>
        </w:rPr>
        <w:t>[19]</w:t>
      </w:r>
      <w:r>
        <w:rPr>
          <w:lang w:val="es-US"/>
        </w:rPr>
        <w:fldChar w:fldCharType="end"/>
      </w:r>
      <w:r>
        <w:rPr>
          <w:rStyle w:val="tlid-translation"/>
          <w:lang w:val="es-ES"/>
        </w:rPr>
        <w:t xml:space="preserve">, con la diferencia de que en el presente trabajo el usuario interactúa con la red de sensores del sistema </w:t>
      </w:r>
      <w:r>
        <w:rPr>
          <w:lang w:val="es-US"/>
        </w:rPr>
        <w:t xml:space="preserve">(ver </w:t>
      </w:r>
      <w:r>
        <w:rPr>
          <w:lang w:val="es-US"/>
        </w:rPr>
        <w:fldChar w:fldCharType="begin"/>
      </w:r>
      <w:r>
        <w:rPr>
          <w:lang w:val="es-US"/>
        </w:rPr>
        <w:instrText xml:space="preserve"> REF _Ref38419337 \h </w:instrText>
      </w:r>
      <w:r>
        <w:rPr>
          <w:lang w:val="es-US"/>
        </w:rPr>
      </w:r>
      <w:r>
        <w:rPr>
          <w:lang w:val="es-US"/>
        </w:rPr>
        <w:fldChar w:fldCharType="separate"/>
      </w:r>
      <w:r w:rsidRPr="000E349E">
        <w:rPr>
          <w:b/>
          <w:lang w:val="es-US"/>
        </w:rPr>
        <w:t xml:space="preserve">Figure </w:t>
      </w:r>
      <w:r>
        <w:rPr>
          <w:b/>
          <w:noProof/>
          <w:lang w:val="es-US"/>
        </w:rPr>
        <w:t>1</w:t>
      </w:r>
      <w:r>
        <w:rPr>
          <w:lang w:val="es-US"/>
        </w:rPr>
        <w:fldChar w:fldCharType="end"/>
      </w:r>
      <w:r>
        <w:rPr>
          <w:lang w:val="es-US"/>
        </w:rPr>
        <w:t>)</w:t>
      </w:r>
      <w:r>
        <w:rPr>
          <w:rStyle w:val="tlid-translation"/>
          <w:lang w:val="es-ES"/>
        </w:rPr>
        <w:t>, además de hacerlo a través de la aplicación móvil. Cada una de las capas de la arquitectura se describe a continuación.</w:t>
      </w:r>
    </w:p>
    <w:p w:rsidR="007B1CE4" w:rsidRDefault="007B1CE4" w:rsidP="007B1CE4">
      <w:pPr>
        <w:ind w:firstLine="0"/>
        <w:jc w:val="center"/>
        <w:rPr>
          <w:lang w:val="es-US"/>
        </w:rPr>
      </w:pPr>
      <w:r>
        <w:rPr>
          <w:noProof/>
          <w:lang w:val="es-US"/>
        </w:rPr>
        <w:drawing>
          <wp:inline distT="0" distB="0" distL="0" distR="0" wp14:anchorId="655A1A5E" wp14:editId="4CB286C7">
            <wp:extent cx="3048006" cy="171602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48006" cy="1716027"/>
                    </a:xfrm>
                    <a:prstGeom prst="rect">
                      <a:avLst/>
                    </a:prstGeom>
                  </pic:spPr>
                </pic:pic>
              </a:graphicData>
            </a:graphic>
          </wp:inline>
        </w:drawing>
      </w:r>
    </w:p>
    <w:p w:rsidR="007B1CE4" w:rsidRPr="00170C4F" w:rsidRDefault="007B1CE4" w:rsidP="007B1CE4">
      <w:pPr>
        <w:ind w:firstLine="0"/>
        <w:jc w:val="center"/>
        <w:rPr>
          <w:lang w:val="es-US"/>
        </w:rPr>
      </w:pPr>
      <w:bookmarkStart w:id="4" w:name="_Ref38419337"/>
      <w:r w:rsidRPr="000E349E">
        <w:rPr>
          <w:b/>
          <w:lang w:val="es-US"/>
        </w:rPr>
        <w:t xml:space="preserve">Figure </w:t>
      </w:r>
      <w:r w:rsidRPr="000E349E">
        <w:rPr>
          <w:b/>
          <w:lang w:val="es-US"/>
        </w:rPr>
        <w:fldChar w:fldCharType="begin"/>
      </w:r>
      <w:r w:rsidRPr="000E349E">
        <w:rPr>
          <w:b/>
          <w:lang w:val="es-US"/>
        </w:rPr>
        <w:instrText xml:space="preserve"> SEQ Figure \* ARABIC </w:instrText>
      </w:r>
      <w:r w:rsidRPr="000E349E">
        <w:rPr>
          <w:b/>
          <w:lang w:val="es-US"/>
        </w:rPr>
        <w:fldChar w:fldCharType="separate"/>
      </w:r>
      <w:r>
        <w:rPr>
          <w:b/>
          <w:noProof/>
          <w:lang w:val="es-US"/>
        </w:rPr>
        <w:t>1</w:t>
      </w:r>
      <w:r w:rsidRPr="000E349E">
        <w:rPr>
          <w:b/>
          <w:lang w:val="es-US"/>
        </w:rPr>
        <w:fldChar w:fldCharType="end"/>
      </w:r>
      <w:bookmarkEnd w:id="4"/>
      <w:r w:rsidRPr="000E349E">
        <w:rPr>
          <w:b/>
          <w:bCs/>
        </w:rPr>
        <w:t>.</w:t>
      </w:r>
      <w:r w:rsidRPr="000E349E">
        <w:rPr>
          <w:lang w:val="es-US"/>
        </w:rPr>
        <w:t xml:space="preserve"> </w:t>
      </w:r>
      <w:r>
        <w:rPr>
          <w:lang w:val="es-US"/>
        </w:rPr>
        <w:t>Arquitectura del sistema</w:t>
      </w:r>
      <w:r w:rsidRPr="000E349E">
        <w:rPr>
          <w:lang w:val="es-US"/>
        </w:rPr>
        <w:t>.</w:t>
      </w:r>
    </w:p>
    <w:p w:rsidR="008273DA" w:rsidRDefault="008273DA" w:rsidP="008273DA">
      <w:pPr>
        <w:pStyle w:val="Ttulo3"/>
        <w:rPr>
          <w:lang w:eastAsia="en-US"/>
        </w:rPr>
      </w:pPr>
      <w:proofErr w:type="spellStart"/>
      <w:r>
        <w:rPr>
          <w:lang w:eastAsia="en-US"/>
        </w:rPr>
        <w:t>Sensores</w:t>
      </w:r>
      <w:proofErr w:type="spellEnd"/>
      <w:r w:rsidR="001535A4">
        <w:rPr>
          <w:lang w:eastAsia="en-US"/>
        </w:rPr>
        <w:t>/</w:t>
      </w:r>
      <w:proofErr w:type="spellStart"/>
      <w:r>
        <w:rPr>
          <w:lang w:eastAsia="en-US"/>
        </w:rPr>
        <w:t>actuadores</w:t>
      </w:r>
      <w:proofErr w:type="spellEnd"/>
    </w:p>
    <w:p w:rsidR="008273DA" w:rsidRDefault="008273DA" w:rsidP="008273DA">
      <w:pPr>
        <w:ind w:firstLine="0"/>
        <w:rPr>
          <w:lang w:val="es-US"/>
        </w:rPr>
      </w:pPr>
      <w:r w:rsidRPr="006F01C3">
        <w:rPr>
          <w:lang w:val="es-US"/>
        </w:rPr>
        <w:t xml:space="preserve">Esta capa está formada principalmente por </w:t>
      </w:r>
      <w:r w:rsidR="005C7AAC">
        <w:rPr>
          <w:lang w:val="es-US"/>
        </w:rPr>
        <w:t>cuatro</w:t>
      </w:r>
      <w:r w:rsidRPr="006F01C3">
        <w:rPr>
          <w:lang w:val="es-US"/>
        </w:rPr>
        <w:t xml:space="preserve"> servomotores (Tower Pro Micro Servo 9g SG90) </w:t>
      </w:r>
      <w:r>
        <w:rPr>
          <w:lang w:val="es-US"/>
        </w:rPr>
        <w:fldChar w:fldCharType="begin" w:fldLock="1"/>
      </w:r>
      <w:r w:rsidR="00CF0E4E">
        <w:rPr>
          <w:lang w:val="es-US"/>
        </w:rPr>
        <w:instrText>ADDIN CSL_CITATION {"citationItems":[{"id":"ITEM-1","itemData":{"DOI":"10.1109/ISS1.2019.8907996","ISBN":"9781538677995","abstract":"Now a day's, most of the people are encountered with some health-related problems and they need regular medications. From a survey, about 65% of people forget to take their medicines at right time. To avoid the medication non-adherence, a system has been proposed using an IOT Platform, sensors and with the medical box. An IMB model with wireless connectivity (WiFi module) helps patients and doctors to be in closer communication. The model which has been developed has an intelligent medical setup that alerts the patients to take their medications at the right time. At the same time, the Doctor can check the patient's health condition using the sensors remotely. The sensors used will continuously monitor the patient's health. If there is any variation then the doctor varies the number of pills to be taken. In case if the patient forgets to take the pills even after the alert, then the information of skipped dosages will be available in the server. The doctor can remotely update the medication details in the IOT server and timely updates about medicines are available to patients. This project is claimed to be the best solution for intimating the patient to take medicines regularly and continuous monitoring of the patient's health.","author":[{"dropping-particle":"","family":"Jaipriya","given":"S.","non-dropping-particle":"","parse-names":false,"suffix":""},{"dropping-particle":"","family":"Aishwarya","given":"R.","non-dropping-particle":"","parse-names":false,"suffix":""},{"dropping-particle":"","family":"Akash","given":"N. B.","non-dropping-particle":"","parse-names":false,"suffix":""},{"dropping-particle":"","family":"Jeyadevi","given":"A. P.","non-dropping-particle":"","parse-names":false,"suffix":""}],"container-title":"Proceedings of the International Conference on Intelligent Sustainable Systems, ICISS 2019","id":"ITEM-1","issued":{"date-parts":[["2019","2"]]},"page":"565-569","title":"An intelligent medical box remotely controlled by doctor","type":"paper-conference"},"uris":["http://www.mendeley.com/documents/?uuid=bf98becd-95f8-474f-a13f-7cb3d86b34dd"]}],"mendeley":{"formattedCitation":"[24]","plainTextFormattedCitation":"[24]","previouslyFormattedCitation":"[24]"},"properties":{"noteIndex":0},"schema":"https://github.com/citation-style-language/schema/raw/master/csl-citation.json"}</w:instrText>
      </w:r>
      <w:r>
        <w:rPr>
          <w:lang w:val="es-US"/>
        </w:rPr>
        <w:fldChar w:fldCharType="separate"/>
      </w:r>
      <w:r w:rsidR="004079BA" w:rsidRPr="004079BA">
        <w:rPr>
          <w:noProof/>
          <w:lang w:val="es-US"/>
        </w:rPr>
        <w:t>[24]</w:t>
      </w:r>
      <w:r>
        <w:rPr>
          <w:lang w:val="es-US"/>
        </w:rPr>
        <w:fldChar w:fldCharType="end"/>
      </w:r>
      <w:r>
        <w:rPr>
          <w:lang w:val="es-US"/>
        </w:rPr>
        <w:t xml:space="preserve">, </w:t>
      </w:r>
      <w:r w:rsidRPr="00A3102F">
        <w:rPr>
          <w:lang w:val="es-US"/>
        </w:rPr>
        <w:t>que</w:t>
      </w:r>
      <w:r>
        <w:rPr>
          <w:lang w:val="es-US"/>
        </w:rPr>
        <w:t xml:space="preserve"> </w:t>
      </w:r>
      <w:r w:rsidRPr="00A42803">
        <w:rPr>
          <w:lang w:val="es-US"/>
        </w:rPr>
        <w:t xml:space="preserve">son los </w:t>
      </w:r>
      <w:r>
        <w:rPr>
          <w:lang w:val="es-US"/>
        </w:rPr>
        <w:t xml:space="preserve">que </w:t>
      </w:r>
      <w:r w:rsidRPr="00A42803">
        <w:rPr>
          <w:lang w:val="es-US"/>
        </w:rPr>
        <w:t>expulsa</w:t>
      </w:r>
      <w:r>
        <w:rPr>
          <w:lang w:val="es-US"/>
        </w:rPr>
        <w:t>n la caja del medicamento de cada uno de los cuatro compartimientos que tiene el dispensador. Los servomotores son controlados por un computador de placa simple Arduino Uno R3</w:t>
      </w:r>
      <w:r w:rsidR="00C46A7D">
        <w:rPr>
          <w:lang w:val="es-US"/>
        </w:rPr>
        <w:t xml:space="preserve"> (ver </w:t>
      </w:r>
      <w:r w:rsidR="00C46A7D">
        <w:rPr>
          <w:lang w:val="es-US"/>
        </w:rPr>
        <w:fldChar w:fldCharType="begin"/>
      </w:r>
      <w:r w:rsidR="00C46A7D">
        <w:rPr>
          <w:lang w:val="es-US"/>
        </w:rPr>
        <w:instrText xml:space="preserve"> REF _Ref38092027 \h </w:instrText>
      </w:r>
      <w:r w:rsidR="00C46A7D">
        <w:rPr>
          <w:lang w:val="es-US"/>
        </w:rPr>
      </w:r>
      <w:r w:rsidR="00C46A7D">
        <w:rPr>
          <w:lang w:val="es-US"/>
        </w:rPr>
        <w:fldChar w:fldCharType="separate"/>
      </w:r>
      <w:r w:rsidR="00C46A7D" w:rsidRPr="000E349E">
        <w:rPr>
          <w:b/>
          <w:lang w:val="es-US"/>
        </w:rPr>
        <w:t xml:space="preserve">Figure </w:t>
      </w:r>
      <w:r w:rsidR="00C46A7D">
        <w:rPr>
          <w:b/>
          <w:noProof/>
          <w:lang w:val="es-US"/>
        </w:rPr>
        <w:t>3</w:t>
      </w:r>
      <w:r w:rsidR="00C46A7D">
        <w:rPr>
          <w:lang w:val="es-US"/>
        </w:rPr>
        <w:fldChar w:fldCharType="end"/>
      </w:r>
      <w:r w:rsidR="00C46A7D">
        <w:rPr>
          <w:lang w:val="es-US"/>
        </w:rPr>
        <w:t xml:space="preserve"> y la </w:t>
      </w:r>
      <w:r w:rsidR="00C46A7D">
        <w:rPr>
          <w:lang w:val="es-US"/>
        </w:rPr>
        <w:fldChar w:fldCharType="begin"/>
      </w:r>
      <w:r w:rsidR="00C46A7D">
        <w:rPr>
          <w:lang w:val="es-US"/>
        </w:rPr>
        <w:instrText xml:space="preserve"> REF _Ref38205719 \h </w:instrText>
      </w:r>
      <w:r w:rsidR="00C46A7D">
        <w:rPr>
          <w:lang w:val="es-US"/>
        </w:rPr>
      </w:r>
      <w:r w:rsidR="00C46A7D">
        <w:rPr>
          <w:lang w:val="es-US"/>
        </w:rPr>
        <w:fldChar w:fldCharType="separate"/>
      </w:r>
      <w:r w:rsidR="00C46A7D" w:rsidRPr="000E349E">
        <w:rPr>
          <w:b/>
          <w:lang w:val="es-US"/>
        </w:rPr>
        <w:t>Figure 4</w:t>
      </w:r>
      <w:r w:rsidR="00C46A7D">
        <w:rPr>
          <w:lang w:val="es-US"/>
        </w:rPr>
        <w:fldChar w:fldCharType="end"/>
      </w:r>
      <w:r w:rsidR="00C46A7D" w:rsidRPr="00515937">
        <w:rPr>
          <w:b/>
          <w:bCs/>
          <w:lang w:val="es-US"/>
        </w:rPr>
        <w:t>.</w:t>
      </w:r>
      <w:r w:rsidR="00515937" w:rsidRPr="00515937">
        <w:rPr>
          <w:b/>
          <w:bCs/>
          <w:lang w:val="es-US"/>
        </w:rPr>
        <w:t>A</w:t>
      </w:r>
      <w:r w:rsidR="00C46A7D">
        <w:rPr>
          <w:lang w:val="es-US"/>
        </w:rPr>
        <w:t>)</w:t>
      </w:r>
      <w:r w:rsidR="001535A4">
        <w:rPr>
          <w:lang w:val="es-US"/>
        </w:rPr>
        <w:t>.</w:t>
      </w:r>
      <w:r>
        <w:rPr>
          <w:lang w:val="es-US"/>
        </w:rPr>
        <w:t xml:space="preserve"> La cámara que se utilizó para la identificación facial es </w:t>
      </w:r>
      <w:r w:rsidRPr="00A3102F">
        <w:rPr>
          <w:lang w:val="es-US"/>
        </w:rPr>
        <w:t xml:space="preserve">la Raspberry Pi Camera </w:t>
      </w:r>
      <w:proofErr w:type="spellStart"/>
      <w:r w:rsidRPr="00A3102F">
        <w:rPr>
          <w:lang w:val="es-US"/>
        </w:rPr>
        <w:t>Board</w:t>
      </w:r>
      <w:proofErr w:type="spellEnd"/>
      <w:r w:rsidRPr="00A3102F">
        <w:rPr>
          <w:lang w:val="es-US"/>
        </w:rPr>
        <w:t xml:space="preserve"> v1.3</w:t>
      </w:r>
      <w:r>
        <w:rPr>
          <w:lang w:val="es-US"/>
        </w:rPr>
        <w:t xml:space="preserve"> y se encuentra en una pequeña ranura en la parte centro-frontal-superior del dispensador</w:t>
      </w:r>
      <w:r w:rsidR="00515937">
        <w:rPr>
          <w:lang w:val="es-US"/>
        </w:rPr>
        <w:t xml:space="preserve"> </w:t>
      </w:r>
      <w:r w:rsidR="00F51D6A">
        <w:rPr>
          <w:lang w:val="es-US"/>
        </w:rPr>
        <w:t xml:space="preserve">(ver </w:t>
      </w:r>
      <w:r w:rsidR="00F51D6A" w:rsidRPr="00F51D6A">
        <w:rPr>
          <w:b/>
          <w:bCs/>
          <w:lang w:val="es-US"/>
        </w:rPr>
        <w:fldChar w:fldCharType="begin"/>
      </w:r>
      <w:r w:rsidR="00F51D6A" w:rsidRPr="00F51D6A">
        <w:rPr>
          <w:b/>
          <w:bCs/>
          <w:lang w:val="es-US"/>
        </w:rPr>
        <w:instrText xml:space="preserve"> REF _Ref38205719 \h </w:instrText>
      </w:r>
      <w:r w:rsidR="00F51D6A">
        <w:rPr>
          <w:b/>
          <w:bCs/>
          <w:lang w:val="es-US"/>
        </w:rPr>
        <w:instrText xml:space="preserve"> \* MERGEFORMAT </w:instrText>
      </w:r>
      <w:r w:rsidR="00F51D6A" w:rsidRPr="00F51D6A">
        <w:rPr>
          <w:b/>
          <w:bCs/>
          <w:lang w:val="es-US"/>
        </w:rPr>
      </w:r>
      <w:r w:rsidR="00F51D6A" w:rsidRPr="00F51D6A">
        <w:rPr>
          <w:b/>
          <w:bCs/>
          <w:lang w:val="es-US"/>
        </w:rPr>
        <w:fldChar w:fldCharType="separate"/>
      </w:r>
      <w:r w:rsidR="00F51D6A" w:rsidRPr="00F51D6A">
        <w:rPr>
          <w:b/>
          <w:bCs/>
          <w:lang w:val="es-US"/>
        </w:rPr>
        <w:t>Figure 4</w:t>
      </w:r>
      <w:r w:rsidR="00F51D6A" w:rsidRPr="00F51D6A">
        <w:rPr>
          <w:b/>
          <w:bCs/>
          <w:lang w:val="es-US"/>
        </w:rPr>
        <w:fldChar w:fldCharType="end"/>
      </w:r>
      <w:r w:rsidR="00F51D6A" w:rsidRPr="00F51D6A">
        <w:rPr>
          <w:b/>
          <w:bCs/>
          <w:lang w:val="es-US"/>
        </w:rPr>
        <w:t>.B</w:t>
      </w:r>
      <w:r w:rsidR="00F51D6A">
        <w:rPr>
          <w:b/>
          <w:bCs/>
          <w:lang w:val="es-US"/>
        </w:rPr>
        <w:t>)</w:t>
      </w:r>
      <w:r w:rsidR="00F51D6A" w:rsidRPr="00F51D6A">
        <w:rPr>
          <w:lang w:val="es-US"/>
        </w:rPr>
        <w:t>.</w:t>
      </w:r>
      <w:r>
        <w:rPr>
          <w:lang w:val="es-US"/>
        </w:rPr>
        <w:t xml:space="preserve"> Uno de los objetivos del sistema propuesto es evitar la substracción de los medicamentos por personas ajenas a los pacientes</w:t>
      </w:r>
      <w:r w:rsidR="00515937">
        <w:rPr>
          <w:lang w:val="es-US"/>
        </w:rPr>
        <w:t xml:space="preserve"> y</w:t>
      </w:r>
      <w:r>
        <w:rPr>
          <w:lang w:val="es-US"/>
        </w:rPr>
        <w:t xml:space="preserve"> correr el riesgo de </w:t>
      </w:r>
      <w:r w:rsidR="00515937">
        <w:rPr>
          <w:lang w:val="es-US"/>
        </w:rPr>
        <w:t xml:space="preserve">que sean </w:t>
      </w:r>
      <w:r>
        <w:rPr>
          <w:lang w:val="es-US"/>
        </w:rPr>
        <w:t xml:space="preserve">usadas incorrectamente </w:t>
      </w:r>
      <w:r>
        <w:rPr>
          <w:lang w:val="es-US"/>
        </w:rPr>
        <w:fldChar w:fldCharType="begin" w:fldLock="1"/>
      </w:r>
      <w:r>
        <w:rPr>
          <w:lang w:val="es-US"/>
        </w:rPr>
        <w:instrText>ADDIN CSL_CITATION {"citationItems":[{"id":"ITEM-1","itemData":{"DOI":"10.1109/ICETIETR.2018.8529030","ISBN":"9781538657447","abstract":"Central to most aspects of medicine from primary care to specialized treatments, prescription drugs have become a major component of health systems worldwide. Owing to their psychoactive effects, these drugs are often taken in ways not intended by the doctor or by someone other than the person for whom it had been prescribed. patients often forget to take their prescribed medications or consume it out of the schedule recommended by the doctor. There are also instances of teenagers stealing drugs such as opiates, CNS depressants and stimulants from their friends and family. Our goal for this project is to build a system around prescription drugs that helps authenticate a patient's access of such medication based on their identity and prescribed schedule, and also facilitates the pharmacist or doctor to monitor this consumption.","author":[{"dropping-particle":"","family":"Nijiya Jabin Najeeb","given":"P. K.","non-dropping-particle":"","parse-names":false,"suffix":""},{"dropping-particle":"","family":"Rimna","given":"Aysha","non-dropping-particle":"","parse-names":false,"suffix":""},{"dropping-particle":"","family":"Safa","given":"K. P.","non-dropping-particle":"","parse-names":false,"suffix":""},{"dropping-particle":"","family":"Silvana","given":"M.","non-dropping-particle":"","parse-names":false,"suffix":""},{"dropping-particle":"","family":"Adarsh","given":"T. K.","non-dropping-particle":"","parse-names":false,"suffix":""}],"container-title":"2018 International Conference on Emerging Trends and Innovations In Engineering And Technological Research, ICETIETR 2018","id":"ITEM-1","issued":{"date-parts":[["2018"]]},"page":"1-5","title":"Pill care-the smart pill box with remind, authenticate and confirmation function","type":"paper-conference"},"uris":["http://www.mendeley.com/documents/?uuid=a7b968eb-71bf-4fe0-aad8-4431cb970401"]}],"mendeley":{"formattedCitation":"[43]","plainTextFormattedCitation":"[43]","previouslyFormattedCitation":"[43]"},"properties":{"noteIndex":0},"schema":"https://github.com/citation-style-language/schema/raw/master/csl-citation.json"}</w:instrText>
      </w:r>
      <w:r>
        <w:rPr>
          <w:lang w:val="es-US"/>
        </w:rPr>
        <w:fldChar w:fldCharType="separate"/>
      </w:r>
      <w:r w:rsidRPr="007F1150">
        <w:rPr>
          <w:noProof/>
          <w:lang w:val="es-US"/>
        </w:rPr>
        <w:t>[43]</w:t>
      </w:r>
      <w:r>
        <w:rPr>
          <w:lang w:val="es-US"/>
        </w:rPr>
        <w:fldChar w:fldCharType="end"/>
      </w:r>
      <w:r>
        <w:rPr>
          <w:lang w:val="es-US"/>
        </w:rPr>
        <w:t>.</w:t>
      </w:r>
    </w:p>
    <w:p w:rsidR="00E34AD7" w:rsidRPr="00DA1CE4" w:rsidRDefault="00E34AD7" w:rsidP="00E34AD7">
      <w:pPr>
        <w:pStyle w:val="Ttulo3"/>
        <w:rPr>
          <w:lang w:val="es-US" w:eastAsia="en-US"/>
        </w:rPr>
      </w:pPr>
      <w:r w:rsidRPr="00DA1CE4">
        <w:rPr>
          <w:lang w:val="es-US" w:eastAsia="en-US"/>
        </w:rPr>
        <w:t>Procesamiento local</w:t>
      </w:r>
    </w:p>
    <w:p w:rsidR="00E34AD7" w:rsidRDefault="00E34AD7" w:rsidP="00E34AD7">
      <w:pPr>
        <w:pStyle w:val="NoindentNormal"/>
        <w:rPr>
          <w:lang w:val="es-US"/>
        </w:rPr>
      </w:pPr>
      <w:r>
        <w:rPr>
          <w:lang w:val="es-US"/>
        </w:rPr>
        <w:t xml:space="preserve">El procesamiento local se encarga de detectar los rostros al tomar las fotografías que son necesarias para el registro del paciente. La aplicación móvil detecta los rostros de personas utilizando la </w:t>
      </w:r>
      <w:r w:rsidRPr="00BD78A6">
        <w:rPr>
          <w:lang w:val="es-US"/>
        </w:rPr>
        <w:t xml:space="preserve">biblioteca Visión en </w:t>
      </w:r>
      <w:proofErr w:type="spellStart"/>
      <w:r w:rsidRPr="00BD78A6">
        <w:rPr>
          <w:lang w:val="es-US"/>
        </w:rPr>
        <w:t>AndroidStudio</w:t>
      </w:r>
      <w:proofErr w:type="spellEnd"/>
      <w:r>
        <w:rPr>
          <w:lang w:val="es-US"/>
        </w:rPr>
        <w:t xml:space="preserve">, asegurándose que las imágenes que se están capturando son rostros de personas.  La identificación del paciente se realiza utilizando una aplicación de identificación de rostros (FIA) desarrollada en Python (versión 2.7) con la biblioteca </w:t>
      </w:r>
      <w:proofErr w:type="spellStart"/>
      <w:r w:rsidRPr="007E2C05">
        <w:rPr>
          <w:lang w:val="es-US"/>
        </w:rPr>
        <w:t>OpenCV</w:t>
      </w:r>
      <w:proofErr w:type="spellEnd"/>
      <w:r w:rsidRPr="007E2C05">
        <w:rPr>
          <w:lang w:val="es-US"/>
        </w:rPr>
        <w:t xml:space="preserve"> </w:t>
      </w:r>
      <w:r>
        <w:rPr>
          <w:lang w:val="es-US"/>
        </w:rPr>
        <w:t>(</w:t>
      </w:r>
      <w:r w:rsidRPr="007E2C05">
        <w:rPr>
          <w:lang w:val="es-US"/>
        </w:rPr>
        <w:t>versión 2.7</w:t>
      </w:r>
      <w:r>
        <w:rPr>
          <w:lang w:val="es-US"/>
        </w:rPr>
        <w:t>). Esta aplicación se encuentra en una Raspberry Pi 3 modelo B+</w:t>
      </w:r>
      <w:r w:rsidR="007372D5">
        <w:rPr>
          <w:lang w:val="es-US"/>
        </w:rPr>
        <w:t xml:space="preserve"> </w:t>
      </w:r>
      <w:r w:rsidR="007372D5">
        <w:rPr>
          <w:lang w:val="es-US"/>
        </w:rPr>
        <w:fldChar w:fldCharType="begin" w:fldLock="1"/>
      </w:r>
      <w:r w:rsidR="00CF0E4E">
        <w:rPr>
          <w:lang w:val="es-US"/>
        </w:rPr>
        <w:instrText>ADDIN CSL_CITATION {"citationItems":[{"id":"ITEM-1","itemData":{"DOI":"10.1109/ICACCAF.2018.8776734","ISBN":"9781538671672","ISSN":"2642-7354","abstract":"This paper discusses in detail a proposed IoT-Based Smart Medicine Reminder Device that will be designed for the elderly based on the issues faced by the elderly. The paper explains the background of the study and the main aim is to ensure that the IoT-Based Smart Medicine Reminder Device will be solving problems faced by the elderly. The issues that have been identified are targeted very much to the elderly and are aimed to solve the issues faced by the elderly on a daily basis, especially with the consumption of medicine. The paper will also explore the similar implemented devices/systems to identify strengths and weaknesses of other relevant devices/systems so that a better device can be developed. The main algorithm, architecture and the implementation language of the study are elaborated. Strengths, weaknesses, opportunities, and threats of the IoT-Based Smart Medicine Reminder Device are explained. Lastly, the paper will then conclude with the challenges identified, recommendations, limitations and further studies.","author":[{"dropping-particle":"","family":"Kumar","given":"Shawn Benedict","non-dropping-particle":"","parse-names":false,"suffix":""},{"dropping-particle":"","family":"Goh","given":"Wei Wei","non-dropping-particle":"","parse-names":false,"suffix":""},{"dropping-particle":"","family":"Balakrishnan","given":"Sumathi","non-dropping-particle":"","parse-names":false,"suffix":""}],"container-title":"Proceedings - 2018 4th International Conference on Advances in Computing, Communication and Automation, ICACCA 2018","id":"ITEM-1","issued":{"date-parts":[["2018","10"]]},"page":"1-6","title":"Smart Medicine Reminder Device For The Elderly","type":"paper-conference"},"uris":["http://www.mendeley.com/documents/?uuid=760827ef-8f31-43ce-a277-dd1a59ada89d"]}],"mendeley":{"formattedCitation":"[31]","plainTextFormattedCitation":"[31]","previouslyFormattedCitation":"[31]"},"properties":{"noteIndex":0},"schema":"https://github.com/citation-style-language/schema/raw/master/csl-citation.json"}</w:instrText>
      </w:r>
      <w:r w:rsidR="007372D5">
        <w:rPr>
          <w:lang w:val="es-US"/>
        </w:rPr>
        <w:fldChar w:fldCharType="separate"/>
      </w:r>
      <w:r w:rsidR="004079BA" w:rsidRPr="004079BA">
        <w:rPr>
          <w:noProof/>
          <w:lang w:val="es-US"/>
        </w:rPr>
        <w:t>[31]</w:t>
      </w:r>
      <w:r w:rsidR="007372D5">
        <w:rPr>
          <w:lang w:val="es-US"/>
        </w:rPr>
        <w:fldChar w:fldCharType="end"/>
      </w:r>
      <w:r w:rsidR="007372D5">
        <w:rPr>
          <w:lang w:val="es-US"/>
        </w:rPr>
        <w:fldChar w:fldCharType="begin" w:fldLock="1"/>
      </w:r>
      <w:r w:rsidR="00CF0E4E">
        <w:rPr>
          <w:lang w:val="es-US"/>
        </w:rPr>
        <w:instrText>ADDIN CSL_CITATION {"citationItems":[{"id":"ITEM-1","itemData":{"DOI":"10.1109/ICSSIT.2018.8748601","ISBN":"9781538658734","abstract":"Health related problems are becoming the major issue in today's world , every other person seems to be undergoing more than one problem irrespective of the age , either that problem be related to heart or brain.Forgetting things has become the most common human error nowadays and such carelessness seen in the case of taking medicines might lead to results which are catastrophic and has direct impact onto the health of an individual.Thus this papers describes how with the help of smart dispensers an individual be able to take his medicines without any external human assistance.The proposed dispenser abridged the gap between technology and medical field , as it has been seen that technology is more developing in other arena over the area of medicine.","author":[{"dropping-particle":"","family":"Jabeena","given":"A.","non-dropping-particle":"","parse-names":false,"suffix":""},{"dropping-particle":"","family":"Kumar","given":"Shivam","non-dropping-particle":"","parse-names":false,"suffix":""}],"container-title":"Proceedings of the International Conference on Smart Systems and Inventive Technology, ICSSIT 2018","id":"ITEM-1","issued":{"date-parts":[["2018"]]},"page":"410-414","title":"Smart medicine dispenser","type":"paper-conference"},"uris":["http://www.mendeley.com/documents/?uuid=194d545e-e55d-480d-b7b4-385de2e8e1b6"]}],"mendeley":{"formattedCitation":"[32]","plainTextFormattedCitation":"[32]","previouslyFormattedCitation":"[32]"},"properties":{"noteIndex":0},"schema":"https://github.com/citation-style-language/schema/raw/master/csl-citation.json"}</w:instrText>
      </w:r>
      <w:r w:rsidR="007372D5">
        <w:rPr>
          <w:lang w:val="es-US"/>
        </w:rPr>
        <w:fldChar w:fldCharType="separate"/>
      </w:r>
      <w:r w:rsidR="004079BA" w:rsidRPr="004079BA">
        <w:rPr>
          <w:noProof/>
          <w:lang w:val="es-US"/>
        </w:rPr>
        <w:t>[32]</w:t>
      </w:r>
      <w:r w:rsidR="007372D5">
        <w:rPr>
          <w:lang w:val="es-US"/>
        </w:rPr>
        <w:fldChar w:fldCharType="end"/>
      </w:r>
      <w:r w:rsidR="007372D5">
        <w:rPr>
          <w:lang w:val="es-US"/>
        </w:rPr>
        <w:fldChar w:fldCharType="begin" w:fldLock="1"/>
      </w:r>
      <w:r w:rsidR="00CF0E4E">
        <w:rPr>
          <w:lang w:val="es-US"/>
        </w:rPr>
        <w:instrText>ADDIN CSL_CITATION {"citationItems":[{"id":"ITEM-1","itemData":{"DOI":"10.1109/ViTECoN.2019.8899719","ISBN":"9781538693537","abstract":"IoT is the progression of ultra-automation technology. The maintenance should be less and it performs as very high immense level and it connects the all device by using the internet. Its new and progressive elements bring ultra-changes in the dispatch of stocks, goods, and services, and the civil, economic, and political impact of those changes are unique identifiers with an ability to alteration of data without interaction of human to human, human to computer. This project works on helping people for taking medicines in time without any human interaction. A Dispenser will deliver the medicines according to the schedule given by the cloud app or mobile appalling with these medicines we need to provide a glass of water for every consignment. An alert system which in place will give a person to alarm after dispensing medicine and water, then it will be noted down the timings when a person has consumed his or her medicine.","author":[{"dropping-particle":"","family":"Kartheek","given":"K.","non-dropping-particle":"","parse-names":false,"suffix":""},{"dropping-particle":"","family":"Saddam Hussain","given":"S. K.","non-dropping-particle":"","parse-names":false,"suffix":""}],"container-title":"Proceedings - International Conference on Vision Towards Emerging Trends in Communication and Networking, ViTECoN 2019","id":"ITEM-1","issued":{"date-parts":[["2019"]]},"page":"1-3","title":"Medical Dispense System Using IoT","type":"paper-conference"},"uris":["http://www.mendeley.com/documents/?uuid=1bb59b22-d39b-471b-80f8-903e158870fb"]}],"mendeley":{"formattedCitation":"[35]","plainTextFormattedCitation":"[35]","previouslyFormattedCitation":"[35]"},"properties":{"noteIndex":0},"schema":"https://github.com/citation-style-language/schema/raw/master/csl-citation.json"}</w:instrText>
      </w:r>
      <w:r w:rsidR="007372D5">
        <w:rPr>
          <w:lang w:val="es-US"/>
        </w:rPr>
        <w:fldChar w:fldCharType="separate"/>
      </w:r>
      <w:r w:rsidR="004079BA" w:rsidRPr="004079BA">
        <w:rPr>
          <w:noProof/>
          <w:lang w:val="es-US"/>
        </w:rPr>
        <w:t>[35]</w:t>
      </w:r>
      <w:r w:rsidR="007372D5">
        <w:rPr>
          <w:lang w:val="es-US"/>
        </w:rPr>
        <w:fldChar w:fldCharType="end"/>
      </w:r>
      <w:r w:rsidR="00AB2552">
        <w:rPr>
          <w:lang w:val="es-US"/>
        </w:rPr>
        <w:fldChar w:fldCharType="begin" w:fldLock="1"/>
      </w:r>
      <w:r w:rsidR="007F1150">
        <w:rPr>
          <w:lang w:val="es-US"/>
        </w:rPr>
        <w:instrText>ADDIN CSL_CITATION {"citationItems":[{"id":"ITEM-1","itemData":{"DOI":"10.1088/1757-899X/518/5/052022","ISBN":"*****************","ISSN":"1757899X","abstract":"In the last decade the healthcare monitoring schemes have drawn significant considerations of the researchers. With over a decennary concerning muscular lookup or improvement, wireless sensor network science has been rising as much an achievable solution in imitation of numerous revolutionary applications. In that paper, we outline a Wi-Fi sensor network blueprint as we bear advanced the usage of open-source hardware platforms, Arduino yet Raspberry Pi. The scheme is affordable yet very scalable each of phrases of the kind over sensors or the range concerning sensor nodes, who makes it pleasant applicable because of a large choice about functions associated to environmental monitoring. Whole plan construction then the diagram concerning hardware or software elements are offered into specifics in this paper. Some sample outgiving or excuse results are also to show the usefulness over the dictation toughness Moreover working with the intelligent backend scheme construction this scheme can too offer instant physician information in situation if emergency situation occurs without doctors near the side. The outcome of the study offers a present medical care through whole hospital, and the recently invented tag may bring an important change to typical health care process chiefly in patient care.","author":[{"dropping-particle":"","family":"Mohsin Alabassby","given":"Bahaa Faiz Noory","non-dropping-particle":"","parse-names":false,"suffix":""},{"dropping-particle":"","family":"Mahdi","given":"Jinan Fadhil","non-dropping-particle":"","parse-names":false,"suffix":""},{"dropping-particle":"","family":"Kadhim","given":"Mohammed Aboud","non-dropping-particle":"","parse-names":false,"suffix":""}],"collection-title":"IOP Conference Series-Materials Science and Engineering","container-title":"IOP Conference Series: Materials Science and Engineering","id":"ITEM-1","issue":"5","issued":{"date-parts":[["2019"]]},"title":"Design and Implementation WSN Based on Raspberry Pi for Medical Application","type":"chapter","volume":"518"},"uris":["http://www.mendeley.com/documents/?uuid=27b80138-4a19-4e2e-a6c4-33afe305e16b"]}],"mendeley":{"formattedCitation":"[45]","plainTextFormattedCitation":"[45]","previouslyFormattedCitation":"[45]"},"properties":{"noteIndex":0},"schema":"https://github.com/citation-style-language/schema/raw/master/csl-citation.json"}</w:instrText>
      </w:r>
      <w:r w:rsidR="00AB2552">
        <w:rPr>
          <w:lang w:val="es-US"/>
        </w:rPr>
        <w:fldChar w:fldCharType="separate"/>
      </w:r>
      <w:r w:rsidR="007F1150" w:rsidRPr="007F1150">
        <w:rPr>
          <w:noProof/>
          <w:lang w:val="es-US"/>
        </w:rPr>
        <w:t>[45]</w:t>
      </w:r>
      <w:r w:rsidR="00AB2552">
        <w:rPr>
          <w:lang w:val="es-US"/>
        </w:rPr>
        <w:fldChar w:fldCharType="end"/>
      </w:r>
      <w:r>
        <w:rPr>
          <w:lang w:val="es-US"/>
        </w:rPr>
        <w:t>.</w:t>
      </w:r>
    </w:p>
    <w:p w:rsidR="00E34AD7" w:rsidRDefault="00E34AD7" w:rsidP="00E34AD7">
      <w:pPr>
        <w:pStyle w:val="Ttulo3"/>
        <w:rPr>
          <w:lang w:eastAsia="en-US"/>
        </w:rPr>
      </w:pPr>
      <w:proofErr w:type="spellStart"/>
      <w:r>
        <w:rPr>
          <w:lang w:eastAsia="en-US"/>
        </w:rPr>
        <w:t>Procesamiento</w:t>
      </w:r>
      <w:proofErr w:type="spellEnd"/>
      <w:r>
        <w:rPr>
          <w:lang w:eastAsia="en-US"/>
        </w:rPr>
        <w:t xml:space="preserve"> </w:t>
      </w:r>
      <w:proofErr w:type="spellStart"/>
      <w:r>
        <w:rPr>
          <w:lang w:eastAsia="en-US"/>
        </w:rPr>
        <w:t>en</w:t>
      </w:r>
      <w:proofErr w:type="spellEnd"/>
      <w:r>
        <w:rPr>
          <w:lang w:eastAsia="en-US"/>
        </w:rPr>
        <w:t xml:space="preserve"> la </w:t>
      </w:r>
      <w:proofErr w:type="spellStart"/>
      <w:r>
        <w:rPr>
          <w:lang w:eastAsia="en-US"/>
        </w:rPr>
        <w:t>nube</w:t>
      </w:r>
      <w:proofErr w:type="spellEnd"/>
    </w:p>
    <w:p w:rsidR="00E34AD7" w:rsidRDefault="00E34AD7" w:rsidP="00E34AD7">
      <w:pPr>
        <w:pStyle w:val="NoindentNormal"/>
        <w:rPr>
          <w:lang w:val="es-US"/>
        </w:rPr>
      </w:pPr>
      <w:r>
        <w:rPr>
          <w:lang w:val="es-US"/>
        </w:rPr>
        <w:t xml:space="preserve">El procesamiento y el almacenamiento en la nube es un servidor gratuito en el que se almacena la base de datos en </w:t>
      </w:r>
      <w:proofErr w:type="spellStart"/>
      <w:r>
        <w:rPr>
          <w:lang w:val="es-US"/>
        </w:rPr>
        <w:t>Postgresql</w:t>
      </w:r>
      <w:proofErr w:type="spellEnd"/>
      <w:r>
        <w:rPr>
          <w:lang w:val="es-US"/>
        </w:rPr>
        <w:t xml:space="preserve"> (versión 10.8). Además de almacenar la base de </w:t>
      </w:r>
      <w:r>
        <w:rPr>
          <w:lang w:val="es-US"/>
        </w:rPr>
        <w:lastRenderedPageBreak/>
        <w:t xml:space="preserve">datos </w:t>
      </w:r>
      <w:proofErr w:type="spellStart"/>
      <w:r>
        <w:rPr>
          <w:lang w:val="es-US"/>
        </w:rPr>
        <w:t>Postgresql</w:t>
      </w:r>
      <w:proofErr w:type="spellEnd"/>
      <w:r>
        <w:rPr>
          <w:lang w:val="es-US"/>
        </w:rPr>
        <w:t xml:space="preserve">, se crean una carpeta para cada paciente en la que se almacenan las fotografías que sirven para su posterior identificación. Así mismo los servicios web </w:t>
      </w:r>
      <w:proofErr w:type="spellStart"/>
      <w:r>
        <w:rPr>
          <w:lang w:val="es-US"/>
        </w:rPr>
        <w:t>RESTfull</w:t>
      </w:r>
      <w:proofErr w:type="spellEnd"/>
      <w:r>
        <w:rPr>
          <w:lang w:val="es-US"/>
        </w:rPr>
        <w:t xml:space="preserve"> están alojados en el servidor de la </w:t>
      </w:r>
      <w:r w:rsidRPr="00C722B7">
        <w:rPr>
          <w:lang w:val="es-US"/>
        </w:rPr>
        <w:t xml:space="preserve">plataforma </w:t>
      </w:r>
      <w:proofErr w:type="spellStart"/>
      <w:r w:rsidRPr="00C722B7">
        <w:rPr>
          <w:lang w:val="es-US"/>
        </w:rPr>
        <w:t>Heroku</w:t>
      </w:r>
      <w:proofErr w:type="spellEnd"/>
      <w:r>
        <w:rPr>
          <w:lang w:val="es-US"/>
        </w:rPr>
        <w:t>.</w:t>
      </w:r>
    </w:p>
    <w:p w:rsidR="00E34AD7" w:rsidRDefault="00E34AD7" w:rsidP="00E34AD7">
      <w:pPr>
        <w:pStyle w:val="Ttulo3"/>
        <w:rPr>
          <w:lang w:eastAsia="en-US"/>
        </w:rPr>
      </w:pPr>
      <w:proofErr w:type="spellStart"/>
      <w:r>
        <w:rPr>
          <w:lang w:eastAsia="en-US"/>
        </w:rPr>
        <w:t>Interfaz</w:t>
      </w:r>
      <w:proofErr w:type="spellEnd"/>
      <w:r>
        <w:rPr>
          <w:lang w:eastAsia="en-US"/>
        </w:rPr>
        <w:t xml:space="preserve"> de </w:t>
      </w:r>
      <w:proofErr w:type="spellStart"/>
      <w:r>
        <w:rPr>
          <w:lang w:eastAsia="en-US"/>
        </w:rPr>
        <w:t>usuario</w:t>
      </w:r>
      <w:proofErr w:type="spellEnd"/>
    </w:p>
    <w:p w:rsidR="00E34AD7" w:rsidRDefault="008273DA" w:rsidP="00E34AD7">
      <w:pPr>
        <w:pStyle w:val="NoindentNormal"/>
        <w:rPr>
          <w:lang w:val="es-US"/>
        </w:rPr>
      </w:pPr>
      <w:r>
        <w:rPr>
          <w:lang w:val="es-US"/>
        </w:rPr>
        <w:t>El paciente interactúa con el dispensador al identificarse para obtener el medicamento a ingerir, aunque el dispensador está diseñado de tal manera que la interacción con el paciente sea de manera transparente. Otra</w:t>
      </w:r>
      <w:r w:rsidR="00E34AD7">
        <w:rPr>
          <w:lang w:val="es-US"/>
        </w:rPr>
        <w:t xml:space="preserve"> forma de interacción entre el usuario y el sistema es la aplicación móvil, </w:t>
      </w:r>
      <w:r>
        <w:rPr>
          <w:lang w:val="es-US"/>
        </w:rPr>
        <w:t>al</w:t>
      </w:r>
      <w:r w:rsidR="00E34AD7">
        <w:rPr>
          <w:lang w:val="es-US"/>
        </w:rPr>
        <w:t xml:space="preserve"> ingresar los datos de configuración del sistema, como los datos del cuidador, del paciente (ingresados por su cuidador), los medicamentos, y los horarios. La aplicación móvil también sirve para que el cuidador reciba las notificaciones sobre si el paciente ha extraído o no del dispensador los medicamentos. Si el paciente tiene las habilidades de utilizar su smartphone podrá recibir por medio de la aplicación móvil los recordatorios sobre la ingesta de medicinas</w:t>
      </w:r>
      <w:r w:rsidR="007372D5">
        <w:rPr>
          <w:lang w:val="es-US"/>
        </w:rPr>
        <w:t xml:space="preserve"> </w:t>
      </w:r>
      <w:r>
        <w:rPr>
          <w:lang w:val="es-US"/>
        </w:rPr>
        <w:fldChar w:fldCharType="begin" w:fldLock="1"/>
      </w:r>
      <w:r w:rsidR="00CF0E4E">
        <w:rPr>
          <w:lang w:val="es-US"/>
        </w:rPr>
        <w:instrText>ADDIN CSL_CITATION {"citationItems":[{"id":"ITEM-1","itemData":{"DOI":"10.1109/ICCCNT45670.2019.8944886","ISBN":"9781538659069","abstract":"With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2019","id":"ITEM-1","issued":{"date-parts":[["2019"]]},"page":"1-5","title":"IoMT Based Pill Dispensing System","type":"paper-conference"},"uris":["http://www.mendeley.com/documents/?uuid=2880de85-c772-4cb8-939c-d5d86fa5ff56"]}],"mendeley":{"formattedCitation":"[33]","plainTextFormattedCitation":"[33]","previouslyFormattedCitation":"[33]"},"properties":{"noteIndex":0},"schema":"https://github.com/citation-style-language/schema/raw/master/csl-citation.json"}</w:instrText>
      </w:r>
      <w:r>
        <w:rPr>
          <w:lang w:val="es-US"/>
        </w:rPr>
        <w:fldChar w:fldCharType="separate"/>
      </w:r>
      <w:r w:rsidR="004079BA" w:rsidRPr="004079BA">
        <w:rPr>
          <w:noProof/>
          <w:lang w:val="es-US"/>
        </w:rPr>
        <w:t>[33]</w:t>
      </w:r>
      <w:r>
        <w:rPr>
          <w:lang w:val="es-US"/>
        </w:rPr>
        <w:fldChar w:fldCharType="end"/>
      </w:r>
      <w:r w:rsidR="007372D5">
        <w:rPr>
          <w:lang w:val="es-US"/>
        </w:rPr>
        <w:fldChar w:fldCharType="begin" w:fldLock="1"/>
      </w:r>
      <w:r w:rsidR="00CF0E4E">
        <w:rPr>
          <w:lang w:val="es-US"/>
        </w:rPr>
        <w:instrText>ADDIN CSL_CITATION {"citationItems":[{"id":"ITEM-1","itemData":{"DOI":"10.1109/ViTECoN.2019.8899719","ISBN":"9781538693537","abstract":"IoT is the progression of ultra-automation technology. The maintenance should be less and it performs as very high immense level and it connects the all device by using the internet. Its new and progressive elements bring ultra-changes in the dispatch of stocks, goods, and services, and the civil, economic, and political impact of those changes are unique identifiers with an ability to alteration of data without interaction of human to human, human to computer. This project works on helping people for taking medicines in time without any human interaction. A Dispenser will deliver the medicines according to the schedule given by the cloud app or mobile appalling with these medicines we need to provide a glass of water for every consignment. An alert system which in place will give a person to alarm after dispensing medicine and water, then it will be noted down the timings when a person has consumed his or her medicine.","author":[{"dropping-particle":"","family":"Kartheek","given":"K.","non-dropping-particle":"","parse-names":false,"suffix":""},{"dropping-particle":"","family":"Saddam Hussain","given":"S. K.","non-dropping-particle":"","parse-names":false,"suffix":""}],"container-title":"Proceedings - International Conference on Vision Towards Emerging Trends in Communication and Networking, ViTECoN 2019","id":"ITEM-1","issued":{"date-parts":[["2019"]]},"page":"1-3","title":"Medical Dispense System Using IoT","type":"paper-conference"},"uris":["http://www.mendeley.com/documents/?uuid=1bb59b22-d39b-471b-80f8-903e158870fb"]}],"mendeley":{"formattedCitation":"[35]","plainTextFormattedCitation":"[35]","previouslyFormattedCitation":"[35]"},"properties":{"noteIndex":0},"schema":"https://github.com/citation-style-language/schema/raw/master/csl-citation.json"}</w:instrText>
      </w:r>
      <w:r w:rsidR="007372D5">
        <w:rPr>
          <w:lang w:val="es-US"/>
        </w:rPr>
        <w:fldChar w:fldCharType="separate"/>
      </w:r>
      <w:r w:rsidR="004079BA" w:rsidRPr="004079BA">
        <w:rPr>
          <w:noProof/>
          <w:lang w:val="es-US"/>
        </w:rPr>
        <w:t>[35]</w:t>
      </w:r>
      <w:r w:rsidR="007372D5">
        <w:rPr>
          <w:lang w:val="es-US"/>
        </w:rPr>
        <w:fldChar w:fldCharType="end"/>
      </w:r>
      <w:r w:rsidR="00E34AD7">
        <w:rPr>
          <w:lang w:val="es-US"/>
        </w:rPr>
        <w:t xml:space="preserve">. En </w:t>
      </w:r>
      <w:r w:rsidR="00E34AD7" w:rsidRPr="008273DA">
        <w:rPr>
          <w:lang w:val="es-US"/>
        </w:rPr>
        <w:t xml:space="preserve">la </w:t>
      </w:r>
      <w:r w:rsidR="00E34AD7" w:rsidRPr="008273DA">
        <w:rPr>
          <w:lang w:val="es-US"/>
        </w:rPr>
        <w:fldChar w:fldCharType="begin"/>
      </w:r>
      <w:r w:rsidR="00E34AD7" w:rsidRPr="008273DA">
        <w:rPr>
          <w:lang w:val="es-US"/>
        </w:rPr>
        <w:instrText xml:space="preserve"> REF _Ref38211540 \h </w:instrText>
      </w:r>
      <w:r w:rsidRPr="008273DA">
        <w:rPr>
          <w:lang w:val="es-US"/>
        </w:rPr>
        <w:instrText xml:space="preserve"> \* MERGEFORMAT </w:instrText>
      </w:r>
      <w:r w:rsidR="00E34AD7" w:rsidRPr="008273DA">
        <w:rPr>
          <w:lang w:val="es-US"/>
        </w:rPr>
      </w:r>
      <w:r w:rsidR="00E34AD7" w:rsidRPr="008273DA">
        <w:rPr>
          <w:lang w:val="es-US"/>
        </w:rPr>
        <w:fldChar w:fldCharType="separate"/>
      </w:r>
      <w:r w:rsidR="00E34AD7" w:rsidRPr="008273DA">
        <w:rPr>
          <w:lang w:val="es-US"/>
        </w:rPr>
        <w:t xml:space="preserve">Figure </w:t>
      </w:r>
      <w:r w:rsidR="00E34AD7" w:rsidRPr="008273DA">
        <w:rPr>
          <w:noProof/>
          <w:lang w:val="es-US"/>
        </w:rPr>
        <w:t>2</w:t>
      </w:r>
      <w:r w:rsidR="00E34AD7" w:rsidRPr="008273DA">
        <w:rPr>
          <w:lang w:val="es-US"/>
        </w:rPr>
        <w:fldChar w:fldCharType="end"/>
      </w:r>
      <w:r w:rsidR="00E34AD7">
        <w:rPr>
          <w:lang w:val="es-US"/>
        </w:rPr>
        <w:t xml:space="preserve"> se muestran algunas de las pantallas de la aplicación móvil.</w:t>
      </w:r>
    </w:p>
    <w:p w:rsidR="0019729B" w:rsidRDefault="0019729B" w:rsidP="0019729B">
      <w:pPr>
        <w:rPr>
          <w:lang w:val="es-US"/>
        </w:rPr>
      </w:pPr>
      <w:r>
        <w:rPr>
          <w:lang w:val="es-US"/>
        </w:rPr>
        <w:t xml:space="preserve">La </w:t>
      </w:r>
      <w:r w:rsidR="00515937">
        <w:rPr>
          <w:lang w:val="es-US"/>
        </w:rPr>
        <w:fldChar w:fldCharType="begin"/>
      </w:r>
      <w:r w:rsidR="00515937">
        <w:rPr>
          <w:lang w:val="es-US"/>
        </w:rPr>
        <w:instrText xml:space="preserve"> REF _Ref38434077 \h </w:instrText>
      </w:r>
      <w:r w:rsidR="00515937">
        <w:rPr>
          <w:lang w:val="es-US"/>
        </w:rPr>
      </w:r>
      <w:r w:rsidR="00515937">
        <w:rPr>
          <w:lang w:val="es-US"/>
        </w:rPr>
        <w:fldChar w:fldCharType="separate"/>
      </w:r>
      <w:r w:rsidR="00515937" w:rsidRPr="000E349E">
        <w:rPr>
          <w:b/>
          <w:lang w:val="es-US"/>
        </w:rPr>
        <w:t>Figure 2</w:t>
      </w:r>
      <w:r w:rsidR="00515937">
        <w:rPr>
          <w:lang w:val="es-US"/>
        </w:rPr>
        <w:fldChar w:fldCharType="end"/>
      </w:r>
      <w:r w:rsidR="00515937" w:rsidRPr="00515937">
        <w:rPr>
          <w:b/>
          <w:bCs/>
          <w:lang w:val="es-US"/>
        </w:rPr>
        <w:t>.</w:t>
      </w:r>
      <w:r w:rsidRPr="00515937">
        <w:rPr>
          <w:b/>
          <w:bCs/>
          <w:lang w:val="es-US"/>
        </w:rPr>
        <w:t>A</w:t>
      </w:r>
      <w:r>
        <w:rPr>
          <w:lang w:val="es-US"/>
        </w:rPr>
        <w:t xml:space="preserve"> muestra el menú para el perfil de cuidador</w:t>
      </w:r>
      <w:r w:rsidR="006412C3">
        <w:rPr>
          <w:lang w:val="es-US"/>
        </w:rPr>
        <w:t xml:space="preserve">. En la opción </w:t>
      </w:r>
      <w:proofErr w:type="spellStart"/>
      <w:r w:rsidR="006412C3" w:rsidRPr="006412C3">
        <w:rPr>
          <w:b/>
          <w:bCs/>
          <w:lang w:val="es-US"/>
        </w:rPr>
        <w:t>Elderly</w:t>
      </w:r>
      <w:proofErr w:type="spellEnd"/>
      <w:r>
        <w:rPr>
          <w:lang w:val="es-US"/>
        </w:rPr>
        <w:t xml:space="preserve"> puede ver la lista de personas mayores que están bajo su cuidado</w:t>
      </w:r>
      <w:r w:rsidR="006412C3">
        <w:rPr>
          <w:lang w:val="es-US"/>
        </w:rPr>
        <w:t xml:space="preserve">, en la opción </w:t>
      </w:r>
      <w:proofErr w:type="spellStart"/>
      <w:r w:rsidR="006412C3" w:rsidRPr="006412C3">
        <w:rPr>
          <w:b/>
          <w:bCs/>
          <w:lang w:val="es-US"/>
        </w:rPr>
        <w:t>Dispenser</w:t>
      </w:r>
      <w:proofErr w:type="spellEnd"/>
      <w:r w:rsidR="006412C3">
        <w:rPr>
          <w:lang w:val="es-US"/>
        </w:rPr>
        <w:t>, con Bluetooth habilitado puede ver la lista de dispensadores (objetos con Bluetooth habilitado) que están cerca al cuidador</w:t>
      </w:r>
      <w:r>
        <w:rPr>
          <w:lang w:val="es-US"/>
        </w:rPr>
        <w:t>,</w:t>
      </w:r>
      <w:r w:rsidR="006412C3">
        <w:rPr>
          <w:lang w:val="es-US"/>
        </w:rPr>
        <w:t xml:space="preserve"> y en la opción </w:t>
      </w:r>
      <w:r w:rsidR="006412C3" w:rsidRPr="006412C3">
        <w:rPr>
          <w:b/>
          <w:bCs/>
          <w:lang w:val="es-US"/>
        </w:rPr>
        <w:t>Medicines</w:t>
      </w:r>
      <w:r w:rsidR="006412C3">
        <w:rPr>
          <w:lang w:val="es-US"/>
        </w:rPr>
        <w:t xml:space="preserve"> la lista de medicamentos que están registrados y que pueden ser asignados a los pacientes según prescripción médica. E</w:t>
      </w:r>
      <w:r>
        <w:rPr>
          <w:lang w:val="es-US"/>
        </w:rPr>
        <w:t>n la</w:t>
      </w:r>
      <w:r w:rsidR="00515937">
        <w:rPr>
          <w:lang w:val="es-US"/>
        </w:rPr>
        <w:t xml:space="preserve"> </w:t>
      </w:r>
      <w:r w:rsidR="00515937">
        <w:rPr>
          <w:lang w:val="es-US"/>
        </w:rPr>
        <w:fldChar w:fldCharType="begin"/>
      </w:r>
      <w:r w:rsidR="00515937">
        <w:rPr>
          <w:lang w:val="es-US"/>
        </w:rPr>
        <w:instrText xml:space="preserve"> REF _Ref38434077 \h </w:instrText>
      </w:r>
      <w:r w:rsidR="00515937">
        <w:rPr>
          <w:lang w:val="es-US"/>
        </w:rPr>
      </w:r>
      <w:r w:rsidR="00515937">
        <w:rPr>
          <w:lang w:val="es-US"/>
        </w:rPr>
        <w:fldChar w:fldCharType="separate"/>
      </w:r>
      <w:r w:rsidR="00515937" w:rsidRPr="000E349E">
        <w:rPr>
          <w:b/>
          <w:lang w:val="es-US"/>
        </w:rPr>
        <w:t>Figure 2</w:t>
      </w:r>
      <w:r w:rsidR="00515937">
        <w:rPr>
          <w:lang w:val="es-US"/>
        </w:rPr>
        <w:fldChar w:fldCharType="end"/>
      </w:r>
      <w:r w:rsidR="00515937" w:rsidRPr="00515937">
        <w:rPr>
          <w:b/>
          <w:bCs/>
          <w:lang w:val="es-US"/>
        </w:rPr>
        <w:t>.</w:t>
      </w:r>
      <w:r w:rsidR="00515937">
        <w:rPr>
          <w:b/>
          <w:bCs/>
          <w:lang w:val="es-US"/>
        </w:rPr>
        <w:t>B</w:t>
      </w:r>
      <w:r w:rsidR="00515937">
        <w:rPr>
          <w:lang w:val="es-US"/>
        </w:rPr>
        <w:t xml:space="preserve"> </w:t>
      </w:r>
      <w:r w:rsidR="006412C3">
        <w:rPr>
          <w:lang w:val="es-US"/>
        </w:rPr>
        <w:t>muestra</w:t>
      </w:r>
      <w:r>
        <w:rPr>
          <w:lang w:val="es-US"/>
        </w:rPr>
        <w:t xml:space="preserve"> la lista de </w:t>
      </w:r>
      <w:r w:rsidR="006412C3">
        <w:rPr>
          <w:lang w:val="es-US"/>
        </w:rPr>
        <w:t xml:space="preserve">pacientes que tiene el usuario autenticado como cuidador bajo su responsabilidad la ingesta de medicinas, además tiene la opción de añadir más paciente bajo su responsabilidad. Y </w:t>
      </w:r>
      <w:r>
        <w:rPr>
          <w:lang w:val="es-US"/>
        </w:rPr>
        <w:t xml:space="preserve">en la </w:t>
      </w:r>
      <w:r w:rsidR="00515937">
        <w:rPr>
          <w:lang w:val="es-US"/>
        </w:rPr>
        <w:fldChar w:fldCharType="begin"/>
      </w:r>
      <w:r w:rsidR="00515937">
        <w:rPr>
          <w:lang w:val="es-US"/>
        </w:rPr>
        <w:instrText xml:space="preserve"> REF _Ref38434077 \h </w:instrText>
      </w:r>
      <w:r w:rsidR="00515937">
        <w:rPr>
          <w:lang w:val="es-US"/>
        </w:rPr>
      </w:r>
      <w:r w:rsidR="00515937">
        <w:rPr>
          <w:lang w:val="es-US"/>
        </w:rPr>
        <w:fldChar w:fldCharType="separate"/>
      </w:r>
      <w:r w:rsidR="00515937" w:rsidRPr="000E349E">
        <w:rPr>
          <w:b/>
          <w:lang w:val="es-US"/>
        </w:rPr>
        <w:t>Figure 2</w:t>
      </w:r>
      <w:r w:rsidR="00515937">
        <w:rPr>
          <w:lang w:val="es-US"/>
        </w:rPr>
        <w:fldChar w:fldCharType="end"/>
      </w:r>
      <w:r w:rsidR="00515937" w:rsidRPr="00515937">
        <w:rPr>
          <w:b/>
          <w:bCs/>
          <w:lang w:val="es-US"/>
        </w:rPr>
        <w:t>.</w:t>
      </w:r>
      <w:r w:rsidRPr="00515937">
        <w:rPr>
          <w:b/>
          <w:bCs/>
          <w:lang w:val="es-US"/>
        </w:rPr>
        <w:t>C</w:t>
      </w:r>
      <w:r>
        <w:rPr>
          <w:lang w:val="es-US"/>
        </w:rPr>
        <w:t xml:space="preserve"> muestra </w:t>
      </w:r>
      <w:r w:rsidR="00812568">
        <w:rPr>
          <w:lang w:val="es-US"/>
        </w:rPr>
        <w:t>el nombre del paciente con los medicamentos de su tratamiento, el cuidador podrá expulsar el medicamento que el paciente no haya consumido</w:t>
      </w:r>
      <w:r>
        <w:rPr>
          <w:lang w:val="es-US"/>
        </w:rPr>
        <w:t>.</w:t>
      </w:r>
    </w:p>
    <w:p w:rsidR="00472035" w:rsidRDefault="00472035" w:rsidP="0019729B">
      <w:pPr>
        <w:pStyle w:val="Descripcin"/>
        <w:jc w:val="center"/>
        <w:rPr>
          <w:b/>
          <w:lang w:val="es-US"/>
        </w:rPr>
      </w:pPr>
      <w:r>
        <w:rPr>
          <w:b/>
          <w:noProof/>
          <w:lang w:val="es-US"/>
        </w:rPr>
        <w:drawing>
          <wp:inline distT="0" distB="0" distL="0" distR="0">
            <wp:extent cx="4464685" cy="260286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MovilDispens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64685" cy="2602865"/>
                    </a:xfrm>
                    <a:prstGeom prst="rect">
                      <a:avLst/>
                    </a:prstGeom>
                  </pic:spPr>
                </pic:pic>
              </a:graphicData>
            </a:graphic>
          </wp:inline>
        </w:drawing>
      </w:r>
    </w:p>
    <w:p w:rsidR="0019729B" w:rsidRPr="000E349E" w:rsidRDefault="0019729B" w:rsidP="0019729B">
      <w:pPr>
        <w:pStyle w:val="Descripcin"/>
        <w:jc w:val="center"/>
        <w:rPr>
          <w:bCs/>
          <w:lang w:val="es-US"/>
        </w:rPr>
      </w:pPr>
      <w:bookmarkStart w:id="5" w:name="_Ref38434077"/>
      <w:r w:rsidRPr="000E349E">
        <w:rPr>
          <w:b/>
          <w:lang w:val="es-US"/>
        </w:rPr>
        <w:t xml:space="preserve">Figure </w:t>
      </w:r>
      <w:r w:rsidRPr="000E349E">
        <w:rPr>
          <w:b/>
          <w:lang w:val="es-US"/>
        </w:rPr>
        <w:fldChar w:fldCharType="begin"/>
      </w:r>
      <w:r w:rsidRPr="000E349E">
        <w:rPr>
          <w:b/>
          <w:lang w:val="es-US"/>
        </w:rPr>
        <w:instrText xml:space="preserve"> SEQ Figure \* ARABIC </w:instrText>
      </w:r>
      <w:r w:rsidRPr="000E349E">
        <w:rPr>
          <w:b/>
          <w:lang w:val="es-US"/>
        </w:rPr>
        <w:fldChar w:fldCharType="separate"/>
      </w:r>
      <w:r w:rsidRPr="000E349E">
        <w:rPr>
          <w:b/>
          <w:lang w:val="es-US"/>
        </w:rPr>
        <w:t>2</w:t>
      </w:r>
      <w:r w:rsidRPr="000E349E">
        <w:rPr>
          <w:b/>
          <w:lang w:val="es-US"/>
        </w:rPr>
        <w:fldChar w:fldCharType="end"/>
      </w:r>
      <w:bookmarkEnd w:id="5"/>
      <w:r>
        <w:rPr>
          <w:b/>
          <w:lang w:val="es-US"/>
        </w:rPr>
        <w:t xml:space="preserve">. </w:t>
      </w:r>
      <w:r w:rsidRPr="000E349E">
        <w:rPr>
          <w:bCs/>
          <w:lang w:val="es-US"/>
        </w:rPr>
        <w:t>Capturas de las pantallas de la aplicación móvil.</w:t>
      </w:r>
    </w:p>
    <w:p w:rsidR="000E349E" w:rsidRDefault="000E349E" w:rsidP="000E349E">
      <w:pPr>
        <w:pStyle w:val="Ttulo3"/>
        <w:rPr>
          <w:lang w:eastAsia="en-US"/>
        </w:rPr>
      </w:pPr>
      <w:r>
        <w:rPr>
          <w:lang w:eastAsia="en-US"/>
        </w:rPr>
        <w:lastRenderedPageBreak/>
        <w:t>Internet</w:t>
      </w:r>
    </w:p>
    <w:p w:rsidR="000E349E" w:rsidRPr="000E349E" w:rsidRDefault="000E349E" w:rsidP="0019729B">
      <w:pPr>
        <w:pStyle w:val="NoindentNormal"/>
        <w:rPr>
          <w:lang w:val="es-US" w:eastAsia="en-US"/>
        </w:rPr>
      </w:pPr>
      <w:r>
        <w:rPr>
          <w:lang w:val="es-US"/>
        </w:rPr>
        <w:t>La capa de Internet es la más importante de los sistemas basados en IoT. Está claro que se pueden desarrollar sistemas sin conexión a Internet, pero con poca similitud al sistema propuesto en este documento, no se podría interactuar, y peor aún, no se podría intercambiar información entre usuarios como se hace en los sistemas conectados a Internet. La capa de Internet sirve de enlace para conectar a las demás capas formando un todo.</w:t>
      </w:r>
    </w:p>
    <w:p w:rsidR="00E34AD7" w:rsidRDefault="000E349E" w:rsidP="000E349E">
      <w:pPr>
        <w:pStyle w:val="Ttulo2"/>
        <w:rPr>
          <w:lang w:eastAsia="en-US"/>
        </w:rPr>
      </w:pPr>
      <w:proofErr w:type="spellStart"/>
      <w:r>
        <w:rPr>
          <w:lang w:eastAsia="en-US"/>
        </w:rPr>
        <w:t>Dispensador</w:t>
      </w:r>
      <w:proofErr w:type="spellEnd"/>
      <w:r>
        <w:rPr>
          <w:lang w:eastAsia="en-US"/>
        </w:rPr>
        <w:t xml:space="preserve"> </w:t>
      </w:r>
      <w:proofErr w:type="spellStart"/>
      <w:r>
        <w:rPr>
          <w:lang w:eastAsia="en-US"/>
        </w:rPr>
        <w:t>inteligente</w:t>
      </w:r>
      <w:proofErr w:type="spellEnd"/>
      <w:r>
        <w:rPr>
          <w:lang w:eastAsia="en-US"/>
        </w:rPr>
        <w:t xml:space="preserve"> de </w:t>
      </w:r>
      <w:proofErr w:type="spellStart"/>
      <w:r>
        <w:rPr>
          <w:lang w:eastAsia="en-US"/>
        </w:rPr>
        <w:t>medicamentos</w:t>
      </w:r>
      <w:proofErr w:type="spellEnd"/>
    </w:p>
    <w:p w:rsidR="005172CE" w:rsidRDefault="005172CE" w:rsidP="005172CE">
      <w:pPr>
        <w:pStyle w:val="NoindentNormal"/>
        <w:rPr>
          <w:lang w:val="es-US"/>
        </w:rPr>
      </w:pPr>
      <w:r w:rsidRPr="001A1A0B">
        <w:rPr>
          <w:lang w:val="es-US"/>
        </w:rPr>
        <w:t xml:space="preserve">El </w:t>
      </w:r>
      <w:r>
        <w:rPr>
          <w:lang w:val="es-US"/>
        </w:rPr>
        <w:t>diseño</w:t>
      </w:r>
      <w:r w:rsidRPr="001A1A0B">
        <w:rPr>
          <w:lang w:val="es-US"/>
        </w:rPr>
        <w:t xml:space="preserve"> del dispensador se muestra en la </w:t>
      </w:r>
      <w:r w:rsidRPr="00515937">
        <w:rPr>
          <w:b/>
          <w:bCs/>
          <w:lang w:val="es-US"/>
        </w:rPr>
        <w:fldChar w:fldCharType="begin"/>
      </w:r>
      <w:r w:rsidRPr="00515937">
        <w:rPr>
          <w:b/>
          <w:bCs/>
          <w:lang w:val="es-US"/>
        </w:rPr>
        <w:instrText xml:space="preserve"> REF _Ref38092027 \h  \* MERGEFORMAT </w:instrText>
      </w:r>
      <w:r w:rsidRPr="00515937">
        <w:rPr>
          <w:b/>
          <w:bCs/>
          <w:lang w:val="es-US"/>
        </w:rPr>
      </w:r>
      <w:r w:rsidRPr="00515937">
        <w:rPr>
          <w:b/>
          <w:bCs/>
          <w:lang w:val="es-US"/>
        </w:rPr>
        <w:fldChar w:fldCharType="separate"/>
      </w:r>
      <w:r w:rsidRPr="00515937">
        <w:rPr>
          <w:b/>
          <w:bCs/>
          <w:lang w:val="es-US"/>
        </w:rPr>
        <w:t>Figure 3</w:t>
      </w:r>
      <w:r w:rsidRPr="00515937">
        <w:rPr>
          <w:b/>
          <w:bCs/>
          <w:lang w:val="es-US"/>
        </w:rPr>
        <w:fldChar w:fldCharType="end"/>
      </w:r>
      <w:r>
        <w:rPr>
          <w:lang w:val="es-US"/>
        </w:rPr>
        <w:t>. El dispensador está diseñado para ser alimentado con energía de una batería o conectado directamente a la fuente de alimentación pública (tomacorriente). El cuidador usa la aplicación móvil para interactuar con el dispensador de medicinas por medio de bluetooth para suministrar el medicamento, y también para expulsar el medicamento cuando el paciente no lo ha extraído. En una pantalla LCD muestra los datos del medicamento y el horario correspondiente de su ingesta.</w:t>
      </w:r>
    </w:p>
    <w:p w:rsidR="00434F37" w:rsidRDefault="000E349E" w:rsidP="005172CE">
      <w:pPr>
        <w:rPr>
          <w:lang w:val="es-US"/>
        </w:rPr>
      </w:pPr>
      <w:r>
        <w:rPr>
          <w:lang w:val="es-US"/>
        </w:rPr>
        <w:t>El dispensador está desarrollado para poder suministrar medicamentos en pastillas o cápsulas a un paciente.</w:t>
      </w:r>
      <w:r w:rsidR="00434F37">
        <w:rPr>
          <w:lang w:val="es-US"/>
        </w:rPr>
        <w:t xml:space="preserve"> El modelo físico del dispensador se muestra en la </w:t>
      </w:r>
      <w:r w:rsidR="00434F37">
        <w:rPr>
          <w:lang w:val="es-US"/>
        </w:rPr>
        <w:fldChar w:fldCharType="begin"/>
      </w:r>
      <w:r w:rsidR="00434F37">
        <w:rPr>
          <w:lang w:val="es-US"/>
        </w:rPr>
        <w:instrText xml:space="preserve"> REF _Ref38432638 \h </w:instrText>
      </w:r>
      <w:r w:rsidR="00434F37">
        <w:rPr>
          <w:lang w:val="es-US"/>
        </w:rPr>
      </w:r>
      <w:r w:rsidR="00434F37">
        <w:rPr>
          <w:lang w:val="es-US"/>
        </w:rPr>
        <w:fldChar w:fldCharType="separate"/>
      </w:r>
      <w:r w:rsidR="00434F37" w:rsidRPr="000E349E">
        <w:rPr>
          <w:b/>
          <w:lang w:val="es-US"/>
        </w:rPr>
        <w:t>Figure 4</w:t>
      </w:r>
      <w:r w:rsidR="00434F37">
        <w:rPr>
          <w:lang w:val="es-US"/>
        </w:rPr>
        <w:fldChar w:fldCharType="end"/>
      </w:r>
      <w:r w:rsidR="00434F37">
        <w:rPr>
          <w:lang w:val="es-US"/>
        </w:rPr>
        <w:t xml:space="preserve">. En la </w:t>
      </w:r>
      <w:r w:rsidR="00434F37">
        <w:rPr>
          <w:lang w:val="es-US"/>
        </w:rPr>
        <w:fldChar w:fldCharType="begin"/>
      </w:r>
      <w:r w:rsidR="00434F37">
        <w:rPr>
          <w:lang w:val="es-US"/>
        </w:rPr>
        <w:instrText xml:space="preserve"> REF _Ref38432638 \h </w:instrText>
      </w:r>
      <w:r w:rsidR="00434F37">
        <w:rPr>
          <w:lang w:val="es-US"/>
        </w:rPr>
      </w:r>
      <w:r w:rsidR="00434F37">
        <w:rPr>
          <w:lang w:val="es-US"/>
        </w:rPr>
        <w:fldChar w:fldCharType="separate"/>
      </w:r>
      <w:r w:rsidR="00434F37" w:rsidRPr="000E349E">
        <w:rPr>
          <w:b/>
          <w:lang w:val="es-US"/>
        </w:rPr>
        <w:t>Figure 4</w:t>
      </w:r>
      <w:r w:rsidR="00434F37">
        <w:rPr>
          <w:lang w:val="es-US"/>
        </w:rPr>
        <w:fldChar w:fldCharType="end"/>
      </w:r>
      <w:r w:rsidR="00434F37" w:rsidRPr="00434F37">
        <w:rPr>
          <w:b/>
          <w:bCs/>
          <w:lang w:val="es-US"/>
        </w:rPr>
        <w:t>.A</w:t>
      </w:r>
      <w:r w:rsidR="00434F37">
        <w:rPr>
          <w:b/>
          <w:bCs/>
          <w:lang w:val="es-US"/>
        </w:rPr>
        <w:t xml:space="preserve"> </w:t>
      </w:r>
      <w:r w:rsidR="00434F37" w:rsidRPr="00434F37">
        <w:rPr>
          <w:lang w:val="es-US"/>
        </w:rPr>
        <w:t>muestra</w:t>
      </w:r>
      <w:r w:rsidR="00434F37">
        <w:rPr>
          <w:lang w:val="es-US"/>
        </w:rPr>
        <w:t xml:space="preserve"> la parte posterior del dispensador donde se encuentran dos repisas, sobre la inferior están los cuatro </w:t>
      </w:r>
      <w:r w:rsidR="00434F37" w:rsidRPr="00F60B35">
        <w:rPr>
          <w:lang w:val="es-US"/>
        </w:rPr>
        <w:t>servomotores</w:t>
      </w:r>
      <w:r w:rsidR="00434F37">
        <w:rPr>
          <w:lang w:val="es-US"/>
        </w:rPr>
        <w:t xml:space="preserve">, </w:t>
      </w:r>
      <w:r w:rsidR="00434F37" w:rsidRPr="00F60B35">
        <w:rPr>
          <w:lang w:val="es-US"/>
        </w:rPr>
        <w:t xml:space="preserve">que van a permitir el giro correspondiente </w:t>
      </w:r>
      <w:r w:rsidR="00434F37">
        <w:rPr>
          <w:lang w:val="es-US"/>
        </w:rPr>
        <w:t>para empujar</w:t>
      </w:r>
      <w:r w:rsidR="00434F37" w:rsidRPr="00F60B35">
        <w:rPr>
          <w:lang w:val="es-US"/>
        </w:rPr>
        <w:t xml:space="preserve"> una pequeña pieza rectangular que va a permitir el empuje del medicamento hacia la </w:t>
      </w:r>
      <w:r w:rsidR="00434F37">
        <w:rPr>
          <w:lang w:val="es-US"/>
        </w:rPr>
        <w:t>bandeja</w:t>
      </w:r>
      <w:r w:rsidR="00434F37" w:rsidRPr="00F60B35">
        <w:rPr>
          <w:lang w:val="es-US"/>
        </w:rPr>
        <w:t xml:space="preserve"> del dispensador</w:t>
      </w:r>
      <w:r w:rsidR="00434F37">
        <w:rPr>
          <w:lang w:val="es-US"/>
        </w:rPr>
        <w:t xml:space="preserve">. En la repisa superior se </w:t>
      </w:r>
      <w:r w:rsidR="00434F37" w:rsidRPr="00F60B35">
        <w:rPr>
          <w:lang w:val="es-US"/>
        </w:rPr>
        <w:t xml:space="preserve">encuentran las conexiones a Arduino y </w:t>
      </w:r>
      <w:r w:rsidR="00434F37">
        <w:rPr>
          <w:lang w:val="es-US"/>
        </w:rPr>
        <w:t xml:space="preserve">a </w:t>
      </w:r>
      <w:r w:rsidR="00434F37" w:rsidRPr="00F60B35">
        <w:rPr>
          <w:lang w:val="es-US"/>
        </w:rPr>
        <w:t xml:space="preserve">la </w:t>
      </w:r>
      <w:r w:rsidR="00434F37">
        <w:rPr>
          <w:lang w:val="es-US"/>
        </w:rPr>
        <w:t xml:space="preserve">Raspberry Pi. Se </w:t>
      </w:r>
      <w:r w:rsidR="00434F37" w:rsidRPr="00F60B35">
        <w:rPr>
          <w:lang w:val="es-US"/>
        </w:rPr>
        <w:t xml:space="preserve">utilizó un </w:t>
      </w:r>
      <w:r w:rsidR="00434F37">
        <w:rPr>
          <w:lang w:val="es-US"/>
        </w:rPr>
        <w:t>A</w:t>
      </w:r>
      <w:r w:rsidR="00434F37" w:rsidRPr="00F60B35">
        <w:rPr>
          <w:lang w:val="es-US"/>
        </w:rPr>
        <w:t xml:space="preserve">rduino uno </w:t>
      </w:r>
      <w:r w:rsidR="00434F37">
        <w:rPr>
          <w:lang w:val="es-US"/>
        </w:rPr>
        <w:t>R3</w:t>
      </w:r>
      <w:r w:rsidR="00434F37" w:rsidRPr="00F60B35">
        <w:rPr>
          <w:lang w:val="es-US"/>
        </w:rPr>
        <w:t xml:space="preserve"> y una Raspberry Pi 3 B+.</w:t>
      </w:r>
      <w:r w:rsidR="00434F37">
        <w:rPr>
          <w:lang w:val="es-US"/>
        </w:rPr>
        <w:t xml:space="preserve"> El Arduino controla los servomotores, el módulo Bluetooth, y la </w:t>
      </w:r>
      <w:proofErr w:type="spellStart"/>
      <w:r w:rsidR="00434F37">
        <w:rPr>
          <w:lang w:val="es-US"/>
        </w:rPr>
        <w:t>pantatalla</w:t>
      </w:r>
      <w:proofErr w:type="spellEnd"/>
      <w:r w:rsidR="00434F37">
        <w:rPr>
          <w:lang w:val="es-US"/>
        </w:rPr>
        <w:t xml:space="preserve"> LCD para que cada uno de estos elementos cumplan con su función. Las notificaciones en ambiente son controladas por la Raspberry, y la identificación de las personas.</w:t>
      </w:r>
    </w:p>
    <w:p w:rsidR="00515937" w:rsidRDefault="00515937" w:rsidP="00515937">
      <w:pPr>
        <w:ind w:firstLine="0"/>
        <w:jc w:val="center"/>
        <w:rPr>
          <w:lang w:val="es-US"/>
        </w:rPr>
      </w:pPr>
      <w:r>
        <w:rPr>
          <w:noProof/>
          <w:lang w:val="es-US"/>
        </w:rPr>
        <w:lastRenderedPageBreak/>
        <w:drawing>
          <wp:inline distT="0" distB="0" distL="0" distR="0" wp14:anchorId="422AFF6C" wp14:editId="0695A39C">
            <wp:extent cx="4464685" cy="36417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penserDiagram.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64685" cy="3641725"/>
                    </a:xfrm>
                    <a:prstGeom prst="rect">
                      <a:avLst/>
                    </a:prstGeom>
                  </pic:spPr>
                </pic:pic>
              </a:graphicData>
            </a:graphic>
          </wp:inline>
        </w:drawing>
      </w:r>
    </w:p>
    <w:p w:rsidR="00515937" w:rsidRPr="000E349E" w:rsidRDefault="00515937" w:rsidP="00515937">
      <w:pPr>
        <w:pStyle w:val="Descripcin"/>
        <w:jc w:val="center"/>
        <w:rPr>
          <w:bCs/>
          <w:lang w:val="es-US"/>
        </w:rPr>
      </w:pPr>
      <w:bookmarkStart w:id="6" w:name="_Ref38092027"/>
      <w:r w:rsidRPr="000E349E">
        <w:rPr>
          <w:b/>
          <w:lang w:val="es-US"/>
        </w:rPr>
        <w:t xml:space="preserve">Figure </w:t>
      </w:r>
      <w:r w:rsidRPr="000E349E">
        <w:rPr>
          <w:b/>
          <w:lang w:val="es-US"/>
        </w:rPr>
        <w:fldChar w:fldCharType="begin"/>
      </w:r>
      <w:r w:rsidRPr="000E349E">
        <w:rPr>
          <w:b/>
          <w:lang w:val="es-US"/>
        </w:rPr>
        <w:instrText xml:space="preserve"> SEQ Figure \* ARABIC </w:instrText>
      </w:r>
      <w:r w:rsidRPr="000E349E">
        <w:rPr>
          <w:b/>
          <w:lang w:val="es-US"/>
        </w:rPr>
        <w:fldChar w:fldCharType="separate"/>
      </w:r>
      <w:r>
        <w:rPr>
          <w:b/>
          <w:noProof/>
          <w:lang w:val="es-US"/>
        </w:rPr>
        <w:t>3</w:t>
      </w:r>
      <w:r w:rsidRPr="000E349E">
        <w:rPr>
          <w:b/>
          <w:lang w:val="es-US"/>
        </w:rPr>
        <w:fldChar w:fldCharType="end"/>
      </w:r>
      <w:bookmarkEnd w:id="6"/>
      <w:r w:rsidRPr="000E349E">
        <w:rPr>
          <w:b/>
          <w:lang w:val="es-US"/>
        </w:rPr>
        <w:t>.</w:t>
      </w:r>
      <w:r w:rsidRPr="000E349E">
        <w:rPr>
          <w:bCs/>
          <w:lang w:val="es-US"/>
        </w:rPr>
        <w:t xml:space="preserve"> </w:t>
      </w:r>
      <w:r>
        <w:rPr>
          <w:bCs/>
          <w:lang w:val="es-US"/>
        </w:rPr>
        <w:t>Diseño</w:t>
      </w:r>
      <w:r w:rsidRPr="000E349E">
        <w:rPr>
          <w:bCs/>
          <w:lang w:val="es-US"/>
        </w:rPr>
        <w:t xml:space="preserve"> del dispensador de medicinas</w:t>
      </w:r>
    </w:p>
    <w:p w:rsidR="00E34AD7" w:rsidRDefault="00434F37" w:rsidP="00E34AD7">
      <w:pPr>
        <w:ind w:firstLine="0"/>
        <w:rPr>
          <w:lang w:val="es-US"/>
        </w:rPr>
      </w:pPr>
      <w:r>
        <w:rPr>
          <w:lang w:val="es-US"/>
        </w:rPr>
        <w:t>Los</w:t>
      </w:r>
      <w:r w:rsidR="000E349E">
        <w:rPr>
          <w:lang w:val="es-US"/>
        </w:rPr>
        <w:t xml:space="preserve"> cuatro compartimientos verticales que </w:t>
      </w:r>
      <w:r>
        <w:rPr>
          <w:lang w:val="es-US"/>
        </w:rPr>
        <w:t xml:space="preserve">posee </w:t>
      </w:r>
      <w:r w:rsidR="000E349E">
        <w:rPr>
          <w:lang w:val="es-US"/>
        </w:rPr>
        <w:t xml:space="preserve">para </w:t>
      </w:r>
      <w:r>
        <w:rPr>
          <w:lang w:val="es-US"/>
        </w:rPr>
        <w:t xml:space="preserve">que el cuidador coloque los </w:t>
      </w:r>
      <w:r w:rsidR="000E349E">
        <w:rPr>
          <w:lang w:val="es-US"/>
        </w:rPr>
        <w:t>medicamento</w:t>
      </w:r>
      <w:r>
        <w:rPr>
          <w:lang w:val="es-US"/>
        </w:rPr>
        <w:t>s</w:t>
      </w:r>
      <w:r w:rsidR="000E349E">
        <w:rPr>
          <w:lang w:val="es-US"/>
        </w:rPr>
        <w:t xml:space="preserve"> </w:t>
      </w:r>
      <w:r w:rsidR="005172CE">
        <w:rPr>
          <w:lang w:val="es-US"/>
        </w:rPr>
        <w:t xml:space="preserve">(ver </w:t>
      </w:r>
      <w:r w:rsidR="005172CE" w:rsidRPr="00F51D6A">
        <w:rPr>
          <w:b/>
          <w:bCs/>
          <w:lang w:val="es-US"/>
        </w:rPr>
        <w:fldChar w:fldCharType="begin"/>
      </w:r>
      <w:r w:rsidR="005172CE" w:rsidRPr="00F51D6A">
        <w:rPr>
          <w:b/>
          <w:bCs/>
          <w:lang w:val="es-US"/>
        </w:rPr>
        <w:instrText xml:space="preserve"> REF _Ref38432638 \h  \* MERGEFORMAT </w:instrText>
      </w:r>
      <w:r w:rsidR="005172CE" w:rsidRPr="00F51D6A">
        <w:rPr>
          <w:b/>
          <w:bCs/>
          <w:lang w:val="es-US"/>
        </w:rPr>
      </w:r>
      <w:r w:rsidR="005172CE" w:rsidRPr="00F51D6A">
        <w:rPr>
          <w:b/>
          <w:bCs/>
          <w:lang w:val="es-US"/>
        </w:rPr>
        <w:fldChar w:fldCharType="separate"/>
      </w:r>
      <w:r w:rsidR="005172CE" w:rsidRPr="00F51D6A">
        <w:rPr>
          <w:b/>
          <w:bCs/>
          <w:lang w:val="es-US"/>
        </w:rPr>
        <w:t>Figure 4</w:t>
      </w:r>
      <w:r w:rsidR="005172CE" w:rsidRPr="00F51D6A">
        <w:rPr>
          <w:b/>
          <w:bCs/>
          <w:lang w:val="es-US"/>
        </w:rPr>
        <w:fldChar w:fldCharType="end"/>
      </w:r>
      <w:r w:rsidR="005172CE" w:rsidRPr="00F51D6A">
        <w:rPr>
          <w:b/>
          <w:bCs/>
          <w:lang w:val="es-US"/>
        </w:rPr>
        <w:t>.B</w:t>
      </w:r>
      <w:r w:rsidR="005172CE">
        <w:rPr>
          <w:lang w:val="es-US"/>
        </w:rPr>
        <w:t xml:space="preserve"> y </w:t>
      </w:r>
      <w:r w:rsidR="005172CE" w:rsidRPr="00F51D6A">
        <w:rPr>
          <w:b/>
          <w:bCs/>
          <w:lang w:val="es-US"/>
        </w:rPr>
        <w:fldChar w:fldCharType="begin"/>
      </w:r>
      <w:r w:rsidR="005172CE" w:rsidRPr="00F51D6A">
        <w:rPr>
          <w:b/>
          <w:bCs/>
          <w:lang w:val="es-US"/>
        </w:rPr>
        <w:instrText xml:space="preserve"> REF _Ref38432638 \h  \* MERGEFORMAT </w:instrText>
      </w:r>
      <w:r w:rsidR="005172CE" w:rsidRPr="00F51D6A">
        <w:rPr>
          <w:b/>
          <w:bCs/>
          <w:lang w:val="es-US"/>
        </w:rPr>
      </w:r>
      <w:r w:rsidR="005172CE" w:rsidRPr="00F51D6A">
        <w:rPr>
          <w:b/>
          <w:bCs/>
          <w:lang w:val="es-US"/>
        </w:rPr>
        <w:fldChar w:fldCharType="separate"/>
      </w:r>
      <w:r w:rsidR="005172CE" w:rsidRPr="00F51D6A">
        <w:rPr>
          <w:b/>
          <w:bCs/>
          <w:lang w:val="es-US"/>
        </w:rPr>
        <w:t>Figure 4</w:t>
      </w:r>
      <w:r w:rsidR="005172CE" w:rsidRPr="00F51D6A">
        <w:rPr>
          <w:b/>
          <w:bCs/>
          <w:lang w:val="es-US"/>
        </w:rPr>
        <w:fldChar w:fldCharType="end"/>
      </w:r>
      <w:r w:rsidR="005172CE" w:rsidRPr="00F51D6A">
        <w:rPr>
          <w:b/>
          <w:bCs/>
          <w:lang w:val="es-US"/>
        </w:rPr>
        <w:t>.C</w:t>
      </w:r>
      <w:r w:rsidR="005172CE">
        <w:rPr>
          <w:lang w:val="es-US"/>
        </w:rPr>
        <w:t>)</w:t>
      </w:r>
      <w:r w:rsidR="000E349E">
        <w:rPr>
          <w:lang w:val="es-US"/>
        </w:rPr>
        <w:t>. En cada uno de ellos pueden colocarse 12 cajas pequeñas de medicamentos, donde cada caja es una dosis de medicamentos.</w:t>
      </w:r>
    </w:p>
    <w:p w:rsidR="000E349E" w:rsidRDefault="00434F37" w:rsidP="000E349E">
      <w:pPr>
        <w:pStyle w:val="Descripcin"/>
        <w:jc w:val="center"/>
        <w:rPr>
          <w:bCs/>
          <w:lang w:val="es-US"/>
        </w:rPr>
      </w:pPr>
      <w:bookmarkStart w:id="7" w:name="_Ref38205719"/>
      <w:bookmarkStart w:id="8" w:name="_Ref38432638"/>
      <w:r>
        <w:rPr>
          <w:b/>
          <w:noProof/>
          <w:lang w:val="es-US"/>
        </w:rPr>
        <w:drawing>
          <wp:inline distT="0" distB="0" distL="0" distR="0">
            <wp:extent cx="4464685" cy="9975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spenserView.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64685" cy="997585"/>
                    </a:xfrm>
                    <a:prstGeom prst="rect">
                      <a:avLst/>
                    </a:prstGeom>
                  </pic:spPr>
                </pic:pic>
              </a:graphicData>
            </a:graphic>
          </wp:inline>
        </w:drawing>
      </w:r>
      <w:r w:rsidR="000E349E" w:rsidRPr="000E349E">
        <w:rPr>
          <w:b/>
          <w:lang w:val="es-US"/>
        </w:rPr>
        <w:t xml:space="preserve">Figure </w:t>
      </w:r>
      <w:r w:rsidR="000E349E" w:rsidRPr="000E349E">
        <w:rPr>
          <w:b/>
          <w:lang w:val="es-US"/>
        </w:rPr>
        <w:fldChar w:fldCharType="begin"/>
      </w:r>
      <w:r w:rsidR="000E349E" w:rsidRPr="000E349E">
        <w:rPr>
          <w:b/>
          <w:lang w:val="es-US"/>
        </w:rPr>
        <w:instrText xml:space="preserve"> SEQ Figure \* ARABIC </w:instrText>
      </w:r>
      <w:r w:rsidR="000E349E" w:rsidRPr="000E349E">
        <w:rPr>
          <w:b/>
          <w:lang w:val="es-US"/>
        </w:rPr>
        <w:fldChar w:fldCharType="separate"/>
      </w:r>
      <w:r w:rsidR="000E349E" w:rsidRPr="000E349E">
        <w:rPr>
          <w:b/>
          <w:lang w:val="es-US"/>
        </w:rPr>
        <w:t>4</w:t>
      </w:r>
      <w:r w:rsidR="000E349E" w:rsidRPr="000E349E">
        <w:rPr>
          <w:b/>
          <w:lang w:val="es-US"/>
        </w:rPr>
        <w:fldChar w:fldCharType="end"/>
      </w:r>
      <w:bookmarkEnd w:id="7"/>
      <w:bookmarkEnd w:id="8"/>
      <w:r w:rsidR="000E349E" w:rsidRPr="000E349E">
        <w:rPr>
          <w:b/>
          <w:lang w:val="es-US"/>
        </w:rPr>
        <w:t xml:space="preserve">. </w:t>
      </w:r>
      <w:r w:rsidR="000E349E" w:rsidRPr="000E349E">
        <w:rPr>
          <w:bCs/>
          <w:lang w:val="es-US"/>
        </w:rPr>
        <w:t>Dispensador inteligente de medicinas y la caja para colocar la medicina</w:t>
      </w:r>
    </w:p>
    <w:p w:rsidR="00F51D6A" w:rsidRDefault="00F51D6A" w:rsidP="00F51D6A">
      <w:pPr>
        <w:pStyle w:val="Ttulo1"/>
        <w:rPr>
          <w:lang w:eastAsia="en-US"/>
        </w:rPr>
      </w:pPr>
      <w:proofErr w:type="spellStart"/>
      <w:r>
        <w:rPr>
          <w:lang w:eastAsia="en-US"/>
        </w:rPr>
        <w:t>Conclusiones</w:t>
      </w:r>
      <w:proofErr w:type="spellEnd"/>
      <w:r>
        <w:rPr>
          <w:lang w:eastAsia="en-US"/>
        </w:rPr>
        <w:t xml:space="preserve"> y </w:t>
      </w:r>
      <w:proofErr w:type="spellStart"/>
      <w:r>
        <w:rPr>
          <w:lang w:eastAsia="en-US"/>
        </w:rPr>
        <w:t>trabajos</w:t>
      </w:r>
      <w:proofErr w:type="spellEnd"/>
      <w:r>
        <w:rPr>
          <w:lang w:eastAsia="en-US"/>
        </w:rPr>
        <w:t xml:space="preserve"> </w:t>
      </w:r>
      <w:proofErr w:type="spellStart"/>
      <w:r>
        <w:rPr>
          <w:lang w:eastAsia="en-US"/>
        </w:rPr>
        <w:t>futuros</w:t>
      </w:r>
      <w:proofErr w:type="spellEnd"/>
    </w:p>
    <w:p w:rsidR="001C1F5C" w:rsidRPr="00934301" w:rsidRDefault="007D0B21" w:rsidP="007D0B21">
      <w:pPr>
        <w:ind w:firstLine="0"/>
        <w:rPr>
          <w:lang w:val="es-US"/>
        </w:rPr>
      </w:pPr>
      <w:r>
        <w:rPr>
          <w:lang w:val="es-US"/>
        </w:rPr>
        <w:t xml:space="preserve">El sistema basado en IoT para el control de la ingesta de medicinas que se presenta en este documento va dirigido a personas que llevan tratamientos médicos con ingesta de medicinas y que su ingesta puede estar bajo el control de algún cuidador. El sistema advierte a los pacientes sobre su ingesta de medicinas y a los cuidadores si en realidad extrajeron la medicina del dispensador o no. </w:t>
      </w:r>
      <w:r w:rsidR="001C1F5C">
        <w:rPr>
          <w:lang w:val="es-US"/>
        </w:rPr>
        <w:t>Además de emitirse las notificaciones en el ambiente (luces y sonido), e</w:t>
      </w:r>
      <w:r>
        <w:rPr>
          <w:lang w:val="es-US"/>
        </w:rPr>
        <w:t xml:space="preserve">l paciente puede usar la aplicación móvil para recibir las </w:t>
      </w:r>
      <w:r>
        <w:rPr>
          <w:lang w:val="es-US"/>
        </w:rPr>
        <w:lastRenderedPageBreak/>
        <w:t>notificaciones</w:t>
      </w:r>
      <w:r w:rsidR="001C1F5C">
        <w:rPr>
          <w:lang w:val="es-US"/>
        </w:rPr>
        <w:t>. El uso de la identificación facial resulta un mecanismo muy eficiente para asegurarse que las personas autorizadas son quienes extraen los medicamentos.</w:t>
      </w:r>
    </w:p>
    <w:p w:rsidR="005172CE" w:rsidRPr="005172CE" w:rsidRDefault="001C1F5C" w:rsidP="001C1F5C">
      <w:pPr>
        <w:rPr>
          <w:lang w:val="es-US" w:eastAsia="en-US"/>
        </w:rPr>
      </w:pPr>
      <w:r>
        <w:rPr>
          <w:lang w:val="es-US" w:eastAsia="en-US"/>
        </w:rPr>
        <w:t>Como trabajo futuro y como complemento a este sistema se trabajará en la conexión directa con el farmacéutico para la previsión de medicamentos cuando estos ya no sean suficiente para el tiempo estimado que demore la reposición.</w:t>
      </w:r>
    </w:p>
    <w:p w:rsidR="000E349E" w:rsidRDefault="000E349E" w:rsidP="000E349E">
      <w:pPr>
        <w:pStyle w:val="Ttulo1"/>
      </w:pPr>
      <w:proofErr w:type="spellStart"/>
      <w:r>
        <w:t>Referencias</w:t>
      </w:r>
      <w:proofErr w:type="spellEnd"/>
      <w:r>
        <w:t xml:space="preserve"> </w:t>
      </w:r>
      <w:proofErr w:type="spellStart"/>
      <w:r>
        <w:t>bibliográficas</w:t>
      </w:r>
      <w:proofErr w:type="spellEnd"/>
    </w:p>
    <w:p w:rsidR="00CF0E4E" w:rsidRPr="00CF0E4E" w:rsidRDefault="000E349E" w:rsidP="00CF0E4E">
      <w:pPr>
        <w:widowControl w:val="0"/>
        <w:autoSpaceDE w:val="0"/>
        <w:autoSpaceDN w:val="0"/>
        <w:adjustRightInd w:val="0"/>
        <w:ind w:left="640" w:hanging="640"/>
        <w:rPr>
          <w:noProof/>
        </w:rPr>
      </w:pPr>
      <w:r>
        <w:fldChar w:fldCharType="begin" w:fldLock="1"/>
      </w:r>
      <w:r>
        <w:instrText xml:space="preserve">ADDIN Mendeley Bibliography CSL_BIBLIOGRAPHY </w:instrText>
      </w:r>
      <w:r>
        <w:fldChar w:fldCharType="separate"/>
      </w:r>
      <w:r w:rsidR="00CF0E4E" w:rsidRPr="00CF0E4E">
        <w:rPr>
          <w:noProof/>
        </w:rPr>
        <w:t>[1]</w:t>
      </w:r>
      <w:r w:rsidR="00CF0E4E" w:rsidRPr="00CF0E4E">
        <w:rPr>
          <w:noProof/>
        </w:rPr>
        <w:tab/>
        <w:t xml:space="preserve">UN Department of Economics and Social Affairs, “World Population Prospects - Population Division - United Nations,” </w:t>
      </w:r>
      <w:r w:rsidR="00CF0E4E" w:rsidRPr="00CF0E4E">
        <w:rPr>
          <w:i/>
          <w:iCs/>
          <w:noProof/>
        </w:rPr>
        <w:t>The International Journal of Logistics Management</w:t>
      </w:r>
      <w:r w:rsidR="00CF0E4E" w:rsidRPr="00CF0E4E">
        <w:rPr>
          <w:noProof/>
        </w:rPr>
        <w:t xml:space="preserve">, 28-Aug-2015. </w:t>
      </w:r>
      <w:r w:rsidR="00CF0E4E" w:rsidRPr="00136816">
        <w:rPr>
          <w:noProof/>
          <w:lang w:val="fr-FR"/>
        </w:rPr>
        <w:t xml:space="preserve">[Online]. Available: https://population.un.org/wpp/Download/Standard/CSV/. </w:t>
      </w:r>
      <w:r w:rsidR="00CF0E4E" w:rsidRPr="00CF0E4E">
        <w:rPr>
          <w:noProof/>
        </w:rPr>
        <w:t>[Accessed: 07-Apr-2020].</w:t>
      </w:r>
    </w:p>
    <w:p w:rsidR="00CF0E4E" w:rsidRPr="00CF0E4E" w:rsidRDefault="00CF0E4E" w:rsidP="00CF0E4E">
      <w:pPr>
        <w:widowControl w:val="0"/>
        <w:autoSpaceDE w:val="0"/>
        <w:autoSpaceDN w:val="0"/>
        <w:adjustRightInd w:val="0"/>
        <w:ind w:left="640" w:hanging="640"/>
        <w:rPr>
          <w:noProof/>
        </w:rPr>
      </w:pPr>
      <w:r w:rsidRPr="00CF0E4E">
        <w:rPr>
          <w:noProof/>
        </w:rPr>
        <w:t>[2]</w:t>
      </w:r>
      <w:r w:rsidRPr="00CF0E4E">
        <w:rPr>
          <w:noProof/>
        </w:rPr>
        <w:tab/>
        <w:t xml:space="preserve">Eurostat, “Statistics | Eurostat,” </w:t>
      </w:r>
      <w:r w:rsidRPr="00CF0E4E">
        <w:rPr>
          <w:i/>
          <w:iCs/>
          <w:noProof/>
        </w:rPr>
        <w:t>Life expectancy at birth by sex</w:t>
      </w:r>
      <w:r w:rsidRPr="00CF0E4E">
        <w:rPr>
          <w:noProof/>
        </w:rPr>
        <w:t xml:space="preserve">, 27-Feb-2020. </w:t>
      </w:r>
      <w:r w:rsidRPr="00136816">
        <w:rPr>
          <w:noProof/>
          <w:lang w:val="fr-FR"/>
        </w:rPr>
        <w:t xml:space="preserve">[Online]. Available: https://ec.europa.eu/eurostat/databrowser/view/tps00208/default/table?lang=en. </w:t>
      </w:r>
      <w:r w:rsidRPr="00CF0E4E">
        <w:rPr>
          <w:noProof/>
        </w:rPr>
        <w:t>[Accessed: 08-Apr-2020].</w:t>
      </w:r>
    </w:p>
    <w:p w:rsidR="00CF0E4E" w:rsidRPr="00CF0E4E" w:rsidRDefault="00CF0E4E" w:rsidP="00CF0E4E">
      <w:pPr>
        <w:widowControl w:val="0"/>
        <w:autoSpaceDE w:val="0"/>
        <w:autoSpaceDN w:val="0"/>
        <w:adjustRightInd w:val="0"/>
        <w:ind w:left="640" w:hanging="640"/>
        <w:rPr>
          <w:noProof/>
        </w:rPr>
      </w:pPr>
      <w:r w:rsidRPr="00CF0E4E">
        <w:rPr>
          <w:noProof/>
        </w:rPr>
        <w:t>[3]</w:t>
      </w:r>
      <w:r w:rsidRPr="00CF0E4E">
        <w:rPr>
          <w:noProof/>
        </w:rPr>
        <w:tab/>
        <w:t xml:space="preserve">G. Loubet, A. Takacs, E. Gardner, A. De Luca, F. Udrea, and D. Dragomirescu, “LoRaWAN battery-free wireless sensors network designed for structural health monitoring in the construction domain,” </w:t>
      </w:r>
      <w:r w:rsidRPr="00CF0E4E">
        <w:rPr>
          <w:i/>
          <w:iCs/>
          <w:noProof/>
        </w:rPr>
        <w:t>Sensors (Switzerland)</w:t>
      </w:r>
      <w:r w:rsidRPr="00CF0E4E">
        <w:rPr>
          <w:noProof/>
        </w:rPr>
        <w:t>, vol. 19, no. 7, 2019.</w:t>
      </w:r>
    </w:p>
    <w:p w:rsidR="00CF0E4E" w:rsidRPr="00CF0E4E" w:rsidRDefault="00CF0E4E" w:rsidP="00CF0E4E">
      <w:pPr>
        <w:widowControl w:val="0"/>
        <w:autoSpaceDE w:val="0"/>
        <w:autoSpaceDN w:val="0"/>
        <w:adjustRightInd w:val="0"/>
        <w:ind w:left="640" w:hanging="640"/>
        <w:rPr>
          <w:noProof/>
        </w:rPr>
      </w:pPr>
      <w:r w:rsidRPr="00CF0E4E">
        <w:rPr>
          <w:noProof/>
        </w:rPr>
        <w:t>[4]</w:t>
      </w:r>
      <w:r w:rsidRPr="00CF0E4E">
        <w:rPr>
          <w:noProof/>
        </w:rPr>
        <w:tab/>
        <w:t xml:space="preserve">K. S. Bhandari and G. H. Cho, “A resource oriented route selection framework using contextual information based on fuzzy logic,” </w:t>
      </w:r>
      <w:r w:rsidRPr="00CF0E4E">
        <w:rPr>
          <w:i/>
          <w:iCs/>
          <w:noProof/>
        </w:rPr>
        <w:t>Electron.</w:t>
      </w:r>
      <w:r w:rsidRPr="00CF0E4E">
        <w:rPr>
          <w:noProof/>
        </w:rPr>
        <w:t>, vol. 8, no. 9, 2019.</w:t>
      </w:r>
    </w:p>
    <w:p w:rsidR="00CF0E4E" w:rsidRPr="00CF0E4E" w:rsidRDefault="00CF0E4E" w:rsidP="00CF0E4E">
      <w:pPr>
        <w:widowControl w:val="0"/>
        <w:autoSpaceDE w:val="0"/>
        <w:autoSpaceDN w:val="0"/>
        <w:adjustRightInd w:val="0"/>
        <w:ind w:left="640" w:hanging="640"/>
        <w:rPr>
          <w:noProof/>
        </w:rPr>
      </w:pPr>
      <w:r w:rsidRPr="00CF0E4E">
        <w:rPr>
          <w:noProof/>
        </w:rPr>
        <w:t>[5]</w:t>
      </w:r>
      <w:r w:rsidRPr="00CF0E4E">
        <w:rPr>
          <w:noProof/>
        </w:rPr>
        <w:tab/>
        <w:t xml:space="preserve">T. Qiu, Y. Lv, F. Xia, N. Chen, J. Wan, and A. Tolba, “ERGID: An efficient routing protocol for emergency response Internet of Things,” </w:t>
      </w:r>
      <w:r w:rsidRPr="00CF0E4E">
        <w:rPr>
          <w:i/>
          <w:iCs/>
          <w:noProof/>
        </w:rPr>
        <w:t>J. Netw. Comput. Appl.</w:t>
      </w:r>
      <w:r w:rsidRPr="00CF0E4E">
        <w:rPr>
          <w:noProof/>
        </w:rPr>
        <w:t>, vol. 72, pp. 104–112, 2016.</w:t>
      </w:r>
    </w:p>
    <w:p w:rsidR="00CF0E4E" w:rsidRPr="00CF0E4E" w:rsidRDefault="00CF0E4E" w:rsidP="00CF0E4E">
      <w:pPr>
        <w:widowControl w:val="0"/>
        <w:autoSpaceDE w:val="0"/>
        <w:autoSpaceDN w:val="0"/>
        <w:adjustRightInd w:val="0"/>
        <w:ind w:left="640" w:hanging="640"/>
        <w:rPr>
          <w:noProof/>
        </w:rPr>
      </w:pPr>
      <w:r w:rsidRPr="00CF0E4E">
        <w:rPr>
          <w:noProof/>
        </w:rPr>
        <w:t>[6]</w:t>
      </w:r>
      <w:r w:rsidRPr="00CF0E4E">
        <w:rPr>
          <w:noProof/>
        </w:rPr>
        <w:tab/>
        <w:t xml:space="preserve">E. Pencheva and I. Atanasov, “Engineering of web services for internet of things applications,” </w:t>
      </w:r>
      <w:r w:rsidRPr="00CF0E4E">
        <w:rPr>
          <w:i/>
          <w:iCs/>
          <w:noProof/>
        </w:rPr>
        <w:t>Inf. Syst. Front.</w:t>
      </w:r>
      <w:r w:rsidRPr="00CF0E4E">
        <w:rPr>
          <w:noProof/>
        </w:rPr>
        <w:t>, vol. 18, no. 2, pp. 277–292, 2016.</w:t>
      </w:r>
    </w:p>
    <w:p w:rsidR="00CF0E4E" w:rsidRPr="00CF0E4E" w:rsidRDefault="00CF0E4E" w:rsidP="00CF0E4E">
      <w:pPr>
        <w:widowControl w:val="0"/>
        <w:autoSpaceDE w:val="0"/>
        <w:autoSpaceDN w:val="0"/>
        <w:adjustRightInd w:val="0"/>
        <w:ind w:left="640" w:hanging="640"/>
        <w:rPr>
          <w:noProof/>
        </w:rPr>
      </w:pPr>
      <w:r w:rsidRPr="00CF0E4E">
        <w:rPr>
          <w:noProof/>
        </w:rPr>
        <w:t>[7]</w:t>
      </w:r>
      <w:r w:rsidRPr="00CF0E4E">
        <w:rPr>
          <w:noProof/>
        </w:rPr>
        <w:tab/>
        <w:t xml:space="preserve">M. I. Beer and M. F. Hassan, “Adaptive security architecture for protecting RESTful web services in enterprise computing environment,” </w:t>
      </w:r>
      <w:r w:rsidRPr="00CF0E4E">
        <w:rPr>
          <w:i/>
          <w:iCs/>
          <w:noProof/>
        </w:rPr>
        <w:t>Serv. Oriented Comput. Appl.</w:t>
      </w:r>
      <w:r w:rsidRPr="00CF0E4E">
        <w:rPr>
          <w:noProof/>
        </w:rPr>
        <w:t>, vol. 12, no. 2, pp. 111–121, 2018.</w:t>
      </w:r>
    </w:p>
    <w:p w:rsidR="00CF0E4E" w:rsidRPr="00CF0E4E" w:rsidRDefault="00CF0E4E" w:rsidP="00CF0E4E">
      <w:pPr>
        <w:widowControl w:val="0"/>
        <w:autoSpaceDE w:val="0"/>
        <w:autoSpaceDN w:val="0"/>
        <w:adjustRightInd w:val="0"/>
        <w:ind w:left="640" w:hanging="640"/>
        <w:rPr>
          <w:noProof/>
        </w:rPr>
      </w:pPr>
      <w:r w:rsidRPr="00CF0E4E">
        <w:rPr>
          <w:noProof/>
        </w:rPr>
        <w:t>[8]</w:t>
      </w:r>
      <w:r w:rsidRPr="00CF0E4E">
        <w:rPr>
          <w:noProof/>
        </w:rPr>
        <w:tab/>
        <w:t xml:space="preserve">X. Xiong, K. Zheng, R. Xu, W. Xiang, and P. Chatzimisios, “Low power wide area machine-to-machine networks: Key techniques and prototype,” </w:t>
      </w:r>
      <w:r w:rsidRPr="00CF0E4E">
        <w:rPr>
          <w:i/>
          <w:iCs/>
          <w:noProof/>
        </w:rPr>
        <w:t>IEEE Commun. Mag.</w:t>
      </w:r>
      <w:r w:rsidRPr="00CF0E4E">
        <w:rPr>
          <w:noProof/>
        </w:rPr>
        <w:t>, vol. 53, no. 9, pp. 64–71, 2015.</w:t>
      </w:r>
    </w:p>
    <w:p w:rsidR="00CF0E4E" w:rsidRPr="00CF0E4E" w:rsidRDefault="00CF0E4E" w:rsidP="00CF0E4E">
      <w:pPr>
        <w:widowControl w:val="0"/>
        <w:autoSpaceDE w:val="0"/>
        <w:autoSpaceDN w:val="0"/>
        <w:adjustRightInd w:val="0"/>
        <w:ind w:left="640" w:hanging="640"/>
        <w:rPr>
          <w:noProof/>
        </w:rPr>
      </w:pPr>
      <w:r w:rsidRPr="00CF0E4E">
        <w:rPr>
          <w:noProof/>
        </w:rPr>
        <w:t>[9]</w:t>
      </w:r>
      <w:r w:rsidRPr="00CF0E4E">
        <w:rPr>
          <w:noProof/>
        </w:rPr>
        <w:tab/>
        <w:t xml:space="preserve">F. T. El-Hassan and D. Ionescu, “Design and implementation of a hardware versatile publish-subscribe architecture for the internet of things,” </w:t>
      </w:r>
      <w:r w:rsidRPr="00CF0E4E">
        <w:rPr>
          <w:i/>
          <w:iCs/>
          <w:noProof/>
        </w:rPr>
        <w:t>IEEE Access</w:t>
      </w:r>
      <w:r w:rsidRPr="00CF0E4E">
        <w:rPr>
          <w:noProof/>
        </w:rPr>
        <w:t>, vol. 6, pp. 31872–31890, 2018.</w:t>
      </w:r>
    </w:p>
    <w:p w:rsidR="00CF0E4E" w:rsidRPr="00CF0E4E" w:rsidRDefault="00CF0E4E" w:rsidP="00CF0E4E">
      <w:pPr>
        <w:widowControl w:val="0"/>
        <w:autoSpaceDE w:val="0"/>
        <w:autoSpaceDN w:val="0"/>
        <w:adjustRightInd w:val="0"/>
        <w:ind w:left="640" w:hanging="640"/>
        <w:rPr>
          <w:noProof/>
        </w:rPr>
      </w:pPr>
      <w:r w:rsidRPr="00CF0E4E">
        <w:rPr>
          <w:noProof/>
        </w:rPr>
        <w:t>[10]</w:t>
      </w:r>
      <w:r w:rsidRPr="00CF0E4E">
        <w:rPr>
          <w:noProof/>
        </w:rPr>
        <w:tab/>
        <w:t xml:space="preserve">B. Liu, Y. Zhang, G. Zhang, and P. Zheng, “Edge-cloud orchestration driven industrial smart product-service systems solution design based on CPS and IIoT,” </w:t>
      </w:r>
      <w:r w:rsidRPr="00CF0E4E">
        <w:rPr>
          <w:i/>
          <w:iCs/>
          <w:noProof/>
        </w:rPr>
        <w:t>Adv. Eng. Informatics</w:t>
      </w:r>
      <w:r w:rsidRPr="00CF0E4E">
        <w:rPr>
          <w:noProof/>
        </w:rPr>
        <w:t>, vol. 42, p. 100984, 2019.</w:t>
      </w:r>
    </w:p>
    <w:p w:rsidR="00CF0E4E" w:rsidRPr="00CF0E4E" w:rsidRDefault="00CF0E4E" w:rsidP="00CF0E4E">
      <w:pPr>
        <w:widowControl w:val="0"/>
        <w:autoSpaceDE w:val="0"/>
        <w:autoSpaceDN w:val="0"/>
        <w:adjustRightInd w:val="0"/>
        <w:ind w:left="640" w:hanging="640"/>
        <w:rPr>
          <w:noProof/>
        </w:rPr>
      </w:pPr>
      <w:r w:rsidRPr="00CF0E4E">
        <w:rPr>
          <w:noProof/>
        </w:rPr>
        <w:t>[11]</w:t>
      </w:r>
      <w:r w:rsidRPr="00CF0E4E">
        <w:rPr>
          <w:noProof/>
        </w:rPr>
        <w:tab/>
        <w:t xml:space="preserve">S. Abhishek </w:t>
      </w:r>
      <w:r w:rsidRPr="00CF0E4E">
        <w:rPr>
          <w:i/>
          <w:iCs/>
          <w:noProof/>
        </w:rPr>
        <w:t>et al.</w:t>
      </w:r>
      <w:r w:rsidRPr="00CF0E4E">
        <w:rPr>
          <w:noProof/>
        </w:rPr>
        <w:t xml:space="preserve">, “Transcriptional Profile of Mycobacterium tuberculosis in an in vitro Model of Intraocular Tuberculosis,” </w:t>
      </w:r>
      <w:r w:rsidRPr="00CF0E4E">
        <w:rPr>
          <w:i/>
          <w:iCs/>
          <w:noProof/>
        </w:rPr>
        <w:t>Front. Cell. Infect. Microbiol.</w:t>
      </w:r>
      <w:r w:rsidRPr="00CF0E4E">
        <w:rPr>
          <w:noProof/>
        </w:rPr>
        <w:t>, vol. 8, p. 330, 2018.</w:t>
      </w:r>
    </w:p>
    <w:p w:rsidR="00CF0E4E" w:rsidRPr="00CF0E4E" w:rsidRDefault="00CF0E4E" w:rsidP="00CF0E4E">
      <w:pPr>
        <w:widowControl w:val="0"/>
        <w:autoSpaceDE w:val="0"/>
        <w:autoSpaceDN w:val="0"/>
        <w:adjustRightInd w:val="0"/>
        <w:ind w:left="640" w:hanging="640"/>
        <w:rPr>
          <w:noProof/>
        </w:rPr>
      </w:pPr>
      <w:r w:rsidRPr="00CF0E4E">
        <w:rPr>
          <w:noProof/>
        </w:rPr>
        <w:t>[12]</w:t>
      </w:r>
      <w:r w:rsidRPr="00CF0E4E">
        <w:rPr>
          <w:noProof/>
        </w:rPr>
        <w:tab/>
        <w:t xml:space="preserve">C. M. J. M. Dourado, S. P. P. da Silva, R. V. M. da Nóbrega, A. C. Antonio, P. P. R. Filho, and V. H. C. de Albuquerque, “Deep Learning IoT System for Online Stroke Detection in Skull Computed Tomography Images,” </w:t>
      </w:r>
      <w:r w:rsidRPr="00CF0E4E">
        <w:rPr>
          <w:i/>
          <w:iCs/>
          <w:noProof/>
        </w:rPr>
        <w:t>Comput. Networks</w:t>
      </w:r>
      <w:r w:rsidRPr="00CF0E4E">
        <w:rPr>
          <w:noProof/>
        </w:rPr>
        <w:t>, vol. 152, pp. 25–39, 2019.</w:t>
      </w:r>
    </w:p>
    <w:p w:rsidR="00CF0E4E" w:rsidRPr="00CF0E4E" w:rsidRDefault="00CF0E4E" w:rsidP="00CF0E4E">
      <w:pPr>
        <w:widowControl w:val="0"/>
        <w:autoSpaceDE w:val="0"/>
        <w:autoSpaceDN w:val="0"/>
        <w:adjustRightInd w:val="0"/>
        <w:ind w:left="640" w:hanging="640"/>
        <w:rPr>
          <w:noProof/>
        </w:rPr>
      </w:pPr>
      <w:r w:rsidRPr="00CF0E4E">
        <w:rPr>
          <w:noProof/>
        </w:rPr>
        <w:t>[13]</w:t>
      </w:r>
      <w:r w:rsidRPr="00CF0E4E">
        <w:rPr>
          <w:noProof/>
        </w:rPr>
        <w:tab/>
        <w:t xml:space="preserve">A. Frøytlog </w:t>
      </w:r>
      <w:r w:rsidRPr="00CF0E4E">
        <w:rPr>
          <w:i/>
          <w:iCs/>
          <w:noProof/>
        </w:rPr>
        <w:t>et al.</w:t>
      </w:r>
      <w:r w:rsidRPr="00CF0E4E">
        <w:rPr>
          <w:noProof/>
        </w:rPr>
        <w:t xml:space="preserve">, “Ultra-Low Power Wake-up Radio for 5G IoT,” </w:t>
      </w:r>
      <w:r w:rsidRPr="00CF0E4E">
        <w:rPr>
          <w:i/>
          <w:iCs/>
          <w:noProof/>
        </w:rPr>
        <w:t xml:space="preserve">IEEE </w:t>
      </w:r>
      <w:r w:rsidRPr="00CF0E4E">
        <w:rPr>
          <w:i/>
          <w:iCs/>
          <w:noProof/>
        </w:rPr>
        <w:lastRenderedPageBreak/>
        <w:t>Commun. Mag.</w:t>
      </w:r>
      <w:r w:rsidRPr="00CF0E4E">
        <w:rPr>
          <w:noProof/>
        </w:rPr>
        <w:t>, vol. 57, no. 3, pp. 111–117, 2019.</w:t>
      </w:r>
    </w:p>
    <w:p w:rsidR="00CF0E4E" w:rsidRPr="00CF0E4E" w:rsidRDefault="00CF0E4E" w:rsidP="00CF0E4E">
      <w:pPr>
        <w:widowControl w:val="0"/>
        <w:autoSpaceDE w:val="0"/>
        <w:autoSpaceDN w:val="0"/>
        <w:adjustRightInd w:val="0"/>
        <w:ind w:left="640" w:hanging="640"/>
        <w:rPr>
          <w:noProof/>
        </w:rPr>
      </w:pPr>
      <w:r w:rsidRPr="00CF0E4E">
        <w:rPr>
          <w:noProof/>
        </w:rPr>
        <w:t>[14]</w:t>
      </w:r>
      <w:r w:rsidRPr="00CF0E4E">
        <w:rPr>
          <w:noProof/>
        </w:rPr>
        <w:tab/>
        <w:t xml:space="preserve">S. Kallam, R. B. Madda, C. Y. Chen, R. Patan, and D. Cheelu, “Low Energy Aware Communication Process In Iot Using The Green Computing Approach,” </w:t>
      </w:r>
      <w:r w:rsidRPr="00CF0E4E">
        <w:rPr>
          <w:i/>
          <w:iCs/>
          <w:noProof/>
        </w:rPr>
        <w:t>IET Networks</w:t>
      </w:r>
      <w:r w:rsidRPr="00CF0E4E">
        <w:rPr>
          <w:noProof/>
        </w:rPr>
        <w:t>, vol. 7, no. 4, pp. 1–8, Nov. 2018.</w:t>
      </w:r>
    </w:p>
    <w:p w:rsidR="00CF0E4E" w:rsidRPr="00CF0E4E" w:rsidRDefault="00CF0E4E" w:rsidP="00CF0E4E">
      <w:pPr>
        <w:widowControl w:val="0"/>
        <w:autoSpaceDE w:val="0"/>
        <w:autoSpaceDN w:val="0"/>
        <w:adjustRightInd w:val="0"/>
        <w:ind w:left="640" w:hanging="640"/>
        <w:rPr>
          <w:noProof/>
        </w:rPr>
      </w:pPr>
      <w:r w:rsidRPr="00CF0E4E">
        <w:rPr>
          <w:noProof/>
        </w:rPr>
        <w:t>[15]</w:t>
      </w:r>
      <w:r w:rsidRPr="00CF0E4E">
        <w:rPr>
          <w:noProof/>
        </w:rPr>
        <w:tab/>
        <w:t xml:space="preserve">T. Kaur and D. Kumar, “A survey on QoS Mechanisms in WSN for Computational Intelligence Based Routing Protocols,” </w:t>
      </w:r>
      <w:r w:rsidRPr="00CF0E4E">
        <w:rPr>
          <w:i/>
          <w:iCs/>
          <w:noProof/>
        </w:rPr>
        <w:t>Wirel. Networks</w:t>
      </w:r>
      <w:r w:rsidRPr="00CF0E4E">
        <w:rPr>
          <w:noProof/>
        </w:rPr>
        <w:t>, 2019.</w:t>
      </w:r>
    </w:p>
    <w:p w:rsidR="00CF0E4E" w:rsidRPr="00CF0E4E" w:rsidRDefault="00CF0E4E" w:rsidP="00CF0E4E">
      <w:pPr>
        <w:widowControl w:val="0"/>
        <w:autoSpaceDE w:val="0"/>
        <w:autoSpaceDN w:val="0"/>
        <w:adjustRightInd w:val="0"/>
        <w:ind w:left="640" w:hanging="640"/>
        <w:rPr>
          <w:noProof/>
        </w:rPr>
      </w:pPr>
      <w:r w:rsidRPr="00CF0E4E">
        <w:rPr>
          <w:noProof/>
        </w:rPr>
        <w:t>[16]</w:t>
      </w:r>
      <w:r w:rsidRPr="00CF0E4E">
        <w:rPr>
          <w:noProof/>
        </w:rPr>
        <w:tab/>
        <w:t xml:space="preserve">B. P. L. Lo, H. Ip, and G. Z. Yang, “Transforming Health Care: Body Sensor Networks, Wearables, and the Internet of Things,” </w:t>
      </w:r>
      <w:r w:rsidRPr="00CF0E4E">
        <w:rPr>
          <w:i/>
          <w:iCs/>
          <w:noProof/>
        </w:rPr>
        <w:t>IEEE Pulse</w:t>
      </w:r>
      <w:r w:rsidRPr="00CF0E4E">
        <w:rPr>
          <w:noProof/>
        </w:rPr>
        <w:t>, vol. 7, no. 1, pp. 4–8, 2016.</w:t>
      </w:r>
    </w:p>
    <w:p w:rsidR="00CF0E4E" w:rsidRPr="00CF0E4E" w:rsidRDefault="00CF0E4E" w:rsidP="00CF0E4E">
      <w:pPr>
        <w:widowControl w:val="0"/>
        <w:autoSpaceDE w:val="0"/>
        <w:autoSpaceDN w:val="0"/>
        <w:adjustRightInd w:val="0"/>
        <w:ind w:left="640" w:hanging="640"/>
        <w:rPr>
          <w:noProof/>
        </w:rPr>
      </w:pPr>
      <w:r w:rsidRPr="00CF0E4E">
        <w:rPr>
          <w:noProof/>
        </w:rPr>
        <w:t>[17]</w:t>
      </w:r>
      <w:r w:rsidRPr="00CF0E4E">
        <w:rPr>
          <w:noProof/>
        </w:rPr>
        <w:tab/>
        <w:t xml:space="preserve">A. A. Nazari Shirehjini and A. Semsar, “Human interaction with IoT-based smart environments,” </w:t>
      </w:r>
      <w:r w:rsidRPr="00CF0E4E">
        <w:rPr>
          <w:i/>
          <w:iCs/>
          <w:noProof/>
        </w:rPr>
        <w:t>Multimed. Tools Appl.</w:t>
      </w:r>
      <w:r w:rsidRPr="00CF0E4E">
        <w:rPr>
          <w:noProof/>
        </w:rPr>
        <w:t>, vol. 76, no. 11, pp. 13343–13365, 2017.</w:t>
      </w:r>
    </w:p>
    <w:p w:rsidR="00CF0E4E" w:rsidRPr="00CF0E4E" w:rsidRDefault="00CF0E4E" w:rsidP="00CF0E4E">
      <w:pPr>
        <w:widowControl w:val="0"/>
        <w:autoSpaceDE w:val="0"/>
        <w:autoSpaceDN w:val="0"/>
        <w:adjustRightInd w:val="0"/>
        <w:ind w:left="640" w:hanging="640"/>
        <w:rPr>
          <w:noProof/>
        </w:rPr>
      </w:pPr>
      <w:r w:rsidRPr="00CF0E4E">
        <w:rPr>
          <w:noProof/>
        </w:rPr>
        <w:t>[18]</w:t>
      </w:r>
      <w:r w:rsidRPr="00CF0E4E">
        <w:rPr>
          <w:noProof/>
        </w:rPr>
        <w:tab/>
        <w:t xml:space="preserve">T. Czauski, J. White, Y. Sun, H. Turner, and S. Eade, “NERD—middleware for IoT human machine interfaces,” </w:t>
      </w:r>
      <w:r w:rsidRPr="00CF0E4E">
        <w:rPr>
          <w:i/>
          <w:iCs/>
          <w:noProof/>
        </w:rPr>
        <w:t>Ann. des Telecommun. Telecommun.</w:t>
      </w:r>
      <w:r w:rsidRPr="00CF0E4E">
        <w:rPr>
          <w:noProof/>
        </w:rPr>
        <w:t>, vol. 71, no. 3–4, pp. 109–119, 2016.</w:t>
      </w:r>
    </w:p>
    <w:p w:rsidR="00CF0E4E" w:rsidRPr="00CF0E4E" w:rsidRDefault="00CF0E4E" w:rsidP="00CF0E4E">
      <w:pPr>
        <w:widowControl w:val="0"/>
        <w:autoSpaceDE w:val="0"/>
        <w:autoSpaceDN w:val="0"/>
        <w:adjustRightInd w:val="0"/>
        <w:ind w:left="640" w:hanging="640"/>
        <w:rPr>
          <w:noProof/>
        </w:rPr>
      </w:pPr>
      <w:r w:rsidRPr="00CF0E4E">
        <w:rPr>
          <w:noProof/>
        </w:rPr>
        <w:t>[19]</w:t>
      </w:r>
      <w:r w:rsidRPr="00CF0E4E">
        <w:rPr>
          <w:noProof/>
        </w:rPr>
        <w:tab/>
        <w:t xml:space="preserve">G. Guerrero-Ulloa, C. Rodríguez-Domínguez, and M. J. Hornos, “IoT-Based System to Help Care for Dependent Elderly,” in </w:t>
      </w:r>
      <w:r w:rsidRPr="00CF0E4E">
        <w:rPr>
          <w:i/>
          <w:iCs/>
          <w:noProof/>
        </w:rPr>
        <w:t>Communications in Computer and Information Science</w:t>
      </w:r>
      <w:r w:rsidRPr="00CF0E4E">
        <w:rPr>
          <w:noProof/>
        </w:rPr>
        <w:t>, 2019, vol. 895, pp. 41–55.</w:t>
      </w:r>
    </w:p>
    <w:p w:rsidR="00CF0E4E" w:rsidRPr="00CF0E4E" w:rsidRDefault="00CF0E4E" w:rsidP="00CF0E4E">
      <w:pPr>
        <w:widowControl w:val="0"/>
        <w:autoSpaceDE w:val="0"/>
        <w:autoSpaceDN w:val="0"/>
        <w:adjustRightInd w:val="0"/>
        <w:ind w:left="640" w:hanging="640"/>
        <w:rPr>
          <w:noProof/>
        </w:rPr>
      </w:pPr>
      <w:r w:rsidRPr="00CF0E4E">
        <w:rPr>
          <w:noProof/>
        </w:rPr>
        <w:t>[20]</w:t>
      </w:r>
      <w:r w:rsidRPr="00CF0E4E">
        <w:rPr>
          <w:noProof/>
        </w:rPr>
        <w:tab/>
        <w:t xml:space="preserve">B. Baranidharan, “Internet of Things (IoT) Technologies, Architecture, Protocols, Security, and Applications: A Survey,” in </w:t>
      </w:r>
      <w:r w:rsidRPr="00CF0E4E">
        <w:rPr>
          <w:i/>
          <w:iCs/>
          <w:noProof/>
        </w:rPr>
        <w:t>Handbook of Research on Cloud and Fog Computing Infrastructures for Data Science</w:t>
      </w:r>
      <w:r w:rsidRPr="00CF0E4E">
        <w:rPr>
          <w:noProof/>
        </w:rPr>
        <w:t>, P. Raj and A. Raman, Eds. IGI Global, 2018, pp. 149–174.</w:t>
      </w:r>
    </w:p>
    <w:p w:rsidR="00CF0E4E" w:rsidRPr="00CF0E4E" w:rsidRDefault="00CF0E4E" w:rsidP="00CF0E4E">
      <w:pPr>
        <w:widowControl w:val="0"/>
        <w:autoSpaceDE w:val="0"/>
        <w:autoSpaceDN w:val="0"/>
        <w:adjustRightInd w:val="0"/>
        <w:ind w:left="640" w:hanging="640"/>
        <w:rPr>
          <w:noProof/>
        </w:rPr>
      </w:pPr>
      <w:r w:rsidRPr="00CF0E4E">
        <w:rPr>
          <w:noProof/>
        </w:rPr>
        <w:t>[21]</w:t>
      </w:r>
      <w:r w:rsidRPr="00CF0E4E">
        <w:rPr>
          <w:noProof/>
        </w:rPr>
        <w:tab/>
        <w:t xml:space="preserve">G. Guerrero-Ulloa, M. J. Hornos, and C. Rodríguez-Domínguez, “TDDM4IoTS: A Test-Driven Development Methodology for Internet of Things (IoT)-Based Systems,” in </w:t>
      </w:r>
      <w:r w:rsidRPr="00CF0E4E">
        <w:rPr>
          <w:i/>
          <w:iCs/>
          <w:noProof/>
        </w:rPr>
        <w:t>Communications in Computer and Information Science</w:t>
      </w:r>
      <w:r w:rsidRPr="00CF0E4E">
        <w:rPr>
          <w:noProof/>
        </w:rPr>
        <w:t>, 2020, vol. 1193 CCIS, pp. 41–55.</w:t>
      </w:r>
    </w:p>
    <w:p w:rsidR="00CF0E4E" w:rsidRPr="00CF0E4E" w:rsidRDefault="00CF0E4E" w:rsidP="00CF0E4E">
      <w:pPr>
        <w:widowControl w:val="0"/>
        <w:autoSpaceDE w:val="0"/>
        <w:autoSpaceDN w:val="0"/>
        <w:adjustRightInd w:val="0"/>
        <w:ind w:left="640" w:hanging="640"/>
        <w:rPr>
          <w:noProof/>
        </w:rPr>
      </w:pPr>
      <w:r w:rsidRPr="00CF0E4E">
        <w:rPr>
          <w:noProof/>
        </w:rPr>
        <w:t>[22]</w:t>
      </w:r>
      <w:r w:rsidRPr="00CF0E4E">
        <w:rPr>
          <w:noProof/>
        </w:rPr>
        <w:tab/>
        <w:t xml:space="preserve">O. Erazo, G. Guerrero-Ulloa, D. Guzmán, and C. Cáceres, “From a Common Chair to a Device that Issues Reminders to Seniors,” in </w:t>
      </w:r>
      <w:r w:rsidRPr="00CF0E4E">
        <w:rPr>
          <w:i/>
          <w:iCs/>
          <w:noProof/>
        </w:rPr>
        <w:t>Communications in Computer and Information Science</w:t>
      </w:r>
      <w:r w:rsidRPr="00CF0E4E">
        <w:rPr>
          <w:noProof/>
        </w:rPr>
        <w:t>, 2020, vol. 1194 CCIS, pp. 439–448.</w:t>
      </w:r>
    </w:p>
    <w:p w:rsidR="00CF0E4E" w:rsidRPr="00CF0E4E" w:rsidRDefault="00CF0E4E" w:rsidP="00CF0E4E">
      <w:pPr>
        <w:widowControl w:val="0"/>
        <w:autoSpaceDE w:val="0"/>
        <w:autoSpaceDN w:val="0"/>
        <w:adjustRightInd w:val="0"/>
        <w:ind w:left="640" w:hanging="640"/>
        <w:rPr>
          <w:noProof/>
        </w:rPr>
      </w:pPr>
      <w:r w:rsidRPr="00CF0E4E">
        <w:rPr>
          <w:noProof/>
        </w:rPr>
        <w:t>[23]</w:t>
      </w:r>
      <w:r w:rsidRPr="00CF0E4E">
        <w:rPr>
          <w:noProof/>
        </w:rPr>
        <w:tab/>
        <w:t xml:space="preserve">R. Huang, X. Zhao, and J. Ma, “The contours of a human individual model based empathetic u-pillbox system for humanistic geriatric healthcare,” </w:t>
      </w:r>
      <w:r w:rsidRPr="00CF0E4E">
        <w:rPr>
          <w:i/>
          <w:iCs/>
          <w:noProof/>
        </w:rPr>
        <w:t>Futur. Gener. Comput. Syst.</w:t>
      </w:r>
      <w:r w:rsidRPr="00CF0E4E">
        <w:rPr>
          <w:noProof/>
        </w:rPr>
        <w:t>, vol. 37, pp. 404–416, 2014.</w:t>
      </w:r>
    </w:p>
    <w:p w:rsidR="00CF0E4E" w:rsidRPr="00CF0E4E" w:rsidRDefault="00CF0E4E" w:rsidP="00CF0E4E">
      <w:pPr>
        <w:widowControl w:val="0"/>
        <w:autoSpaceDE w:val="0"/>
        <w:autoSpaceDN w:val="0"/>
        <w:adjustRightInd w:val="0"/>
        <w:ind w:left="640" w:hanging="640"/>
        <w:rPr>
          <w:noProof/>
        </w:rPr>
      </w:pPr>
      <w:r w:rsidRPr="00CF0E4E">
        <w:rPr>
          <w:noProof/>
        </w:rPr>
        <w:t>[24]</w:t>
      </w:r>
      <w:r w:rsidRPr="00CF0E4E">
        <w:rPr>
          <w:noProof/>
        </w:rPr>
        <w:tab/>
        <w:t xml:space="preserve">S. Jaipriya, R. Aishwarya, N. B. Akash, and A. P. Jeyadevi, “An intelligent medical box remotely controlled by doctor,” in </w:t>
      </w:r>
      <w:r w:rsidRPr="00CF0E4E">
        <w:rPr>
          <w:i/>
          <w:iCs/>
          <w:noProof/>
        </w:rPr>
        <w:t>Proceedings of the International Conference on Intelligent Sustainable Systems, ICISS 2019</w:t>
      </w:r>
      <w:r w:rsidRPr="00CF0E4E">
        <w:rPr>
          <w:noProof/>
        </w:rPr>
        <w:t>, 2019, pp. 565–569.</w:t>
      </w:r>
    </w:p>
    <w:p w:rsidR="00CF0E4E" w:rsidRPr="00CF0E4E" w:rsidRDefault="00CF0E4E" w:rsidP="00CF0E4E">
      <w:pPr>
        <w:widowControl w:val="0"/>
        <w:autoSpaceDE w:val="0"/>
        <w:autoSpaceDN w:val="0"/>
        <w:adjustRightInd w:val="0"/>
        <w:ind w:left="640" w:hanging="640"/>
        <w:rPr>
          <w:noProof/>
        </w:rPr>
      </w:pPr>
      <w:r w:rsidRPr="00CF0E4E">
        <w:rPr>
          <w:noProof/>
        </w:rPr>
        <w:t>[25]</w:t>
      </w:r>
      <w:r w:rsidRPr="00CF0E4E">
        <w:rPr>
          <w:noProof/>
        </w:rPr>
        <w:tab/>
        <w:t xml:space="preserve">G. Schreier, M. Schwarz, R. Modre-Osprian, P. Kastner, D. Scherr, and F. Fruhwald, “Design and evaluation of a multimodal mHealth based medication management system for patient self administration,” in </w:t>
      </w:r>
      <w:r w:rsidRPr="00CF0E4E">
        <w:rPr>
          <w:i/>
          <w:iCs/>
          <w:noProof/>
        </w:rPr>
        <w:t>Proceedings of the Annual International Conference of the IEEE Engineering in Medicine and Biology Society, EMBS</w:t>
      </w:r>
      <w:r w:rsidRPr="00CF0E4E">
        <w:rPr>
          <w:noProof/>
        </w:rPr>
        <w:t>, 2013, pp. 7270–7273.</w:t>
      </w:r>
    </w:p>
    <w:p w:rsidR="00CF0E4E" w:rsidRPr="00CF0E4E" w:rsidRDefault="00CF0E4E" w:rsidP="00CF0E4E">
      <w:pPr>
        <w:widowControl w:val="0"/>
        <w:autoSpaceDE w:val="0"/>
        <w:autoSpaceDN w:val="0"/>
        <w:adjustRightInd w:val="0"/>
        <w:ind w:left="640" w:hanging="640"/>
        <w:rPr>
          <w:noProof/>
        </w:rPr>
      </w:pPr>
      <w:r w:rsidRPr="00CF0E4E">
        <w:rPr>
          <w:noProof/>
        </w:rPr>
        <w:t>[26]</w:t>
      </w:r>
      <w:r w:rsidRPr="00CF0E4E">
        <w:rPr>
          <w:noProof/>
        </w:rPr>
        <w:tab/>
        <w:t xml:space="preserve">J. Aneke, C. Ardito, D. Caivano, L. Colizzi, M. F. Costabile, and L. Verardi, “A Low-cost Flexible IoT System Supporting Elderly’s Healthcare in Rural Villages,” in </w:t>
      </w:r>
      <w:r w:rsidRPr="00CF0E4E">
        <w:rPr>
          <w:i/>
          <w:iCs/>
          <w:noProof/>
        </w:rPr>
        <w:t>ACM International Conference Proceeding Series</w:t>
      </w:r>
      <w:r w:rsidRPr="00CF0E4E">
        <w:rPr>
          <w:noProof/>
        </w:rPr>
        <w:t>, 2018, pp. 184–187.</w:t>
      </w:r>
    </w:p>
    <w:p w:rsidR="00CF0E4E" w:rsidRPr="00CF0E4E" w:rsidRDefault="00CF0E4E" w:rsidP="00CF0E4E">
      <w:pPr>
        <w:widowControl w:val="0"/>
        <w:autoSpaceDE w:val="0"/>
        <w:autoSpaceDN w:val="0"/>
        <w:adjustRightInd w:val="0"/>
        <w:ind w:left="640" w:hanging="640"/>
        <w:rPr>
          <w:noProof/>
        </w:rPr>
      </w:pPr>
      <w:r w:rsidRPr="00CF0E4E">
        <w:rPr>
          <w:noProof/>
        </w:rPr>
        <w:t>[27]</w:t>
      </w:r>
      <w:r w:rsidRPr="00CF0E4E">
        <w:rPr>
          <w:noProof/>
        </w:rPr>
        <w:tab/>
        <w:t xml:space="preserve">P. A. Laplante, M. Kassab, N. L. Laplante, and J. M. Voas, “Building caring healthcare systems in the Internet of Things,” </w:t>
      </w:r>
      <w:r w:rsidRPr="00CF0E4E">
        <w:rPr>
          <w:i/>
          <w:iCs/>
          <w:noProof/>
        </w:rPr>
        <w:t>IEEE Syst. J.</w:t>
      </w:r>
      <w:r w:rsidRPr="00CF0E4E">
        <w:rPr>
          <w:noProof/>
        </w:rPr>
        <w:t>, vol. 12, no. 3, pp. 3030–3037, 2018.</w:t>
      </w:r>
    </w:p>
    <w:p w:rsidR="00CF0E4E" w:rsidRPr="00CF0E4E" w:rsidRDefault="00CF0E4E" w:rsidP="00CF0E4E">
      <w:pPr>
        <w:widowControl w:val="0"/>
        <w:autoSpaceDE w:val="0"/>
        <w:autoSpaceDN w:val="0"/>
        <w:adjustRightInd w:val="0"/>
        <w:ind w:left="640" w:hanging="640"/>
        <w:rPr>
          <w:noProof/>
        </w:rPr>
      </w:pPr>
      <w:r w:rsidRPr="00CF0E4E">
        <w:rPr>
          <w:noProof/>
        </w:rPr>
        <w:t>[28]</w:t>
      </w:r>
      <w:r w:rsidRPr="00CF0E4E">
        <w:rPr>
          <w:noProof/>
        </w:rPr>
        <w:tab/>
        <w:t xml:space="preserve">S. K. Sood and I. Mahajan, “Wearable IoT sensor based healthcare system for identifying and controlling chikungunya virus,” </w:t>
      </w:r>
      <w:r w:rsidRPr="00CF0E4E">
        <w:rPr>
          <w:i/>
          <w:iCs/>
          <w:noProof/>
        </w:rPr>
        <w:t>Comput. Ind.</w:t>
      </w:r>
      <w:r w:rsidRPr="00CF0E4E">
        <w:rPr>
          <w:noProof/>
        </w:rPr>
        <w:t>, vol. 91, pp. 33–44, 2017.</w:t>
      </w:r>
    </w:p>
    <w:p w:rsidR="00CF0E4E" w:rsidRPr="00CF0E4E" w:rsidRDefault="00CF0E4E" w:rsidP="00CF0E4E">
      <w:pPr>
        <w:widowControl w:val="0"/>
        <w:autoSpaceDE w:val="0"/>
        <w:autoSpaceDN w:val="0"/>
        <w:adjustRightInd w:val="0"/>
        <w:ind w:left="640" w:hanging="640"/>
        <w:rPr>
          <w:noProof/>
        </w:rPr>
      </w:pPr>
      <w:r w:rsidRPr="00CF0E4E">
        <w:rPr>
          <w:noProof/>
        </w:rPr>
        <w:lastRenderedPageBreak/>
        <w:t>[29]</w:t>
      </w:r>
      <w:r w:rsidRPr="00CF0E4E">
        <w:rPr>
          <w:noProof/>
        </w:rPr>
        <w:tab/>
        <w:t xml:space="preserve">M. A. Akkaş, R. SOKULLU, and H. Ertürk Çetin, “Healthcare and Patient Monitoring Using IoT,” </w:t>
      </w:r>
      <w:r w:rsidRPr="00CF0E4E">
        <w:rPr>
          <w:i/>
          <w:iCs/>
          <w:noProof/>
        </w:rPr>
        <w:t>Internet of Things</w:t>
      </w:r>
      <w:r w:rsidRPr="00CF0E4E">
        <w:rPr>
          <w:noProof/>
        </w:rPr>
        <w:t>, p. 100173, Feb. 2020.</w:t>
      </w:r>
    </w:p>
    <w:p w:rsidR="00CF0E4E" w:rsidRPr="00CF0E4E" w:rsidRDefault="00CF0E4E" w:rsidP="00CF0E4E">
      <w:pPr>
        <w:widowControl w:val="0"/>
        <w:autoSpaceDE w:val="0"/>
        <w:autoSpaceDN w:val="0"/>
        <w:adjustRightInd w:val="0"/>
        <w:ind w:left="640" w:hanging="640"/>
        <w:rPr>
          <w:noProof/>
        </w:rPr>
      </w:pPr>
      <w:r w:rsidRPr="00CF0E4E">
        <w:rPr>
          <w:noProof/>
        </w:rPr>
        <w:t>[30]</w:t>
      </w:r>
      <w:r w:rsidRPr="00CF0E4E">
        <w:rPr>
          <w:noProof/>
        </w:rPr>
        <w:tab/>
        <w:t xml:space="preserve">D. T. Lai, “Keynote Talk: Harnessing Health IoT For Smart Healthcare,” in </w:t>
      </w:r>
      <w:r w:rsidRPr="00CF0E4E">
        <w:rPr>
          <w:i/>
          <w:iCs/>
          <w:noProof/>
        </w:rPr>
        <w:t>IoTofHealth 2016 - Proceedings of the 1st Workshop on IoT-Enabled Healthcare and Wellness Technologies and Systems, co-located with MobiSys 2016</w:t>
      </w:r>
      <w:r w:rsidRPr="00CF0E4E">
        <w:rPr>
          <w:noProof/>
        </w:rPr>
        <w:t>, 2016, p. 1.</w:t>
      </w:r>
    </w:p>
    <w:p w:rsidR="00CF0E4E" w:rsidRPr="00CF0E4E" w:rsidRDefault="00CF0E4E" w:rsidP="00CF0E4E">
      <w:pPr>
        <w:widowControl w:val="0"/>
        <w:autoSpaceDE w:val="0"/>
        <w:autoSpaceDN w:val="0"/>
        <w:adjustRightInd w:val="0"/>
        <w:ind w:left="640" w:hanging="640"/>
        <w:rPr>
          <w:noProof/>
        </w:rPr>
      </w:pPr>
      <w:r w:rsidRPr="00CF0E4E">
        <w:rPr>
          <w:noProof/>
        </w:rPr>
        <w:t>[31]</w:t>
      </w:r>
      <w:r w:rsidRPr="00CF0E4E">
        <w:rPr>
          <w:noProof/>
        </w:rPr>
        <w:tab/>
        <w:t xml:space="preserve">S. B. Kumar, W. W. Goh, and S. Balakrishnan, “Smart Medicine Reminder Device For The Elderly,” in </w:t>
      </w:r>
      <w:r w:rsidRPr="00CF0E4E">
        <w:rPr>
          <w:i/>
          <w:iCs/>
          <w:noProof/>
        </w:rPr>
        <w:t>Proceedings - 2018 4th International Conference on Advances in Computing, Communication and Automation, ICACCA 2018</w:t>
      </w:r>
      <w:r w:rsidRPr="00CF0E4E">
        <w:rPr>
          <w:noProof/>
        </w:rPr>
        <w:t>, 2018, pp. 1–6.</w:t>
      </w:r>
    </w:p>
    <w:p w:rsidR="00CF0E4E" w:rsidRPr="00CF0E4E" w:rsidRDefault="00CF0E4E" w:rsidP="00CF0E4E">
      <w:pPr>
        <w:widowControl w:val="0"/>
        <w:autoSpaceDE w:val="0"/>
        <w:autoSpaceDN w:val="0"/>
        <w:adjustRightInd w:val="0"/>
        <w:ind w:left="640" w:hanging="640"/>
        <w:rPr>
          <w:noProof/>
        </w:rPr>
      </w:pPr>
      <w:r w:rsidRPr="00CF0E4E">
        <w:rPr>
          <w:noProof/>
        </w:rPr>
        <w:t>[32]</w:t>
      </w:r>
      <w:r w:rsidRPr="00CF0E4E">
        <w:rPr>
          <w:noProof/>
        </w:rPr>
        <w:tab/>
        <w:t xml:space="preserve">A. Jabeena and S. Kumar, “Smart medicine dispenser,” in </w:t>
      </w:r>
      <w:r w:rsidRPr="00CF0E4E">
        <w:rPr>
          <w:i/>
          <w:iCs/>
          <w:noProof/>
        </w:rPr>
        <w:t>Proceedings of the International Conference on Smart Systems and Inventive Technology, ICSSIT 2018</w:t>
      </w:r>
      <w:r w:rsidRPr="00CF0E4E">
        <w:rPr>
          <w:noProof/>
        </w:rPr>
        <w:t>, 2018, pp. 410–414.</w:t>
      </w:r>
    </w:p>
    <w:p w:rsidR="00CF0E4E" w:rsidRPr="00CF0E4E" w:rsidRDefault="00CF0E4E" w:rsidP="00CF0E4E">
      <w:pPr>
        <w:widowControl w:val="0"/>
        <w:autoSpaceDE w:val="0"/>
        <w:autoSpaceDN w:val="0"/>
        <w:adjustRightInd w:val="0"/>
        <w:ind w:left="640" w:hanging="640"/>
        <w:rPr>
          <w:noProof/>
        </w:rPr>
      </w:pPr>
      <w:r w:rsidRPr="00CF0E4E">
        <w:rPr>
          <w:noProof/>
        </w:rPr>
        <w:t>[33]</w:t>
      </w:r>
      <w:r w:rsidRPr="00CF0E4E">
        <w:rPr>
          <w:noProof/>
        </w:rPr>
        <w:tab/>
        <w:t xml:space="preserve">U. Singh, A. Sharad, and P. Kumar, “IoMT Based Pill Dispensing System,” in </w:t>
      </w:r>
      <w:r w:rsidRPr="00CF0E4E">
        <w:rPr>
          <w:i/>
          <w:iCs/>
          <w:noProof/>
        </w:rPr>
        <w:t>2019 10th International Conference on Computing, Communication and Networking Technologies, ICCCNT 2019</w:t>
      </w:r>
      <w:r w:rsidRPr="00CF0E4E">
        <w:rPr>
          <w:noProof/>
        </w:rPr>
        <w:t>, 2019, pp. 1–5.</w:t>
      </w:r>
    </w:p>
    <w:p w:rsidR="00CF0E4E" w:rsidRPr="00CF0E4E" w:rsidRDefault="00CF0E4E" w:rsidP="00CF0E4E">
      <w:pPr>
        <w:widowControl w:val="0"/>
        <w:autoSpaceDE w:val="0"/>
        <w:autoSpaceDN w:val="0"/>
        <w:adjustRightInd w:val="0"/>
        <w:ind w:left="640" w:hanging="640"/>
        <w:rPr>
          <w:noProof/>
        </w:rPr>
      </w:pPr>
      <w:r w:rsidRPr="00CF0E4E">
        <w:rPr>
          <w:noProof/>
        </w:rPr>
        <w:t>[34]</w:t>
      </w:r>
      <w:r w:rsidRPr="00CF0E4E">
        <w:rPr>
          <w:noProof/>
        </w:rPr>
        <w:tab/>
        <w:t xml:space="preserve">K. Arora and S. K. Singh, “IoT Based Portable Medical Kit,” </w:t>
      </w:r>
      <w:r w:rsidRPr="00CF0E4E">
        <w:rPr>
          <w:i/>
          <w:iCs/>
          <w:noProof/>
        </w:rPr>
        <w:t>Int. J. Eng. Adv. Technol.</w:t>
      </w:r>
      <w:r w:rsidRPr="00CF0E4E">
        <w:rPr>
          <w:noProof/>
        </w:rPr>
        <w:t>, vol. 8, no. 5 Special Issue 3, pp. 42–46, 2019.</w:t>
      </w:r>
    </w:p>
    <w:p w:rsidR="00CF0E4E" w:rsidRPr="00CF0E4E" w:rsidRDefault="00CF0E4E" w:rsidP="00CF0E4E">
      <w:pPr>
        <w:widowControl w:val="0"/>
        <w:autoSpaceDE w:val="0"/>
        <w:autoSpaceDN w:val="0"/>
        <w:adjustRightInd w:val="0"/>
        <w:ind w:left="640" w:hanging="640"/>
        <w:rPr>
          <w:noProof/>
        </w:rPr>
      </w:pPr>
      <w:r w:rsidRPr="00CF0E4E">
        <w:rPr>
          <w:noProof/>
        </w:rPr>
        <w:t>[35]</w:t>
      </w:r>
      <w:r w:rsidRPr="00CF0E4E">
        <w:rPr>
          <w:noProof/>
        </w:rPr>
        <w:tab/>
        <w:t xml:space="preserve">K. Kartheek and S. K. Saddam Hussain, “Medical Dispense System Using IoT,” in </w:t>
      </w:r>
      <w:r w:rsidRPr="00CF0E4E">
        <w:rPr>
          <w:i/>
          <w:iCs/>
          <w:noProof/>
        </w:rPr>
        <w:t>Proceedings - International Conference on Vision Towards Emerging Trends in Communication and Networking, ViTECoN 2019</w:t>
      </w:r>
      <w:r w:rsidRPr="00CF0E4E">
        <w:rPr>
          <w:noProof/>
        </w:rPr>
        <w:t>, 2019, pp. 1–3.</w:t>
      </w:r>
    </w:p>
    <w:p w:rsidR="00CF0E4E" w:rsidRPr="00CF0E4E" w:rsidRDefault="00CF0E4E" w:rsidP="00CF0E4E">
      <w:pPr>
        <w:widowControl w:val="0"/>
        <w:autoSpaceDE w:val="0"/>
        <w:autoSpaceDN w:val="0"/>
        <w:adjustRightInd w:val="0"/>
        <w:ind w:left="640" w:hanging="640"/>
        <w:rPr>
          <w:noProof/>
        </w:rPr>
      </w:pPr>
      <w:r w:rsidRPr="00CF0E4E">
        <w:rPr>
          <w:noProof/>
        </w:rPr>
        <w:t>[36]</w:t>
      </w:r>
      <w:r w:rsidRPr="00CF0E4E">
        <w:rPr>
          <w:noProof/>
        </w:rPr>
        <w:tab/>
        <w:t xml:space="preserve">P. S. Pandey, S. K. Raghuwanshi, and G. S. Tomar, “The real time hardware of Smart Medicine Dispenser to Reduce the Adverse Drugs Reactions,” in </w:t>
      </w:r>
      <w:r w:rsidRPr="00CF0E4E">
        <w:rPr>
          <w:i/>
          <w:iCs/>
          <w:noProof/>
        </w:rPr>
        <w:t>Proceedings on 2018 International Conference on Advances in Computing and Communication Engineering, ICACCE 2018</w:t>
      </w:r>
      <w:r w:rsidRPr="00CF0E4E">
        <w:rPr>
          <w:noProof/>
        </w:rPr>
        <w:t>, 2018, pp. 413–418.</w:t>
      </w:r>
    </w:p>
    <w:p w:rsidR="00CF0E4E" w:rsidRPr="00CF0E4E" w:rsidRDefault="00CF0E4E" w:rsidP="00CF0E4E">
      <w:pPr>
        <w:widowControl w:val="0"/>
        <w:autoSpaceDE w:val="0"/>
        <w:autoSpaceDN w:val="0"/>
        <w:adjustRightInd w:val="0"/>
        <w:ind w:left="640" w:hanging="640"/>
        <w:rPr>
          <w:noProof/>
        </w:rPr>
      </w:pPr>
      <w:r w:rsidRPr="00CF0E4E">
        <w:rPr>
          <w:noProof/>
        </w:rPr>
        <w:t>[37]</w:t>
      </w:r>
      <w:r w:rsidRPr="00CF0E4E">
        <w:rPr>
          <w:noProof/>
        </w:rPr>
        <w:tab/>
        <w:t xml:space="preserve">C. Salkin, M. Oner, A. Ustundag, and E. Cevikcan, “A Conceptual Framework for Industry 4.0,” in </w:t>
      </w:r>
      <w:r w:rsidRPr="00CF0E4E">
        <w:rPr>
          <w:i/>
          <w:iCs/>
          <w:noProof/>
        </w:rPr>
        <w:t>Industry 4.0: Managing The Digital Transformation</w:t>
      </w:r>
      <w:r w:rsidRPr="00CF0E4E">
        <w:rPr>
          <w:noProof/>
        </w:rPr>
        <w:t>, A. Ustundag and E. Cevikcan, Eds. Springer, Cham, 2018, pp. 3–23.</w:t>
      </w:r>
    </w:p>
    <w:p w:rsidR="00CF0E4E" w:rsidRPr="00CF0E4E" w:rsidRDefault="00CF0E4E" w:rsidP="00CF0E4E">
      <w:pPr>
        <w:widowControl w:val="0"/>
        <w:autoSpaceDE w:val="0"/>
        <w:autoSpaceDN w:val="0"/>
        <w:adjustRightInd w:val="0"/>
        <w:ind w:left="640" w:hanging="640"/>
        <w:rPr>
          <w:noProof/>
        </w:rPr>
      </w:pPr>
      <w:r w:rsidRPr="00CF0E4E">
        <w:rPr>
          <w:noProof/>
        </w:rPr>
        <w:t>[38]</w:t>
      </w:r>
      <w:r w:rsidRPr="00CF0E4E">
        <w:rPr>
          <w:noProof/>
        </w:rPr>
        <w:tab/>
        <w:t xml:space="preserve">H. Xu, W. Yu, D. Griffith, and N. Golmie, “A Survey On Industrial Internet Of Things: A Cyber-Physical Systems Perspective,” </w:t>
      </w:r>
      <w:r w:rsidRPr="00CF0E4E">
        <w:rPr>
          <w:i/>
          <w:iCs/>
          <w:noProof/>
        </w:rPr>
        <w:t>IEEE Access</w:t>
      </w:r>
      <w:r w:rsidRPr="00CF0E4E">
        <w:rPr>
          <w:noProof/>
        </w:rPr>
        <w:t>, vol. 6. pp. 78238–78259, 2018.</w:t>
      </w:r>
    </w:p>
    <w:p w:rsidR="00CF0E4E" w:rsidRPr="00CF0E4E" w:rsidRDefault="00CF0E4E" w:rsidP="00CF0E4E">
      <w:pPr>
        <w:widowControl w:val="0"/>
        <w:autoSpaceDE w:val="0"/>
        <w:autoSpaceDN w:val="0"/>
        <w:adjustRightInd w:val="0"/>
        <w:ind w:left="640" w:hanging="640"/>
        <w:rPr>
          <w:noProof/>
        </w:rPr>
      </w:pPr>
      <w:r w:rsidRPr="00CF0E4E">
        <w:rPr>
          <w:noProof/>
        </w:rPr>
        <w:t>[39]</w:t>
      </w:r>
      <w:r w:rsidRPr="00CF0E4E">
        <w:rPr>
          <w:noProof/>
        </w:rPr>
        <w:tab/>
        <w:t xml:space="preserve">L. Atzori, A. Iera, and G. Morabito, “The Internet Of Things: A Survey,” </w:t>
      </w:r>
      <w:r w:rsidRPr="00CF0E4E">
        <w:rPr>
          <w:i/>
          <w:iCs/>
          <w:noProof/>
        </w:rPr>
        <w:t>Comput. Networks</w:t>
      </w:r>
      <w:r w:rsidRPr="00CF0E4E">
        <w:rPr>
          <w:noProof/>
        </w:rPr>
        <w:t>, vol. 54, no. 15, pp. 2787–2805, Oct. 2010.</w:t>
      </w:r>
    </w:p>
    <w:p w:rsidR="00CF0E4E" w:rsidRPr="00CF0E4E" w:rsidRDefault="00CF0E4E" w:rsidP="00CF0E4E">
      <w:pPr>
        <w:widowControl w:val="0"/>
        <w:autoSpaceDE w:val="0"/>
        <w:autoSpaceDN w:val="0"/>
        <w:adjustRightInd w:val="0"/>
        <w:ind w:left="640" w:hanging="640"/>
        <w:rPr>
          <w:noProof/>
        </w:rPr>
      </w:pPr>
      <w:r w:rsidRPr="00CF0E4E">
        <w:rPr>
          <w:noProof/>
        </w:rPr>
        <w:t>[40]</w:t>
      </w:r>
      <w:r w:rsidRPr="00CF0E4E">
        <w:rPr>
          <w:noProof/>
        </w:rPr>
        <w:tab/>
        <w:t xml:space="preserve">M. Clinic, “Mild cognitive impairment (MCI),” </w:t>
      </w:r>
      <w:r w:rsidRPr="00CF0E4E">
        <w:rPr>
          <w:i/>
          <w:iCs/>
          <w:noProof/>
        </w:rPr>
        <w:t>Mild cognitive impairment (MCI)</w:t>
      </w:r>
      <w:r w:rsidRPr="00CF0E4E">
        <w:rPr>
          <w:noProof/>
        </w:rPr>
        <w:t xml:space="preserve">, 2020. </w:t>
      </w:r>
      <w:r w:rsidRPr="00136816">
        <w:rPr>
          <w:noProof/>
          <w:lang w:val="fr-FR"/>
        </w:rPr>
        <w:t xml:space="preserve">[Online]. Available: https://www.mayoclinic.org/diseases-conditions/mild-cognitive-impairment/symptoms-causes/syc-20354578. </w:t>
      </w:r>
      <w:r w:rsidRPr="00CF0E4E">
        <w:rPr>
          <w:noProof/>
        </w:rPr>
        <w:t>[Accessed: 11-Apr-2020].</w:t>
      </w:r>
    </w:p>
    <w:p w:rsidR="00CF0E4E" w:rsidRPr="00CF0E4E" w:rsidRDefault="00CF0E4E" w:rsidP="00CF0E4E">
      <w:pPr>
        <w:widowControl w:val="0"/>
        <w:autoSpaceDE w:val="0"/>
        <w:autoSpaceDN w:val="0"/>
        <w:adjustRightInd w:val="0"/>
        <w:ind w:left="640" w:hanging="640"/>
        <w:rPr>
          <w:noProof/>
        </w:rPr>
      </w:pPr>
      <w:r w:rsidRPr="00CF0E4E">
        <w:rPr>
          <w:noProof/>
        </w:rPr>
        <w:t>[41]</w:t>
      </w:r>
      <w:r w:rsidRPr="00CF0E4E">
        <w:rPr>
          <w:noProof/>
        </w:rPr>
        <w:tab/>
        <w:t>O. Erazo, R. Santana, and G. Guerrero-Ulloa, “A Ubiquitous Photo Frame To Provide Reminders To Older Adults,” Jan. 2019.</w:t>
      </w:r>
    </w:p>
    <w:p w:rsidR="00CF0E4E" w:rsidRPr="00CF0E4E" w:rsidRDefault="00CF0E4E" w:rsidP="00CF0E4E">
      <w:pPr>
        <w:widowControl w:val="0"/>
        <w:autoSpaceDE w:val="0"/>
        <w:autoSpaceDN w:val="0"/>
        <w:adjustRightInd w:val="0"/>
        <w:ind w:left="640" w:hanging="640"/>
        <w:rPr>
          <w:noProof/>
        </w:rPr>
      </w:pPr>
      <w:r w:rsidRPr="00CF0E4E">
        <w:rPr>
          <w:noProof/>
        </w:rPr>
        <w:t>[42]</w:t>
      </w:r>
      <w:r w:rsidRPr="00CF0E4E">
        <w:rPr>
          <w:noProof/>
        </w:rPr>
        <w:tab/>
        <w:t xml:space="preserve">R. I. Rumi, M. I. Pavel, E. Islam, M. B. Shakir, and M. A. Hossain, “IoT Enabled Prescription Reading Smart Medicine Dispenser Implementing Maximally Stable Extremal Regions and OCR,” in </w:t>
      </w:r>
      <w:r w:rsidRPr="00CF0E4E">
        <w:rPr>
          <w:i/>
          <w:iCs/>
          <w:noProof/>
        </w:rPr>
        <w:t>2019 Third International conference on I-SMAC (IoT in Social, Mobile, Analytics and Cloud) (I-SMAC)</w:t>
      </w:r>
      <w:r w:rsidRPr="00CF0E4E">
        <w:rPr>
          <w:noProof/>
        </w:rPr>
        <w:t>, 2020, pp. 134–138.</w:t>
      </w:r>
    </w:p>
    <w:p w:rsidR="00CF0E4E" w:rsidRPr="00CF0E4E" w:rsidRDefault="00CF0E4E" w:rsidP="00CF0E4E">
      <w:pPr>
        <w:widowControl w:val="0"/>
        <w:autoSpaceDE w:val="0"/>
        <w:autoSpaceDN w:val="0"/>
        <w:adjustRightInd w:val="0"/>
        <w:ind w:left="640" w:hanging="640"/>
        <w:rPr>
          <w:noProof/>
        </w:rPr>
      </w:pPr>
      <w:r w:rsidRPr="00CF0E4E">
        <w:rPr>
          <w:noProof/>
        </w:rPr>
        <w:t>[43]</w:t>
      </w:r>
      <w:r w:rsidRPr="00CF0E4E">
        <w:rPr>
          <w:noProof/>
        </w:rPr>
        <w:tab/>
        <w:t xml:space="preserve">P. K. Nijiya Jabin Najeeb, A. Rimna, K. P. Safa, M. Silvana, and T. K. Adarsh, “Pill care-the smart pill box with remind, authenticate and confirmation function,” in </w:t>
      </w:r>
      <w:r w:rsidRPr="00CF0E4E">
        <w:rPr>
          <w:i/>
          <w:iCs/>
          <w:noProof/>
        </w:rPr>
        <w:t>2018 International Conference on Emerging Trends and Innovations In Engineering And Technological Research, ICETIETR 2018</w:t>
      </w:r>
      <w:r w:rsidRPr="00CF0E4E">
        <w:rPr>
          <w:noProof/>
        </w:rPr>
        <w:t>, 2018, pp. 1–5.</w:t>
      </w:r>
    </w:p>
    <w:p w:rsidR="00CF0E4E" w:rsidRPr="00CF0E4E" w:rsidRDefault="00CF0E4E" w:rsidP="00CF0E4E">
      <w:pPr>
        <w:widowControl w:val="0"/>
        <w:autoSpaceDE w:val="0"/>
        <w:autoSpaceDN w:val="0"/>
        <w:adjustRightInd w:val="0"/>
        <w:ind w:left="640" w:hanging="640"/>
        <w:rPr>
          <w:noProof/>
        </w:rPr>
      </w:pPr>
      <w:r w:rsidRPr="00CF0E4E">
        <w:rPr>
          <w:noProof/>
        </w:rPr>
        <w:t>[44]</w:t>
      </w:r>
      <w:r w:rsidRPr="00CF0E4E">
        <w:rPr>
          <w:noProof/>
        </w:rPr>
        <w:tab/>
        <w:t xml:space="preserve">D. Flores-Martin, J. Berrocal, J. Garcia-Alonso, and J. M. Murillo, “Towards a </w:t>
      </w:r>
      <w:r w:rsidRPr="00CF0E4E">
        <w:rPr>
          <w:noProof/>
        </w:rPr>
        <w:lastRenderedPageBreak/>
        <w:t xml:space="preserve">Runtime Devices Adaptation in a Multi-Device Environment Based on People’s Needs,” in </w:t>
      </w:r>
      <w:r w:rsidRPr="00CF0E4E">
        <w:rPr>
          <w:i/>
          <w:iCs/>
          <w:noProof/>
        </w:rPr>
        <w:t>2019 IEEE International Conference on Pervasive Computing and Communications Workshops, PerCom Workshops 2019</w:t>
      </w:r>
      <w:r w:rsidRPr="00CF0E4E">
        <w:rPr>
          <w:noProof/>
        </w:rPr>
        <w:t>, 2019, pp. 304–309.</w:t>
      </w:r>
    </w:p>
    <w:p w:rsidR="00CF0E4E" w:rsidRPr="00CF0E4E" w:rsidRDefault="00CF0E4E" w:rsidP="00CF0E4E">
      <w:pPr>
        <w:widowControl w:val="0"/>
        <w:autoSpaceDE w:val="0"/>
        <w:autoSpaceDN w:val="0"/>
        <w:adjustRightInd w:val="0"/>
        <w:ind w:left="640" w:hanging="640"/>
        <w:rPr>
          <w:noProof/>
        </w:rPr>
      </w:pPr>
      <w:r w:rsidRPr="00CF0E4E">
        <w:rPr>
          <w:noProof/>
        </w:rPr>
        <w:t>[45]</w:t>
      </w:r>
      <w:r w:rsidRPr="00CF0E4E">
        <w:rPr>
          <w:noProof/>
        </w:rPr>
        <w:tab/>
        <w:t xml:space="preserve">B. F. N. Mohsin Alabassby, J. F. Mahdi, and M. A. Kadhim, “Design and Implementation WSN Based on Raspberry Pi for Medical Application,” in </w:t>
      </w:r>
      <w:r w:rsidRPr="00CF0E4E">
        <w:rPr>
          <w:i/>
          <w:iCs/>
          <w:noProof/>
        </w:rPr>
        <w:t>IOP Conference Series: Materials Science and Engineering</w:t>
      </w:r>
      <w:r w:rsidRPr="00CF0E4E">
        <w:rPr>
          <w:noProof/>
        </w:rPr>
        <w:t>, vol. 518, no. 5, 2019.</w:t>
      </w:r>
    </w:p>
    <w:p w:rsidR="00631672" w:rsidRDefault="000E349E" w:rsidP="00623DF1">
      <w:pPr>
        <w:pStyle w:val="NoindentNormal"/>
      </w:pPr>
      <w:r>
        <w:fldChar w:fldCharType="end"/>
      </w:r>
    </w:p>
    <w:sectPr w:rsidR="00631672">
      <w:pgSz w:w="11907" w:h="16840" w:code="9"/>
      <w:pgMar w:top="3119" w:right="2438" w:bottom="2381" w:left="2438" w:header="851"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C1F32" w:rsidRDefault="002C1F32">
      <w:r>
        <w:separator/>
      </w:r>
    </w:p>
  </w:endnote>
  <w:endnote w:type="continuationSeparator" w:id="0">
    <w:p w:rsidR="002C1F32" w:rsidRDefault="002C1F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C1F32" w:rsidRDefault="002C1F32">
      <w:r>
        <w:separator/>
      </w:r>
    </w:p>
  </w:footnote>
  <w:footnote w:type="continuationSeparator" w:id="0">
    <w:p w:rsidR="002C1F32" w:rsidRDefault="002C1F32">
      <w:r>
        <w:continuationSeparator/>
      </w:r>
    </w:p>
  </w:footnote>
  <w:footnote w:id="1">
    <w:p w:rsidR="00D53CF4" w:rsidRPr="006161C2" w:rsidRDefault="00D53CF4">
      <w:pPr>
        <w:pStyle w:val="Textonotapie"/>
        <w:rPr>
          <w:rStyle w:val="FootnoteChar"/>
          <w:szCs w:val="16"/>
        </w:rPr>
      </w:pPr>
      <w:r w:rsidRPr="008273DA">
        <w:rPr>
          <w:rStyle w:val="Refdenotaalpie"/>
        </w:rPr>
        <w:footnoteRef/>
      </w:r>
      <w:r>
        <w:rPr>
          <w:rStyle w:val="FootnoteChar"/>
        </w:rPr>
        <w:t xml:space="preserve"> Corresponding Author</w:t>
      </w:r>
      <w:r w:rsidRPr="006161C2">
        <w:rPr>
          <w:rStyle w:val="FootnoteChar"/>
          <w:szCs w:val="16"/>
        </w:rPr>
        <w:t>,</w:t>
      </w:r>
      <w:r w:rsidRPr="006161C2">
        <w:rPr>
          <w:sz w:val="16"/>
          <w:szCs w:val="16"/>
          <w:lang w:val="en-GB"/>
        </w:rPr>
        <w:t xml:space="preserve"> Corresponding author, Book Department, IOS Press, </w:t>
      </w:r>
      <w:proofErr w:type="spellStart"/>
      <w:r w:rsidRPr="006161C2">
        <w:rPr>
          <w:sz w:val="16"/>
          <w:szCs w:val="16"/>
          <w:lang w:val="en-GB"/>
        </w:rPr>
        <w:t>Nieuwe</w:t>
      </w:r>
      <w:proofErr w:type="spellEnd"/>
      <w:r w:rsidRPr="006161C2">
        <w:rPr>
          <w:sz w:val="16"/>
          <w:szCs w:val="16"/>
          <w:lang w:val="en-GB"/>
        </w:rPr>
        <w:t xml:space="preserve"> </w:t>
      </w:r>
      <w:proofErr w:type="spellStart"/>
      <w:r w:rsidRPr="006161C2">
        <w:rPr>
          <w:sz w:val="16"/>
          <w:szCs w:val="16"/>
          <w:lang w:val="en-GB"/>
        </w:rPr>
        <w:t>Hemweg</w:t>
      </w:r>
      <w:proofErr w:type="spellEnd"/>
      <w:r w:rsidRPr="006161C2">
        <w:rPr>
          <w:sz w:val="16"/>
          <w:szCs w:val="16"/>
          <w:lang w:val="en-GB"/>
        </w:rPr>
        <w:t xml:space="preserve"> 6B, 1013 BG Amsterdam, The Netherlands; E-mail: bookproduction@iospress.nl.</w:t>
      </w:r>
    </w:p>
  </w:footnote>
  <w:footnote w:id="2">
    <w:p w:rsidR="00D53CF4" w:rsidRPr="004B5765" w:rsidRDefault="00D53CF4" w:rsidP="00E34AD7">
      <w:pPr>
        <w:pStyle w:val="Textonotapie"/>
        <w:rPr>
          <w:rStyle w:val="FootnoteChar"/>
          <w:lang w:val="es-US"/>
        </w:rPr>
      </w:pPr>
      <w:r w:rsidRPr="008273DA">
        <w:rPr>
          <w:rStyle w:val="Refdenotaalpie"/>
        </w:rPr>
        <w:footnoteRef/>
      </w:r>
      <w:r w:rsidRPr="00724C5C">
        <w:rPr>
          <w:lang w:val="es-US"/>
        </w:rPr>
        <w:t xml:space="preserve"> </w:t>
      </w:r>
      <w:r w:rsidRPr="004B5765">
        <w:rPr>
          <w:rStyle w:val="FootnoteChar"/>
          <w:lang w:val="es-US"/>
        </w:rPr>
        <w:t>Adulto mayor se considera a una persona a partir de los 65 años de edad.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36EC8536"/>
    <w:lvl w:ilvl="0">
      <w:start w:val="1"/>
      <w:numFmt w:val="decimal"/>
      <w:pStyle w:val="Listaconnmeros"/>
      <w:lvlText w:val="%1."/>
      <w:lvlJc w:val="left"/>
      <w:pPr>
        <w:tabs>
          <w:tab w:val="num" w:pos="360"/>
        </w:tabs>
        <w:ind w:left="360" w:hanging="360"/>
      </w:pPr>
    </w:lvl>
  </w:abstractNum>
  <w:abstractNum w:abstractNumId="1" w15:restartNumberingAfterBreak="0">
    <w:nsid w:val="2853357A"/>
    <w:multiLevelType w:val="multilevel"/>
    <w:tmpl w:val="FAAA08D2"/>
    <w:lvl w:ilvl="0">
      <w:start w:val="1"/>
      <w:numFmt w:val="decimal"/>
      <w:lvlText w:val="[%1]"/>
      <w:lvlJc w:val="left"/>
      <w:pPr>
        <w:tabs>
          <w:tab w:val="num" w:pos="360"/>
        </w:tabs>
        <w:ind w:left="312" w:hanging="312"/>
      </w:pPr>
      <w:rPr>
        <w:rFonts w:hint="default"/>
        <w:sz w:val="16"/>
        <w:szCs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50BB51F1"/>
    <w:multiLevelType w:val="multilevel"/>
    <w:tmpl w:val="D558440E"/>
    <w:lvl w:ilvl="0">
      <w:start w:val="1"/>
      <w:numFmt w:val="bullet"/>
      <w:pStyle w:val="Listbul"/>
      <w:lvlText w:val=""/>
      <w:lvlJc w:val="left"/>
      <w:pPr>
        <w:tabs>
          <w:tab w:val="num" w:pos="717"/>
        </w:tabs>
        <w:ind w:left="717" w:hanging="360"/>
      </w:pPr>
      <w:rPr>
        <w:rFonts w:ascii="Symbol" w:hAnsi="Symbol" w:hint="default"/>
      </w:rPr>
    </w:lvl>
    <w:lvl w:ilvl="1">
      <w:start w:val="1"/>
      <w:numFmt w:val="bullet"/>
      <w:lvlText w:val="o"/>
      <w:lvlJc w:val="left"/>
      <w:pPr>
        <w:tabs>
          <w:tab w:val="num" w:pos="1097"/>
        </w:tabs>
        <w:ind w:left="1077" w:hanging="340"/>
      </w:pPr>
      <w:rPr>
        <w:rFonts w:hint="default"/>
      </w:rPr>
    </w:lvl>
    <w:lvl w:ilvl="2">
      <w:start w:val="1"/>
      <w:numFmt w:val="bullet"/>
      <w:lvlText w:val=""/>
      <w:lvlJc w:val="left"/>
      <w:pPr>
        <w:tabs>
          <w:tab w:val="num" w:pos="2157"/>
        </w:tabs>
        <w:ind w:left="2157" w:hanging="360"/>
      </w:pPr>
      <w:rPr>
        <w:rFonts w:ascii="Wingdings" w:hAnsi="Wingdings" w:cs="Wingdings" w:hint="default"/>
      </w:rPr>
    </w:lvl>
    <w:lvl w:ilvl="3">
      <w:start w:val="1"/>
      <w:numFmt w:val="bullet"/>
      <w:lvlText w:val=""/>
      <w:lvlJc w:val="left"/>
      <w:pPr>
        <w:tabs>
          <w:tab w:val="num" w:pos="2877"/>
        </w:tabs>
        <w:ind w:left="2877" w:hanging="360"/>
      </w:pPr>
      <w:rPr>
        <w:rFonts w:ascii="Symbol" w:hAnsi="Symbol" w:cs="Symbol" w:hint="default"/>
      </w:rPr>
    </w:lvl>
    <w:lvl w:ilvl="4">
      <w:start w:val="1"/>
      <w:numFmt w:val="bullet"/>
      <w:lvlText w:val="o"/>
      <w:lvlJc w:val="left"/>
      <w:pPr>
        <w:tabs>
          <w:tab w:val="num" w:pos="3597"/>
        </w:tabs>
        <w:ind w:left="3597" w:hanging="360"/>
      </w:pPr>
      <w:rPr>
        <w:rFonts w:ascii="Courier New" w:hAnsi="Courier New" w:cs="Courier New" w:hint="default"/>
      </w:rPr>
    </w:lvl>
    <w:lvl w:ilvl="5">
      <w:start w:val="1"/>
      <w:numFmt w:val="bullet"/>
      <w:lvlText w:val=""/>
      <w:lvlJc w:val="left"/>
      <w:pPr>
        <w:tabs>
          <w:tab w:val="num" w:pos="4317"/>
        </w:tabs>
        <w:ind w:left="4317" w:hanging="360"/>
      </w:pPr>
      <w:rPr>
        <w:rFonts w:ascii="Wingdings" w:hAnsi="Wingdings" w:cs="Wingdings" w:hint="default"/>
      </w:rPr>
    </w:lvl>
    <w:lvl w:ilvl="6">
      <w:start w:val="1"/>
      <w:numFmt w:val="bullet"/>
      <w:lvlText w:val=""/>
      <w:lvlJc w:val="left"/>
      <w:pPr>
        <w:tabs>
          <w:tab w:val="num" w:pos="5037"/>
        </w:tabs>
        <w:ind w:left="5037" w:hanging="360"/>
      </w:pPr>
      <w:rPr>
        <w:rFonts w:ascii="Symbol" w:hAnsi="Symbol" w:cs="Symbol" w:hint="default"/>
      </w:rPr>
    </w:lvl>
    <w:lvl w:ilvl="7">
      <w:start w:val="1"/>
      <w:numFmt w:val="bullet"/>
      <w:lvlText w:val="o"/>
      <w:lvlJc w:val="left"/>
      <w:pPr>
        <w:tabs>
          <w:tab w:val="num" w:pos="5757"/>
        </w:tabs>
        <w:ind w:left="5757" w:hanging="360"/>
      </w:pPr>
      <w:rPr>
        <w:rFonts w:ascii="Courier New" w:hAnsi="Courier New" w:cs="Courier New" w:hint="default"/>
      </w:rPr>
    </w:lvl>
    <w:lvl w:ilvl="8">
      <w:start w:val="1"/>
      <w:numFmt w:val="bullet"/>
      <w:lvlText w:val=""/>
      <w:lvlJc w:val="left"/>
      <w:pPr>
        <w:tabs>
          <w:tab w:val="num" w:pos="6477"/>
        </w:tabs>
        <w:ind w:left="6477" w:hanging="360"/>
      </w:pPr>
      <w:rPr>
        <w:rFonts w:ascii="Wingdings" w:hAnsi="Wingdings" w:cs="Wingdings" w:hint="default"/>
      </w:rPr>
    </w:lvl>
  </w:abstractNum>
  <w:abstractNum w:abstractNumId="3" w15:restartNumberingAfterBreak="0">
    <w:nsid w:val="57B032BB"/>
    <w:multiLevelType w:val="multilevel"/>
    <w:tmpl w:val="88DE16C6"/>
    <w:lvl w:ilvl="0">
      <w:start w:val="1"/>
      <w:numFmt w:val="bullet"/>
      <w:pStyle w:val="LISTdash"/>
      <w:lvlText w:val=""/>
      <w:lvlJc w:val="left"/>
      <w:pPr>
        <w:tabs>
          <w:tab w:val="num" w:pos="564"/>
        </w:tabs>
        <w:ind w:left="454" w:hanging="250"/>
      </w:pPr>
      <w:rPr>
        <w:rFonts w:ascii="Symbol" w:hAnsi="Symbol" w:hint="default"/>
        <w:b/>
        <w:i w:val="0"/>
        <w:caps w:val="0"/>
        <w:strike w:val="0"/>
        <w:dstrike w:val="0"/>
        <w:color w:val="000000"/>
        <w:spacing w:val="0"/>
        <w:kern w:val="28"/>
        <w:position w:val="0"/>
        <w:sz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814"/>
        </w:tabs>
        <w:ind w:left="794" w:hanging="340"/>
      </w:pPr>
      <w:rPr>
        <w:rFonts w:ascii="Symbol" w:hAnsi="Symbol" w:hint="default"/>
        <w:b w:val="0"/>
        <w:i w:val="0"/>
        <w:sz w:val="20"/>
      </w:rPr>
    </w:lvl>
    <w:lvl w:ilvl="2">
      <w:start w:val="1"/>
      <w:numFmt w:val="bullet"/>
      <w:lvlText w:val=""/>
      <w:lvlJc w:val="left"/>
      <w:pPr>
        <w:tabs>
          <w:tab w:val="num" w:pos="927"/>
        </w:tabs>
        <w:ind w:left="204" w:firstLine="363"/>
      </w:pPr>
      <w:rPr>
        <w:rFonts w:ascii="Symbol" w:hAnsi="Symbol" w:hint="default"/>
        <w:b w:val="0"/>
        <w:i/>
        <w:sz w:val="24"/>
      </w:rPr>
    </w:lvl>
    <w:lvl w:ilvl="3">
      <w:start w:val="1"/>
      <w:numFmt w:val="decimal"/>
      <w:suff w:val="space"/>
      <w:lvlText w:val="%1.%2.%3.%4."/>
      <w:lvlJc w:val="left"/>
      <w:pPr>
        <w:ind w:left="204" w:firstLine="0"/>
      </w:pPr>
      <w:rPr>
        <w:rFonts w:ascii="Times" w:hAnsi="Times" w:hint="default"/>
        <w:b w:val="0"/>
        <w:i/>
        <w:sz w:val="24"/>
      </w:rPr>
    </w:lvl>
    <w:lvl w:ilvl="4">
      <w:start w:val="1"/>
      <w:numFmt w:val="none"/>
      <w:suff w:val="nothing"/>
      <w:lvlText w:val=""/>
      <w:lvlJc w:val="left"/>
      <w:pPr>
        <w:ind w:left="204" w:firstLine="0"/>
      </w:pPr>
      <w:rPr>
        <w:rFonts w:hint="default"/>
      </w:rPr>
    </w:lvl>
    <w:lvl w:ilvl="5">
      <w:start w:val="1"/>
      <w:numFmt w:val="none"/>
      <w:suff w:val="nothing"/>
      <w:lvlText w:val=""/>
      <w:lvlJc w:val="left"/>
      <w:pPr>
        <w:ind w:left="1054" w:firstLine="0"/>
      </w:pPr>
      <w:rPr>
        <w:rFonts w:hint="default"/>
      </w:rPr>
    </w:lvl>
    <w:lvl w:ilvl="6">
      <w:start w:val="1"/>
      <w:numFmt w:val="none"/>
      <w:suff w:val="nothing"/>
      <w:lvlText w:val=""/>
      <w:lvlJc w:val="left"/>
      <w:pPr>
        <w:ind w:left="714" w:firstLine="0"/>
      </w:pPr>
      <w:rPr>
        <w:rFonts w:hint="default"/>
      </w:rPr>
    </w:lvl>
    <w:lvl w:ilvl="7">
      <w:start w:val="1"/>
      <w:numFmt w:val="none"/>
      <w:suff w:val="nothing"/>
      <w:lvlText w:val=""/>
      <w:lvlJc w:val="left"/>
      <w:pPr>
        <w:ind w:left="714" w:firstLine="0"/>
      </w:pPr>
      <w:rPr>
        <w:rFonts w:hint="default"/>
      </w:rPr>
    </w:lvl>
    <w:lvl w:ilvl="8">
      <w:start w:val="1"/>
      <w:numFmt w:val="none"/>
      <w:suff w:val="nothing"/>
      <w:lvlText w:val=""/>
      <w:lvlJc w:val="left"/>
      <w:pPr>
        <w:ind w:left="714" w:firstLine="0"/>
      </w:pPr>
      <w:rPr>
        <w:rFonts w:hint="default"/>
      </w:rPr>
    </w:lvl>
  </w:abstractNum>
  <w:abstractNum w:abstractNumId="4" w15:restartNumberingAfterBreak="0">
    <w:nsid w:val="581D0CC1"/>
    <w:multiLevelType w:val="multilevel"/>
    <w:tmpl w:val="47DE6CBE"/>
    <w:lvl w:ilvl="0">
      <w:start w:val="1"/>
      <w:numFmt w:val="decimal"/>
      <w:lvlText w:val="[%1]"/>
      <w:lvlJc w:val="left"/>
      <w:pPr>
        <w:tabs>
          <w:tab w:val="num" w:pos="360"/>
        </w:tabs>
        <w:ind w:left="312" w:hanging="312"/>
      </w:pPr>
      <w:rPr>
        <w:rFonts w:hint="default"/>
        <w:sz w:val="20"/>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61426C2F"/>
    <w:multiLevelType w:val="hybridMultilevel"/>
    <w:tmpl w:val="2EB08300"/>
    <w:lvl w:ilvl="0" w:tplc="2D9ABB34">
      <w:start w:val="1"/>
      <w:numFmt w:val="lowerLetter"/>
      <w:pStyle w:val="LISTalph"/>
      <w:lvlText w:val="%1)"/>
      <w:lvlJc w:val="left"/>
      <w:pPr>
        <w:tabs>
          <w:tab w:val="num" w:pos="564"/>
        </w:tabs>
        <w:ind w:left="499" w:hanging="295"/>
      </w:pPr>
      <w:rPr>
        <w:rFonts w:hint="default"/>
      </w:rPr>
    </w:lvl>
    <w:lvl w:ilvl="1" w:tplc="04090019">
      <w:start w:val="1"/>
      <w:numFmt w:val="lowerLetter"/>
      <w:lvlText w:val="%2."/>
      <w:lvlJc w:val="left"/>
      <w:pPr>
        <w:tabs>
          <w:tab w:val="num" w:pos="1284"/>
        </w:tabs>
        <w:ind w:left="1284" w:hanging="360"/>
      </w:pPr>
    </w:lvl>
    <w:lvl w:ilvl="2" w:tplc="0409001B" w:tentative="1">
      <w:start w:val="1"/>
      <w:numFmt w:val="lowerRoman"/>
      <w:lvlText w:val="%3."/>
      <w:lvlJc w:val="right"/>
      <w:pPr>
        <w:tabs>
          <w:tab w:val="num" w:pos="2004"/>
        </w:tabs>
        <w:ind w:left="2004" w:hanging="180"/>
      </w:pPr>
    </w:lvl>
    <w:lvl w:ilvl="3" w:tplc="0409000F" w:tentative="1">
      <w:start w:val="1"/>
      <w:numFmt w:val="decimal"/>
      <w:lvlText w:val="%4."/>
      <w:lvlJc w:val="left"/>
      <w:pPr>
        <w:tabs>
          <w:tab w:val="num" w:pos="2724"/>
        </w:tabs>
        <w:ind w:left="2724" w:hanging="360"/>
      </w:pPr>
    </w:lvl>
    <w:lvl w:ilvl="4" w:tplc="04090019" w:tentative="1">
      <w:start w:val="1"/>
      <w:numFmt w:val="lowerLetter"/>
      <w:lvlText w:val="%5."/>
      <w:lvlJc w:val="left"/>
      <w:pPr>
        <w:tabs>
          <w:tab w:val="num" w:pos="3444"/>
        </w:tabs>
        <w:ind w:left="3444" w:hanging="360"/>
      </w:pPr>
    </w:lvl>
    <w:lvl w:ilvl="5" w:tplc="0409001B" w:tentative="1">
      <w:start w:val="1"/>
      <w:numFmt w:val="lowerRoman"/>
      <w:lvlText w:val="%6."/>
      <w:lvlJc w:val="right"/>
      <w:pPr>
        <w:tabs>
          <w:tab w:val="num" w:pos="4164"/>
        </w:tabs>
        <w:ind w:left="4164" w:hanging="180"/>
      </w:pPr>
    </w:lvl>
    <w:lvl w:ilvl="6" w:tplc="0409000F" w:tentative="1">
      <w:start w:val="1"/>
      <w:numFmt w:val="decimal"/>
      <w:lvlText w:val="%7."/>
      <w:lvlJc w:val="left"/>
      <w:pPr>
        <w:tabs>
          <w:tab w:val="num" w:pos="4884"/>
        </w:tabs>
        <w:ind w:left="4884" w:hanging="360"/>
      </w:pPr>
    </w:lvl>
    <w:lvl w:ilvl="7" w:tplc="04090019" w:tentative="1">
      <w:start w:val="1"/>
      <w:numFmt w:val="lowerLetter"/>
      <w:lvlText w:val="%8."/>
      <w:lvlJc w:val="left"/>
      <w:pPr>
        <w:tabs>
          <w:tab w:val="num" w:pos="5604"/>
        </w:tabs>
        <w:ind w:left="5604" w:hanging="360"/>
      </w:pPr>
    </w:lvl>
    <w:lvl w:ilvl="8" w:tplc="0409001B" w:tentative="1">
      <w:start w:val="1"/>
      <w:numFmt w:val="lowerRoman"/>
      <w:lvlText w:val="%9."/>
      <w:lvlJc w:val="right"/>
      <w:pPr>
        <w:tabs>
          <w:tab w:val="num" w:pos="6324"/>
        </w:tabs>
        <w:ind w:left="6324" w:hanging="180"/>
      </w:pPr>
    </w:lvl>
  </w:abstractNum>
  <w:abstractNum w:abstractNumId="6" w15:restartNumberingAfterBreak="0">
    <w:nsid w:val="63CA79E0"/>
    <w:multiLevelType w:val="multilevel"/>
    <w:tmpl w:val="F370C5B4"/>
    <w:lvl w:ilvl="0">
      <w:start w:val="1"/>
      <w:numFmt w:val="decimal"/>
      <w:pStyle w:val="LISTnum"/>
      <w:lvlText w:val="%1."/>
      <w:lvlJc w:val="left"/>
      <w:pPr>
        <w:tabs>
          <w:tab w:val="num" w:pos="717"/>
        </w:tabs>
        <w:ind w:left="652" w:hanging="295"/>
      </w:pPr>
      <w:rPr>
        <w:rFonts w:hint="default"/>
      </w:rPr>
    </w:lvl>
    <w:lvl w:ilvl="1">
      <w:start w:val="1"/>
      <w:numFmt w:val="decimal"/>
      <w:lvlText w:val="%1.%2."/>
      <w:lvlJc w:val="left"/>
      <w:pPr>
        <w:tabs>
          <w:tab w:val="num" w:pos="1077"/>
        </w:tabs>
        <w:ind w:left="1077" w:hanging="363"/>
      </w:pPr>
      <w:rPr>
        <w:rFonts w:hint="default"/>
      </w:rPr>
    </w:lvl>
    <w:lvl w:ilvl="2">
      <w:start w:val="1"/>
      <w:numFmt w:val="decimal"/>
      <w:lvlText w:val="%1.%2.%3."/>
      <w:lvlJc w:val="left"/>
      <w:pPr>
        <w:tabs>
          <w:tab w:val="num" w:pos="1797"/>
        </w:tabs>
        <w:ind w:left="1581" w:hanging="504"/>
      </w:pPr>
      <w:rPr>
        <w:rFonts w:hint="default"/>
      </w:rPr>
    </w:lvl>
    <w:lvl w:ilvl="3">
      <w:start w:val="1"/>
      <w:numFmt w:val="decimal"/>
      <w:lvlText w:val="%1.%2.%3.%4."/>
      <w:lvlJc w:val="left"/>
      <w:pPr>
        <w:tabs>
          <w:tab w:val="num" w:pos="2157"/>
        </w:tabs>
        <w:ind w:left="2085" w:hanging="648"/>
      </w:pPr>
      <w:rPr>
        <w:rFonts w:hint="default"/>
      </w:rPr>
    </w:lvl>
    <w:lvl w:ilvl="4">
      <w:start w:val="1"/>
      <w:numFmt w:val="decimal"/>
      <w:lvlText w:val="%1.%2.%3.%4.%5."/>
      <w:lvlJc w:val="left"/>
      <w:pPr>
        <w:tabs>
          <w:tab w:val="num" w:pos="2877"/>
        </w:tabs>
        <w:ind w:left="2589" w:hanging="792"/>
      </w:pPr>
      <w:rPr>
        <w:rFonts w:hint="default"/>
      </w:rPr>
    </w:lvl>
    <w:lvl w:ilvl="5">
      <w:start w:val="1"/>
      <w:numFmt w:val="decimal"/>
      <w:lvlText w:val="%1.%2.%3.%4.%5.%6."/>
      <w:lvlJc w:val="left"/>
      <w:pPr>
        <w:tabs>
          <w:tab w:val="num" w:pos="3237"/>
        </w:tabs>
        <w:ind w:left="3093" w:hanging="936"/>
      </w:pPr>
      <w:rPr>
        <w:rFonts w:hint="default"/>
      </w:rPr>
    </w:lvl>
    <w:lvl w:ilvl="6">
      <w:start w:val="1"/>
      <w:numFmt w:val="decimal"/>
      <w:lvlText w:val="%1.%2.%3.%4.%5.%6.%7."/>
      <w:lvlJc w:val="left"/>
      <w:pPr>
        <w:tabs>
          <w:tab w:val="num" w:pos="3957"/>
        </w:tabs>
        <w:ind w:left="3597" w:hanging="1080"/>
      </w:pPr>
      <w:rPr>
        <w:rFonts w:hint="default"/>
      </w:rPr>
    </w:lvl>
    <w:lvl w:ilvl="7">
      <w:start w:val="1"/>
      <w:numFmt w:val="decimal"/>
      <w:lvlText w:val="%1.%2.%3.%4.%5.%6.%7.%8."/>
      <w:lvlJc w:val="left"/>
      <w:pPr>
        <w:tabs>
          <w:tab w:val="num" w:pos="4317"/>
        </w:tabs>
        <w:ind w:left="4101" w:hanging="1224"/>
      </w:pPr>
      <w:rPr>
        <w:rFonts w:hint="default"/>
      </w:rPr>
    </w:lvl>
    <w:lvl w:ilvl="8">
      <w:start w:val="1"/>
      <w:numFmt w:val="decimal"/>
      <w:lvlText w:val="%1.%2.%3.%4.%5.%6.%7.%8.%9."/>
      <w:lvlJc w:val="left"/>
      <w:pPr>
        <w:tabs>
          <w:tab w:val="num" w:pos="5037"/>
        </w:tabs>
        <w:ind w:left="4677" w:hanging="1440"/>
      </w:pPr>
      <w:rPr>
        <w:rFonts w:hint="default"/>
      </w:rPr>
    </w:lvl>
  </w:abstractNum>
  <w:abstractNum w:abstractNumId="7" w15:restartNumberingAfterBreak="0">
    <w:nsid w:val="749D7927"/>
    <w:multiLevelType w:val="multilevel"/>
    <w:tmpl w:val="1F9C18A8"/>
    <w:lvl w:ilvl="0">
      <w:start w:val="1"/>
      <w:numFmt w:val="decimal"/>
      <w:pStyle w:val="Ttulo1"/>
      <w:suff w:val="space"/>
      <w:lvlText w:val="%1."/>
      <w:lvlJc w:val="left"/>
      <w:pPr>
        <w:ind w:left="454" w:hanging="454"/>
      </w:pPr>
      <w:rPr>
        <w:rFonts w:ascii="Times New Roman" w:hAnsi="Times New Roman" w:hint="default"/>
        <w:b/>
        <w:i w:val="0"/>
        <w:caps w:val="0"/>
        <w:strike w:val="0"/>
        <w:dstrike w:val="0"/>
        <w:color w:val="000000"/>
        <w:spacing w:val="0"/>
        <w:kern w:val="28"/>
        <w:position w:val="0"/>
        <w:sz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tulo2"/>
      <w:suff w:val="space"/>
      <w:lvlText w:val="%1.%2."/>
      <w:lvlJc w:val="left"/>
      <w:pPr>
        <w:ind w:left="0" w:firstLine="0"/>
      </w:pPr>
      <w:rPr>
        <w:rFonts w:ascii="Times New Roman" w:hAnsi="Times New Roman" w:hint="default"/>
        <w:b w:val="0"/>
        <w:i/>
        <w:sz w:val="20"/>
      </w:rPr>
    </w:lvl>
    <w:lvl w:ilvl="2">
      <w:start w:val="1"/>
      <w:numFmt w:val="decimal"/>
      <w:pStyle w:val="Ttulo3"/>
      <w:suff w:val="space"/>
      <w:lvlText w:val="%1.%2.%3."/>
      <w:lvlJc w:val="left"/>
      <w:pPr>
        <w:ind w:left="0" w:firstLine="0"/>
      </w:pPr>
      <w:rPr>
        <w:rFonts w:ascii="Times" w:hAnsi="Times" w:hint="default"/>
        <w:b w:val="0"/>
        <w:i/>
        <w:sz w:val="20"/>
      </w:rPr>
    </w:lvl>
    <w:lvl w:ilvl="3">
      <w:start w:val="1"/>
      <w:numFmt w:val="decimal"/>
      <w:pStyle w:val="Ttulo4"/>
      <w:suff w:val="space"/>
      <w:lvlText w:val="%1.%2.%3.%4."/>
      <w:lvlJc w:val="left"/>
      <w:pPr>
        <w:ind w:left="0" w:firstLine="0"/>
      </w:pPr>
      <w:rPr>
        <w:rFonts w:ascii="Times" w:hAnsi="Times" w:hint="default"/>
        <w:b w:val="0"/>
        <w:i/>
        <w:sz w:val="20"/>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850" w:firstLine="0"/>
      </w:pPr>
      <w:rPr>
        <w:rFonts w:hint="default"/>
      </w:rPr>
    </w:lvl>
    <w:lvl w:ilvl="6">
      <w:start w:val="1"/>
      <w:numFmt w:val="none"/>
      <w:suff w:val="nothing"/>
      <w:lvlText w:val=""/>
      <w:lvlJc w:val="left"/>
      <w:pPr>
        <w:ind w:left="510" w:firstLine="0"/>
      </w:pPr>
      <w:rPr>
        <w:rFonts w:hint="default"/>
      </w:rPr>
    </w:lvl>
    <w:lvl w:ilvl="7">
      <w:start w:val="1"/>
      <w:numFmt w:val="none"/>
      <w:suff w:val="nothing"/>
      <w:lvlText w:val=""/>
      <w:lvlJc w:val="left"/>
      <w:pPr>
        <w:ind w:left="510" w:firstLine="0"/>
      </w:pPr>
      <w:rPr>
        <w:rFonts w:hint="default"/>
      </w:rPr>
    </w:lvl>
    <w:lvl w:ilvl="8">
      <w:start w:val="1"/>
      <w:numFmt w:val="none"/>
      <w:suff w:val="nothing"/>
      <w:lvlText w:val=""/>
      <w:lvlJc w:val="left"/>
      <w:pPr>
        <w:ind w:left="510" w:firstLine="0"/>
      </w:pPr>
      <w:rPr>
        <w:rFonts w:hint="default"/>
      </w:rPr>
    </w:lvl>
  </w:abstractNum>
  <w:abstractNum w:abstractNumId="8" w15:restartNumberingAfterBreak="0">
    <w:nsid w:val="76F27992"/>
    <w:multiLevelType w:val="hybridMultilevel"/>
    <w:tmpl w:val="8E28FDE8"/>
    <w:lvl w:ilvl="0" w:tplc="7B981C04">
      <w:start w:val="1"/>
      <w:numFmt w:val="decimal"/>
      <w:pStyle w:val="References"/>
      <w:lvlText w:val="[%1]"/>
      <w:lvlJc w:val="left"/>
      <w:pPr>
        <w:tabs>
          <w:tab w:val="num" w:pos="255"/>
        </w:tabs>
        <w:ind w:left="369" w:hanging="369"/>
      </w:pPr>
      <w:rPr>
        <w:rFonts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5"/>
  </w:num>
  <w:num w:numId="2">
    <w:abstractNumId w:val="3"/>
  </w:num>
  <w:num w:numId="3">
    <w:abstractNumId w:val="0"/>
  </w:num>
  <w:num w:numId="4">
    <w:abstractNumId w:val="7"/>
  </w:num>
  <w:num w:numId="5">
    <w:abstractNumId w:val="2"/>
  </w:num>
  <w:num w:numId="6">
    <w:abstractNumId w:val="6"/>
  </w:num>
  <w:num w:numId="7">
    <w:abstractNumId w:val="8"/>
  </w:num>
  <w:num w:numId="8">
    <w:abstractNumId w:val="4"/>
  </w:num>
  <w:num w:numId="9">
    <w:abstractNumId w:val="8"/>
  </w:num>
  <w:num w:numId="10">
    <w:abstractNumId w:val="1"/>
  </w:num>
  <w:num w:numId="11">
    <w:abstractNumId w:val="8"/>
    <w:lvlOverride w:ilvl="0">
      <w:startOverride w:val="1"/>
    </w:lvlOverride>
  </w:num>
  <w:num w:numId="12">
    <w:abstractNumId w:val="7"/>
  </w:num>
  <w:num w:numId="13">
    <w:abstractNumId w:val="7"/>
  </w:num>
  <w:num w:numId="14">
    <w:abstractNumId w:val="7"/>
  </w:num>
  <w:num w:numId="15">
    <w:abstractNumId w:val="7"/>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attachedTemplate r:id="rId1"/>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AD7"/>
    <w:rsid w:val="000401AB"/>
    <w:rsid w:val="000E349E"/>
    <w:rsid w:val="00112A86"/>
    <w:rsid w:val="00117F43"/>
    <w:rsid w:val="00136816"/>
    <w:rsid w:val="001535A4"/>
    <w:rsid w:val="00164782"/>
    <w:rsid w:val="00170C4F"/>
    <w:rsid w:val="0018298E"/>
    <w:rsid w:val="00190CC7"/>
    <w:rsid w:val="0019729B"/>
    <w:rsid w:val="001A008F"/>
    <w:rsid w:val="001B2FFF"/>
    <w:rsid w:val="001C1F5C"/>
    <w:rsid w:val="001D3324"/>
    <w:rsid w:val="002621C9"/>
    <w:rsid w:val="00292796"/>
    <w:rsid w:val="002A25B5"/>
    <w:rsid w:val="002C1F32"/>
    <w:rsid w:val="002E3543"/>
    <w:rsid w:val="003155A4"/>
    <w:rsid w:val="00321EFF"/>
    <w:rsid w:val="003317BD"/>
    <w:rsid w:val="00335C17"/>
    <w:rsid w:val="00357F79"/>
    <w:rsid w:val="00366B59"/>
    <w:rsid w:val="0038712F"/>
    <w:rsid w:val="0040313C"/>
    <w:rsid w:val="004079BA"/>
    <w:rsid w:val="004139CA"/>
    <w:rsid w:val="00434F37"/>
    <w:rsid w:val="004374F3"/>
    <w:rsid w:val="00462F27"/>
    <w:rsid w:val="0046366C"/>
    <w:rsid w:val="00472035"/>
    <w:rsid w:val="004A1F2F"/>
    <w:rsid w:val="004B5765"/>
    <w:rsid w:val="004D3D65"/>
    <w:rsid w:val="00507F02"/>
    <w:rsid w:val="00515937"/>
    <w:rsid w:val="005172CE"/>
    <w:rsid w:val="005C7AAC"/>
    <w:rsid w:val="005F1B09"/>
    <w:rsid w:val="006062AF"/>
    <w:rsid w:val="006161C2"/>
    <w:rsid w:val="00623DF1"/>
    <w:rsid w:val="00627DC6"/>
    <w:rsid w:val="00630382"/>
    <w:rsid w:val="00631672"/>
    <w:rsid w:val="006412C3"/>
    <w:rsid w:val="006C3E99"/>
    <w:rsid w:val="006F01C3"/>
    <w:rsid w:val="007372D5"/>
    <w:rsid w:val="0076458D"/>
    <w:rsid w:val="00781014"/>
    <w:rsid w:val="00791773"/>
    <w:rsid w:val="007A2537"/>
    <w:rsid w:val="007B1CE4"/>
    <w:rsid w:val="007D0B21"/>
    <w:rsid w:val="007E4728"/>
    <w:rsid w:val="007F1150"/>
    <w:rsid w:val="00812568"/>
    <w:rsid w:val="008273DA"/>
    <w:rsid w:val="00836DB6"/>
    <w:rsid w:val="0085100E"/>
    <w:rsid w:val="00886094"/>
    <w:rsid w:val="00892D49"/>
    <w:rsid w:val="008A2CC0"/>
    <w:rsid w:val="008A516E"/>
    <w:rsid w:val="008D1836"/>
    <w:rsid w:val="008D519A"/>
    <w:rsid w:val="009A1789"/>
    <w:rsid w:val="009E1CE1"/>
    <w:rsid w:val="00A07016"/>
    <w:rsid w:val="00A23855"/>
    <w:rsid w:val="00A61DC6"/>
    <w:rsid w:val="00A75A83"/>
    <w:rsid w:val="00AB2552"/>
    <w:rsid w:val="00AE0F9E"/>
    <w:rsid w:val="00AE1751"/>
    <w:rsid w:val="00AE4435"/>
    <w:rsid w:val="00B05D6E"/>
    <w:rsid w:val="00B44740"/>
    <w:rsid w:val="00B62F86"/>
    <w:rsid w:val="00B83DE3"/>
    <w:rsid w:val="00BB5AA7"/>
    <w:rsid w:val="00BC2E6C"/>
    <w:rsid w:val="00BE3D0E"/>
    <w:rsid w:val="00C16D88"/>
    <w:rsid w:val="00C46A7D"/>
    <w:rsid w:val="00C54145"/>
    <w:rsid w:val="00C97D11"/>
    <w:rsid w:val="00CD3E8B"/>
    <w:rsid w:val="00CD746C"/>
    <w:rsid w:val="00CF0E4E"/>
    <w:rsid w:val="00CF5C91"/>
    <w:rsid w:val="00D03714"/>
    <w:rsid w:val="00D24C1B"/>
    <w:rsid w:val="00D25BE1"/>
    <w:rsid w:val="00D536F0"/>
    <w:rsid w:val="00D53CF4"/>
    <w:rsid w:val="00D82BC9"/>
    <w:rsid w:val="00DA1CE4"/>
    <w:rsid w:val="00DB5069"/>
    <w:rsid w:val="00DC2FE7"/>
    <w:rsid w:val="00E0509D"/>
    <w:rsid w:val="00E34AD7"/>
    <w:rsid w:val="00E57C51"/>
    <w:rsid w:val="00F00D37"/>
    <w:rsid w:val="00F07FC3"/>
    <w:rsid w:val="00F51D6A"/>
    <w:rsid w:val="00F916A5"/>
    <w:rsid w:val="00FC51C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8E4083"/>
  <w15:chartTrackingRefBased/>
  <w15:docId w15:val="{392CAF1C-2D7B-4F7C-B0B9-1D3226322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firstLine="357"/>
      <w:jc w:val="both"/>
    </w:pPr>
    <w:rPr>
      <w:szCs w:val="24"/>
      <w:lang w:val="en-US" w:eastAsia="ja-JP"/>
    </w:rPr>
  </w:style>
  <w:style w:type="paragraph" w:styleId="Ttulo1">
    <w:name w:val="heading 1"/>
    <w:basedOn w:val="Normal"/>
    <w:next w:val="NoindentNormal"/>
    <w:qFormat/>
    <w:pPr>
      <w:keepNext/>
      <w:keepLines/>
      <w:numPr>
        <w:numId w:val="4"/>
      </w:numPr>
      <w:suppressAutoHyphens/>
      <w:spacing w:before="480" w:after="240"/>
      <w:jc w:val="left"/>
      <w:outlineLvl w:val="0"/>
    </w:pPr>
    <w:rPr>
      <w:rFonts w:cs="Arial"/>
      <w:b/>
      <w:bCs/>
      <w:kern w:val="32"/>
      <w:szCs w:val="32"/>
    </w:rPr>
  </w:style>
  <w:style w:type="paragraph" w:styleId="Ttulo2">
    <w:name w:val="heading 2"/>
    <w:basedOn w:val="Normal"/>
    <w:next w:val="NoindentNormal"/>
    <w:qFormat/>
    <w:pPr>
      <w:keepNext/>
      <w:keepLines/>
      <w:numPr>
        <w:ilvl w:val="1"/>
        <w:numId w:val="4"/>
      </w:numPr>
      <w:suppressAutoHyphens/>
      <w:spacing w:before="240" w:after="240"/>
      <w:jc w:val="left"/>
      <w:outlineLvl w:val="1"/>
    </w:pPr>
    <w:rPr>
      <w:rFonts w:cs="Arial"/>
      <w:bCs/>
      <w:i/>
      <w:iCs/>
      <w:szCs w:val="28"/>
    </w:rPr>
  </w:style>
  <w:style w:type="paragraph" w:styleId="Ttulo3">
    <w:name w:val="heading 3"/>
    <w:basedOn w:val="Normal"/>
    <w:next w:val="NoindentNormal"/>
    <w:qFormat/>
    <w:pPr>
      <w:keepNext/>
      <w:keepLines/>
      <w:numPr>
        <w:ilvl w:val="2"/>
        <w:numId w:val="4"/>
      </w:numPr>
      <w:suppressAutoHyphens/>
      <w:spacing w:before="240" w:after="120"/>
      <w:jc w:val="left"/>
      <w:outlineLvl w:val="2"/>
    </w:pPr>
    <w:rPr>
      <w:rFonts w:cs="Arial"/>
      <w:bCs/>
      <w:i/>
      <w:szCs w:val="26"/>
    </w:rPr>
  </w:style>
  <w:style w:type="paragraph" w:styleId="Ttulo4">
    <w:name w:val="heading 4"/>
    <w:basedOn w:val="Normal"/>
    <w:next w:val="NoindentNormal"/>
    <w:qFormat/>
    <w:pPr>
      <w:keepNext/>
      <w:numPr>
        <w:ilvl w:val="3"/>
        <w:numId w:val="4"/>
      </w:numPr>
      <w:suppressAutoHyphens/>
      <w:spacing w:before="120"/>
      <w:jc w:val="left"/>
      <w:outlineLvl w:val="3"/>
    </w:pPr>
    <w:rPr>
      <w:bCs/>
      <w:i/>
      <w:szCs w:val="28"/>
    </w:rPr>
  </w:style>
  <w:style w:type="paragraph" w:styleId="Ttulo5">
    <w:name w:val="heading 5"/>
    <w:basedOn w:val="Normal"/>
    <w:next w:val="NoindentNormal"/>
    <w:qFormat/>
    <w:pPr>
      <w:numPr>
        <w:ilvl w:val="4"/>
        <w:numId w:val="4"/>
      </w:numPr>
      <w:jc w:val="left"/>
      <w:outlineLvl w:val="4"/>
    </w:pPr>
    <w:rPr>
      <w:bCs/>
      <w:i/>
      <w:iCs/>
      <w:szCs w:val="26"/>
    </w:rPr>
  </w:style>
  <w:style w:type="paragraph" w:styleId="Ttulo6">
    <w:name w:val="heading 6"/>
    <w:basedOn w:val="Normal"/>
    <w:next w:val="Normal"/>
    <w:qFormat/>
    <w:pPr>
      <w:numPr>
        <w:ilvl w:val="5"/>
        <w:numId w:val="4"/>
      </w:numPr>
      <w:spacing w:before="240"/>
      <w:outlineLvl w:val="5"/>
    </w:pPr>
    <w:rPr>
      <w:bCs/>
      <w:szCs w:val="22"/>
    </w:rPr>
  </w:style>
  <w:style w:type="paragraph" w:styleId="Ttulo7">
    <w:name w:val="heading 7"/>
    <w:basedOn w:val="Normal"/>
    <w:next w:val="Normal"/>
    <w:qFormat/>
    <w:pPr>
      <w:spacing w:before="240" w:after="60"/>
      <w:outlineLvl w:val="6"/>
    </w:pPr>
    <w:rPr>
      <w:sz w:val="24"/>
    </w:rPr>
  </w:style>
  <w:style w:type="paragraph" w:styleId="Ttulo8">
    <w:name w:val="heading 8"/>
    <w:basedOn w:val="Normal"/>
    <w:next w:val="Normal"/>
    <w:qFormat/>
    <w:pPr>
      <w:spacing w:before="240" w:after="60"/>
      <w:outlineLvl w:val="7"/>
    </w:pPr>
    <w:rPr>
      <w:i/>
      <w:iCs/>
      <w:sz w:val="24"/>
    </w:rPr>
  </w:style>
  <w:style w:type="paragraph" w:styleId="Ttulo9">
    <w:name w:val="heading 9"/>
    <w:basedOn w:val="Normal"/>
    <w:next w:val="Normal"/>
    <w:qFormat/>
    <w:p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indentNormal">
    <w:name w:val="NoindentNormal"/>
    <w:basedOn w:val="Normal"/>
    <w:next w:val="Normal"/>
    <w:pPr>
      <w:ind w:firstLine="0"/>
    </w:pPr>
  </w:style>
  <w:style w:type="paragraph" w:customStyle="1" w:styleId="Citaat1">
    <w:name w:val="Citaat1"/>
    <w:basedOn w:val="Normal"/>
    <w:pPr>
      <w:ind w:left="204"/>
    </w:pPr>
    <w:rPr>
      <w:sz w:val="18"/>
    </w:rPr>
  </w:style>
  <w:style w:type="paragraph" w:customStyle="1" w:styleId="Abstract">
    <w:name w:val="Abstract"/>
    <w:basedOn w:val="Normal"/>
    <w:pPr>
      <w:adjustRightInd w:val="0"/>
      <w:snapToGrid w:val="0"/>
      <w:spacing w:before="480"/>
      <w:ind w:left="851" w:right="851" w:firstLine="0"/>
    </w:pPr>
    <w:rPr>
      <w:sz w:val="16"/>
    </w:rPr>
  </w:style>
  <w:style w:type="paragraph" w:customStyle="1" w:styleId="Affiliation">
    <w:name w:val="Affiliation"/>
    <w:basedOn w:val="Normal"/>
    <w:pPr>
      <w:ind w:firstLine="0"/>
      <w:jc w:val="center"/>
    </w:pPr>
    <w:rPr>
      <w:i/>
    </w:rPr>
  </w:style>
  <w:style w:type="paragraph" w:customStyle="1" w:styleId="Equation">
    <w:name w:val="Equation"/>
    <w:basedOn w:val="Normal"/>
    <w:pPr>
      <w:tabs>
        <w:tab w:val="left" w:pos="6781"/>
      </w:tabs>
      <w:spacing w:before="240" w:after="240"/>
      <w:ind w:left="454" w:firstLine="0"/>
      <w:jc w:val="left"/>
    </w:pPr>
  </w:style>
  <w:style w:type="paragraph" w:customStyle="1" w:styleId="Footnote">
    <w:name w:val="Footnote"/>
    <w:basedOn w:val="Normal"/>
    <w:pPr>
      <w:ind w:firstLine="136"/>
    </w:pPr>
    <w:rPr>
      <w:sz w:val="16"/>
    </w:rPr>
  </w:style>
  <w:style w:type="paragraph" w:customStyle="1" w:styleId="LISTalph">
    <w:name w:val="LISTalph"/>
    <w:basedOn w:val="Normal"/>
    <w:pPr>
      <w:numPr>
        <w:numId w:val="1"/>
      </w:numPr>
      <w:tabs>
        <w:tab w:val="left" w:pos="499"/>
      </w:tabs>
    </w:pPr>
  </w:style>
  <w:style w:type="paragraph" w:customStyle="1" w:styleId="LISTdash">
    <w:name w:val="LISTdash"/>
    <w:basedOn w:val="Normal"/>
    <w:pPr>
      <w:numPr>
        <w:numId w:val="2"/>
      </w:numPr>
      <w:tabs>
        <w:tab w:val="left" w:pos="454"/>
      </w:tabs>
      <w:adjustRightInd w:val="0"/>
      <w:snapToGrid w:val="0"/>
    </w:pPr>
  </w:style>
  <w:style w:type="paragraph" w:customStyle="1" w:styleId="LISTnum">
    <w:name w:val="LISTnum"/>
    <w:basedOn w:val="Normal"/>
    <w:pPr>
      <w:numPr>
        <w:numId w:val="6"/>
      </w:numPr>
      <w:adjustRightInd w:val="0"/>
      <w:snapToGrid w:val="0"/>
      <w:ind w:left="714" w:hanging="357"/>
    </w:pPr>
  </w:style>
  <w:style w:type="paragraph" w:customStyle="1" w:styleId="References">
    <w:name w:val="References"/>
    <w:basedOn w:val="Normal"/>
    <w:pPr>
      <w:numPr>
        <w:numId w:val="9"/>
      </w:numPr>
      <w:tabs>
        <w:tab w:val="left" w:pos="85"/>
      </w:tabs>
    </w:pPr>
    <w:rPr>
      <w:sz w:val="16"/>
    </w:rPr>
  </w:style>
  <w:style w:type="paragraph" w:customStyle="1" w:styleId="Table">
    <w:name w:val="Table"/>
    <w:basedOn w:val="Normal"/>
    <w:pPr>
      <w:spacing w:before="60" w:after="60"/>
      <w:ind w:firstLine="0"/>
      <w:jc w:val="left"/>
    </w:pPr>
    <w:rPr>
      <w:sz w:val="16"/>
    </w:rPr>
  </w:style>
  <w:style w:type="paragraph" w:styleId="Ttulo">
    <w:name w:val="Title"/>
    <w:basedOn w:val="Normal"/>
    <w:next w:val="Normal"/>
    <w:qFormat/>
    <w:pPr>
      <w:spacing w:before="480" w:after="320"/>
      <w:ind w:firstLine="0"/>
      <w:jc w:val="center"/>
    </w:pPr>
    <w:rPr>
      <w:noProof/>
      <w:kern w:val="28"/>
      <w:sz w:val="40"/>
    </w:rPr>
  </w:style>
  <w:style w:type="paragraph" w:customStyle="1" w:styleId="Author">
    <w:name w:val="Author"/>
    <w:basedOn w:val="Normal"/>
    <w:pPr>
      <w:ind w:firstLine="0"/>
      <w:jc w:val="center"/>
    </w:pPr>
  </w:style>
  <w:style w:type="paragraph" w:styleId="Descripcin">
    <w:name w:val="caption"/>
    <w:basedOn w:val="Normal"/>
    <w:next w:val="Normal"/>
    <w:uiPriority w:val="35"/>
    <w:qFormat/>
    <w:pPr>
      <w:spacing w:before="80" w:after="80"/>
      <w:ind w:firstLine="0"/>
    </w:pPr>
    <w:rPr>
      <w:sz w:val="16"/>
    </w:rPr>
  </w:style>
  <w:style w:type="paragraph" w:customStyle="1" w:styleId="LISTDescription">
    <w:name w:val="LISTDescription"/>
    <w:basedOn w:val="Normal"/>
    <w:pPr>
      <w:ind w:left="454" w:hanging="454"/>
    </w:pPr>
  </w:style>
  <w:style w:type="paragraph" w:customStyle="1" w:styleId="Notes">
    <w:name w:val="Notes"/>
    <w:basedOn w:val="Normal"/>
    <w:rPr>
      <w:sz w:val="16"/>
    </w:rPr>
  </w:style>
  <w:style w:type="paragraph" w:styleId="Textoindependiente">
    <w:name w:val="Body Text"/>
    <w:basedOn w:val="Normal"/>
    <w:semiHidden/>
    <w:pPr>
      <w:spacing w:after="120"/>
    </w:pPr>
  </w:style>
  <w:style w:type="paragraph" w:customStyle="1" w:styleId="CaptionLong">
    <w:name w:val="CaptionLong"/>
    <w:basedOn w:val="Normal"/>
    <w:pPr>
      <w:spacing w:before="80" w:after="80"/>
      <w:ind w:firstLine="0"/>
    </w:pPr>
    <w:rPr>
      <w:sz w:val="16"/>
    </w:rPr>
  </w:style>
  <w:style w:type="paragraph" w:customStyle="1" w:styleId="HeadingUnn1">
    <w:name w:val="HeadingUnn1"/>
    <w:basedOn w:val="Ttulo1"/>
    <w:next w:val="NoindentNormal"/>
    <w:pPr>
      <w:numPr>
        <w:numId w:val="0"/>
      </w:numPr>
    </w:pPr>
    <w:rPr>
      <w:bCs w:val="0"/>
    </w:rPr>
  </w:style>
  <w:style w:type="paragraph" w:customStyle="1" w:styleId="HeadingUnn2">
    <w:name w:val="HeadingUnn2"/>
    <w:basedOn w:val="Ttulo2"/>
    <w:next w:val="NoindentNormal"/>
    <w:pPr>
      <w:numPr>
        <w:ilvl w:val="0"/>
        <w:numId w:val="0"/>
      </w:numPr>
    </w:pPr>
  </w:style>
  <w:style w:type="paragraph" w:customStyle="1" w:styleId="HeadingUnn3">
    <w:name w:val="HeadingUnn3"/>
    <w:basedOn w:val="Ttulo3"/>
    <w:next w:val="NoindentNormal"/>
    <w:pPr>
      <w:numPr>
        <w:ilvl w:val="0"/>
        <w:numId w:val="0"/>
      </w:numPr>
    </w:pPr>
  </w:style>
  <w:style w:type="paragraph" w:customStyle="1" w:styleId="HeadingUnn4">
    <w:name w:val="HeadingUnn4"/>
    <w:basedOn w:val="Ttulo4"/>
    <w:next w:val="NoindentNormal"/>
    <w:pPr>
      <w:numPr>
        <w:ilvl w:val="0"/>
        <w:numId w:val="0"/>
      </w:numPr>
    </w:pPr>
  </w:style>
  <w:style w:type="paragraph" w:customStyle="1" w:styleId="HeadingUnn5">
    <w:name w:val="HeadingUnn5"/>
    <w:basedOn w:val="Ttulo5"/>
    <w:next w:val="Normal"/>
    <w:pPr>
      <w:numPr>
        <w:ilvl w:val="0"/>
        <w:numId w:val="0"/>
      </w:numPr>
      <w:spacing w:before="120"/>
    </w:pPr>
  </w:style>
  <w:style w:type="paragraph" w:styleId="Listaconnmeros">
    <w:name w:val="List Number"/>
    <w:basedOn w:val="Normal"/>
    <w:semiHidden/>
    <w:pPr>
      <w:numPr>
        <w:numId w:val="3"/>
      </w:numPr>
    </w:pPr>
  </w:style>
  <w:style w:type="paragraph" w:customStyle="1" w:styleId="CaptionShort">
    <w:name w:val="CaptionShort"/>
    <w:basedOn w:val="Normal"/>
    <w:pPr>
      <w:spacing w:before="80" w:after="80"/>
      <w:ind w:firstLine="0"/>
      <w:jc w:val="center"/>
    </w:pPr>
    <w:rPr>
      <w:sz w:val="16"/>
    </w:rPr>
  </w:style>
  <w:style w:type="paragraph" w:customStyle="1" w:styleId="Listbul">
    <w:name w:val="Listbul"/>
    <w:basedOn w:val="Normal"/>
    <w:pPr>
      <w:numPr>
        <w:numId w:val="5"/>
      </w:numPr>
    </w:pPr>
  </w:style>
  <w:style w:type="paragraph" w:customStyle="1" w:styleId="Keywords">
    <w:name w:val="Keywords"/>
    <w:basedOn w:val="Abstract"/>
    <w:next w:val="Ttulo1"/>
    <w:pPr>
      <w:spacing w:before="240" w:after="240"/>
    </w:pPr>
  </w:style>
  <w:style w:type="paragraph" w:styleId="Textonotapie">
    <w:name w:val="footnote text"/>
    <w:basedOn w:val="Normal"/>
    <w:link w:val="TextonotapieCar"/>
    <w:uiPriority w:val="99"/>
    <w:semiHidden/>
    <w:rPr>
      <w:szCs w:val="20"/>
    </w:rPr>
  </w:style>
  <w:style w:type="character" w:styleId="Refdenotaalpie">
    <w:name w:val="footnote reference"/>
    <w:uiPriority w:val="99"/>
    <w:semiHidden/>
    <w:rPr>
      <w:vertAlign w:val="superscript"/>
    </w:rPr>
  </w:style>
  <w:style w:type="character" w:customStyle="1" w:styleId="FootnoteChar">
    <w:name w:val="Footnote Char"/>
    <w:rPr>
      <w:rFonts w:eastAsia="MS Mincho"/>
      <w:sz w:val="16"/>
      <w:szCs w:val="24"/>
      <w:lang w:val="en-US" w:eastAsia="ja-JP" w:bidi="ar-SA"/>
    </w:rPr>
  </w:style>
  <w:style w:type="character" w:customStyle="1" w:styleId="MTEquationSection">
    <w:name w:val="MTEquationSection"/>
    <w:rPr>
      <w:i/>
      <w:vanish/>
      <w:color w:val="FF0000"/>
    </w:rPr>
  </w:style>
  <w:style w:type="paragraph" w:styleId="Prrafodelista">
    <w:name w:val="List Paragraph"/>
    <w:basedOn w:val="Normal"/>
    <w:link w:val="PrrafodelistaCar"/>
    <w:uiPriority w:val="34"/>
    <w:qFormat/>
    <w:rsid w:val="00E34AD7"/>
    <w:pPr>
      <w:spacing w:after="160" w:line="259" w:lineRule="auto"/>
      <w:ind w:left="720" w:firstLine="0"/>
      <w:contextualSpacing/>
      <w:jc w:val="left"/>
    </w:pPr>
    <w:rPr>
      <w:rFonts w:asciiTheme="minorHAnsi" w:eastAsiaTheme="minorHAnsi" w:hAnsiTheme="minorHAnsi" w:cstheme="minorBidi"/>
      <w:sz w:val="22"/>
      <w:szCs w:val="22"/>
      <w:lang w:eastAsia="en-US"/>
    </w:rPr>
  </w:style>
  <w:style w:type="character" w:customStyle="1" w:styleId="PrrafodelistaCar">
    <w:name w:val="Párrafo de lista Car"/>
    <w:basedOn w:val="Fuentedeprrafopredeter"/>
    <w:link w:val="Prrafodelista"/>
    <w:uiPriority w:val="34"/>
    <w:rsid w:val="00E34AD7"/>
    <w:rPr>
      <w:rFonts w:asciiTheme="minorHAnsi" w:eastAsiaTheme="minorHAnsi" w:hAnsiTheme="minorHAnsi" w:cstheme="minorBidi"/>
      <w:sz w:val="22"/>
      <w:szCs w:val="22"/>
      <w:lang w:val="en-US" w:eastAsia="en-US"/>
    </w:rPr>
  </w:style>
  <w:style w:type="character" w:customStyle="1" w:styleId="TextonotapieCar">
    <w:name w:val="Texto nota pie Car"/>
    <w:basedOn w:val="Fuentedeprrafopredeter"/>
    <w:link w:val="Textonotapie"/>
    <w:uiPriority w:val="99"/>
    <w:semiHidden/>
    <w:rsid w:val="00E34AD7"/>
    <w:rPr>
      <w:lang w:val="en-US" w:eastAsia="ja-JP"/>
    </w:rPr>
  </w:style>
  <w:style w:type="character" w:styleId="Refdenotaalfinal">
    <w:name w:val="endnote reference"/>
    <w:basedOn w:val="Fuentedeprrafopredeter"/>
    <w:uiPriority w:val="99"/>
    <w:semiHidden/>
    <w:unhideWhenUsed/>
    <w:rsid w:val="00D24C1B"/>
    <w:rPr>
      <w:vertAlign w:val="superscript"/>
    </w:rPr>
  </w:style>
  <w:style w:type="paragraph" w:styleId="Textodeglobo">
    <w:name w:val="Balloon Text"/>
    <w:basedOn w:val="Normal"/>
    <w:link w:val="TextodegloboCar"/>
    <w:uiPriority w:val="99"/>
    <w:semiHidden/>
    <w:unhideWhenUsed/>
    <w:rsid w:val="001A008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A008F"/>
    <w:rPr>
      <w:rFonts w:ascii="Segoe UI" w:hAnsi="Segoe UI" w:cs="Segoe UI"/>
      <w:sz w:val="18"/>
      <w:szCs w:val="18"/>
      <w:lang w:val="en-US" w:eastAsia="ja-JP"/>
    </w:rPr>
  </w:style>
  <w:style w:type="paragraph" w:styleId="Encabezado">
    <w:name w:val="header"/>
    <w:basedOn w:val="Normal"/>
    <w:link w:val="EncabezadoCar"/>
    <w:uiPriority w:val="99"/>
    <w:unhideWhenUsed/>
    <w:rsid w:val="0076458D"/>
    <w:pPr>
      <w:tabs>
        <w:tab w:val="center" w:pos="4419"/>
        <w:tab w:val="right" w:pos="8838"/>
      </w:tabs>
    </w:pPr>
  </w:style>
  <w:style w:type="character" w:customStyle="1" w:styleId="EncabezadoCar">
    <w:name w:val="Encabezado Car"/>
    <w:basedOn w:val="Fuentedeprrafopredeter"/>
    <w:link w:val="Encabezado"/>
    <w:uiPriority w:val="99"/>
    <w:rsid w:val="0076458D"/>
    <w:rPr>
      <w:szCs w:val="24"/>
      <w:lang w:val="en-US" w:eastAsia="ja-JP"/>
    </w:rPr>
  </w:style>
  <w:style w:type="paragraph" w:styleId="Piedepgina">
    <w:name w:val="footer"/>
    <w:basedOn w:val="Normal"/>
    <w:link w:val="PiedepginaCar"/>
    <w:uiPriority w:val="99"/>
    <w:unhideWhenUsed/>
    <w:rsid w:val="0076458D"/>
    <w:pPr>
      <w:tabs>
        <w:tab w:val="center" w:pos="4419"/>
        <w:tab w:val="right" w:pos="8838"/>
      </w:tabs>
    </w:pPr>
  </w:style>
  <w:style w:type="character" w:customStyle="1" w:styleId="PiedepginaCar">
    <w:name w:val="Pie de página Car"/>
    <w:basedOn w:val="Fuentedeprrafopredeter"/>
    <w:link w:val="Piedepgina"/>
    <w:uiPriority w:val="99"/>
    <w:rsid w:val="0076458D"/>
    <w:rPr>
      <w:szCs w:val="24"/>
      <w:lang w:val="en-US" w:eastAsia="ja-JP"/>
    </w:rPr>
  </w:style>
  <w:style w:type="table" w:styleId="Tablaconcuadrcula3-nfasis5">
    <w:name w:val="Grid Table 3 Accent 5"/>
    <w:basedOn w:val="Tablanormal"/>
    <w:uiPriority w:val="48"/>
    <w:rsid w:val="00D53CF4"/>
    <w:rPr>
      <w:rFonts w:asciiTheme="minorHAnsi" w:eastAsiaTheme="minorHAnsi" w:hAnsiTheme="minorHAnsi" w:cstheme="minorBidi"/>
      <w:sz w:val="22"/>
      <w:szCs w:val="22"/>
      <w:lang w:val="en-US" w:eastAsia="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customStyle="1" w:styleId="tlid-translation">
    <w:name w:val="tlid-translation"/>
    <w:basedOn w:val="Fuentedeprrafopredeter"/>
    <w:rsid w:val="00170C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Google%20Drive\Doctorado%20en%20TIC\Publicaciones\WishWel\Paper\IOSPressBookArticleWordTemplate%20with%20Text.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E343C9-04A4-4DBE-9DCE-E64423D5C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IOSPressBookArticleWordTemplate with Text.dotx</Template>
  <TotalTime>0</TotalTime>
  <Pages>12</Pages>
  <Words>42582</Words>
  <Characters>234207</Characters>
  <Application>Microsoft Office Word</Application>
  <DocSecurity>0</DocSecurity>
  <Lines>1951</Lines>
  <Paragraphs>552</Paragraphs>
  <ScaleCrop>false</ScaleCrop>
  <HeadingPairs>
    <vt:vector size="6" baseType="variant">
      <vt:variant>
        <vt:lpstr>Título</vt:lpstr>
      </vt:variant>
      <vt:variant>
        <vt:i4>1</vt:i4>
      </vt:variant>
      <vt:variant>
        <vt:lpstr>Titel</vt:lpstr>
      </vt:variant>
      <vt:variant>
        <vt:i4>1</vt:i4>
      </vt:variant>
      <vt:variant>
        <vt:lpstr>Title</vt:lpstr>
      </vt:variant>
      <vt:variant>
        <vt:i4>1</vt:i4>
      </vt:variant>
    </vt:vector>
  </HeadingPairs>
  <TitlesOfParts>
    <vt:vector size="3" baseType="lpstr">
      <vt:lpstr>1</vt:lpstr>
      <vt:lpstr>1</vt:lpstr>
      <vt:lpstr>1</vt:lpstr>
    </vt:vector>
  </TitlesOfParts>
  <Company>VTEX</Company>
  <LinksUpToDate>false</LinksUpToDate>
  <CharactersWithSpaces>276237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Gleiston C. Guerrero Ulloa</dc:creator>
  <cp:keywords/>
  <dc:description/>
  <cp:lastModifiedBy>Gleiston C. Guerrero Ulloa</cp:lastModifiedBy>
  <cp:revision>24</cp:revision>
  <cp:lastPrinted>2008-10-24T08:15:00Z</cp:lastPrinted>
  <dcterms:created xsi:type="dcterms:W3CDTF">2020-04-20T15:02:00Z</dcterms:created>
  <dcterms:modified xsi:type="dcterms:W3CDTF">2020-04-23T23:00:00Z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864fa08d-b11c-38dc-8c45-833ffb5566ed</vt:lpwstr>
  </property>
  <property fmtid="{D5CDD505-2E9C-101B-9397-08002B2CF9AE}" pid="24" name="Mendeley Citation Style_1">
    <vt:lpwstr>http://www.zotero.org/styles/ieee</vt:lpwstr>
  </property>
</Properties>
</file>